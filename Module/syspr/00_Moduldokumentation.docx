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36532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7B8D" w:rsidRPr="008D79B3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C7B8D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Systemprogrammierung (syspr)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561E0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7B8D" w:rsidRPr="008D79B3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C7B8D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Systemprogrammierung (syspr)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7507F6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290890" w:history="1">
            <w:r w:rsidR="007507F6" w:rsidRPr="00E65261">
              <w:rPr>
                <w:rStyle w:val="Hyperlink"/>
                <w:noProof/>
              </w:rPr>
              <w:t>1</w:t>
            </w:r>
            <w:r w:rsidR="007507F6">
              <w:rPr>
                <w:rFonts w:eastAsiaTheme="minorEastAsia"/>
                <w:noProof/>
                <w:lang w:eastAsia="de-CH"/>
              </w:rPr>
              <w:tab/>
            </w:r>
            <w:r w:rsidR="007507F6" w:rsidRPr="00E65261">
              <w:rPr>
                <w:rStyle w:val="Hyperlink"/>
                <w:noProof/>
              </w:rPr>
              <w:t>Einleitung</w:t>
            </w:r>
            <w:r w:rsidR="007507F6">
              <w:rPr>
                <w:noProof/>
                <w:webHidden/>
              </w:rPr>
              <w:tab/>
            </w:r>
            <w:r w:rsidR="007507F6">
              <w:rPr>
                <w:noProof/>
                <w:webHidden/>
              </w:rPr>
              <w:fldChar w:fldCharType="begin"/>
            </w:r>
            <w:r w:rsidR="007507F6">
              <w:rPr>
                <w:noProof/>
                <w:webHidden/>
              </w:rPr>
              <w:instrText xml:space="preserve"> PAGEREF _Toc477290890 \h </w:instrText>
            </w:r>
            <w:r w:rsidR="007507F6">
              <w:rPr>
                <w:noProof/>
                <w:webHidden/>
              </w:rPr>
            </w:r>
            <w:r w:rsidR="007507F6">
              <w:rPr>
                <w:noProof/>
                <w:webHidden/>
              </w:rPr>
              <w:fldChar w:fldCharType="separate"/>
            </w:r>
            <w:r w:rsidR="007507F6">
              <w:rPr>
                <w:noProof/>
                <w:webHidden/>
              </w:rPr>
              <w:t>3</w:t>
            </w:r>
            <w:r w:rsidR="007507F6"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1" w:history="1">
            <w:r w:rsidRPr="00E6526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2" w:history="1">
            <w:r w:rsidRPr="00E6526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3" w:history="1">
            <w:r w:rsidRPr="00E6526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7290894" w:history="1">
            <w:r w:rsidRPr="00E6526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5" w:history="1">
            <w:r w:rsidRPr="00E6526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TIOBE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6" w:history="1">
            <w:r w:rsidRPr="00E6526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Grundzüge der Programmierung in einer prozeduralen Sprache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7" w:history="1">
            <w:r w:rsidRPr="00E6526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Kontrollflüsse und Schleifen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8" w:history="1">
            <w:r w:rsidRPr="00E65261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Zusammengesetzte Datentypen und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899" w:history="1">
            <w:r w:rsidRPr="00E65261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Aufbau einer Programmierumgebung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0" w:history="1">
            <w:r w:rsidRPr="00E65261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Gründe für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1" w:history="1">
            <w:r w:rsidRPr="00E65261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Dateien in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2" w:history="1">
            <w:r w:rsidRPr="00E65261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Das erste C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3" w:history="1">
            <w:r w:rsidRPr="00E65261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Ein komplexeres C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4" w:history="1">
            <w:r w:rsidRPr="00E65261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ASCII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7290905" w:history="1">
            <w:r w:rsidRPr="00E6526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6" w:history="1">
            <w:r w:rsidRPr="00E6526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Präprozessor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7" w:history="1">
            <w:r w:rsidRPr="00E65261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Symbolische Konstanten, Namen und Markos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8" w:history="1">
            <w:r w:rsidRPr="00E65261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Header Datei als 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09" w:history="1">
            <w:r w:rsidRPr="00E65261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Operationen break und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0" w:history="1">
            <w:r w:rsidRPr="00E65261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Übungsbeispiel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1" w:history="1">
            <w:r w:rsidRPr="00E65261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Operation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2" w:history="1">
            <w:r w:rsidRPr="00E65261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Datentyp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3" w:history="1">
            <w:r w:rsidRPr="00E65261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Funktionsaufrufe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4" w:history="1">
            <w:r w:rsidRPr="00E65261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Pointer auf ein Objekt im Speicher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5" w:history="1">
            <w:r w:rsidRPr="00E65261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6" w:history="1">
            <w:r w:rsidRPr="00E65261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Fehlersuche und Fehlerbehebung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7290917" w:history="1">
            <w:r w:rsidRPr="00E6526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7290918" w:history="1">
            <w:r w:rsidRPr="00E65261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19" w:history="1">
            <w:r w:rsidRPr="00E65261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Einführung in die Win32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0" w:history="1">
            <w:r w:rsidRPr="00E65261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Bemerkung zu Standard beim Programmieren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1" w:history="1">
            <w:r w:rsidRPr="00E65261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Win32 API und C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2" w:history="1">
            <w:r w:rsidRPr="00E65261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WinMain als Einstiegspunkt für Windows-Programme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3" w:history="1">
            <w:r w:rsidRPr="00E65261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Win32 Konsolenprogramm mit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4" w:history="1">
            <w:r w:rsidRPr="00E65261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Fehlermeldungen mit FormatMessage und GetLastError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5" w:history="1">
            <w:r w:rsidRPr="00E65261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Win32 Applikation mit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290926" w:history="1">
            <w:r w:rsidRPr="00E65261">
              <w:rPr>
                <w:rStyle w:val="Hyperlink"/>
                <w:noProof/>
              </w:rPr>
              <w:t>5.8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Prozesszeiten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7F6" w:rsidRDefault="007507F6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7290927" w:history="1">
            <w:r w:rsidRPr="00E65261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5261">
              <w:rPr>
                <w:rStyle w:val="Hyperlink"/>
                <w:noProof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_Toc477290927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7290890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7290891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C44E5">
        <w:t>syspr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7290892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Kennenlernen des Betriebssystems, beziehungsweise der wesentlichen Systemressourcen aus Sicht des Programmierers: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Dateisystem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Prozesssteuerung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Interprozesskommunikation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Synchronisation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Kennenlernen der Windows API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Zusammenhang der Windows API mit anderen Programmiersprachen</w:t>
      </w:r>
    </w:p>
    <w:p w:rsidR="003A70B0" w:rsidRDefault="000030BE" w:rsidP="000030BE">
      <w:pPr>
        <w:pStyle w:val="ListParagraph"/>
        <w:numPr>
          <w:ilvl w:val="0"/>
          <w:numId w:val="2"/>
        </w:numPr>
      </w:pPr>
      <w:r>
        <w:t>Kennenlernen der Programmiersprache C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7290893"/>
      <w:r>
        <w:t>Prüfungen</w:t>
      </w:r>
      <w:bookmarkEnd w:id="12"/>
      <w:bookmarkEnd w:id="13"/>
      <w:bookmarkEnd w:id="14"/>
      <w:bookmarkEnd w:id="15"/>
    </w:p>
    <w:p w:rsidR="008D79B3" w:rsidRDefault="008D79B3" w:rsidP="008D79B3">
      <w:r>
        <w:t>Die Modulnote setzt sich zu 100% aus zwei Semesterprüfungen zu je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7290894"/>
      <w:r>
        <w:lastRenderedPageBreak/>
        <w:t>Woche 1</w:t>
      </w:r>
      <w:bookmarkEnd w:id="16"/>
    </w:p>
    <w:p w:rsidR="00973D65" w:rsidRDefault="00816887" w:rsidP="00816887">
      <w:pPr>
        <w:pStyle w:val="Heading2"/>
      </w:pPr>
      <w:bookmarkStart w:id="17" w:name="_Toc477290895"/>
      <w:r>
        <w:t>TIOBE Index</w:t>
      </w:r>
      <w:bookmarkEnd w:id="17"/>
    </w:p>
    <w:p w:rsidR="00816887" w:rsidRDefault="00816887" w:rsidP="00AF65CF">
      <w:r>
        <w:rPr>
          <w:noProof/>
          <w:lang w:eastAsia="de-CH"/>
        </w:rPr>
        <w:drawing>
          <wp:inline distT="0" distB="0" distL="0" distR="0" wp14:anchorId="1AA34973" wp14:editId="05457FDF">
            <wp:extent cx="576072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18" w:name="_Toc477290896"/>
      <w:r>
        <w:t>Grundzüge der Programmierung in einer prozeduralen Sprache</w:t>
      </w:r>
      <w:bookmarkEnd w:id="18"/>
    </w:p>
    <w:p w:rsidR="00973D65" w:rsidRDefault="00725BF2" w:rsidP="00AF65CF">
      <w:r>
        <w:rPr>
          <w:noProof/>
          <w:lang w:eastAsia="de-CH"/>
        </w:rPr>
        <w:drawing>
          <wp:inline distT="0" distB="0" distL="0" distR="0" wp14:anchorId="56473F3D" wp14:editId="0651EDF7">
            <wp:extent cx="3571631" cy="1982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696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F2" w:rsidRDefault="00725BF2" w:rsidP="00AF65CF">
      <w:r>
        <w:rPr>
          <w:noProof/>
          <w:lang w:eastAsia="de-CH"/>
        </w:rPr>
        <w:drawing>
          <wp:inline distT="0" distB="0" distL="0" distR="0" wp14:anchorId="1022D84D" wp14:editId="23D0C4F6">
            <wp:extent cx="576072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F2" w:rsidRDefault="00725BF2" w:rsidP="00AF65CF">
      <w:r>
        <w:rPr>
          <w:noProof/>
          <w:lang w:eastAsia="de-CH"/>
        </w:rPr>
        <w:lastRenderedPageBreak/>
        <w:drawing>
          <wp:inline distT="0" distB="0" distL="0" distR="0" wp14:anchorId="1B20D3AE" wp14:editId="55658A88">
            <wp:extent cx="3657600" cy="1756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593" cy="1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19" w:name="_Toc477290897"/>
      <w:r>
        <w:t>Kontrollflüsse und Schleifen</w:t>
      </w:r>
      <w:bookmarkEnd w:id="19"/>
    </w:p>
    <w:p w:rsidR="00816887" w:rsidRDefault="00725BF2" w:rsidP="00AF65CF">
      <w:r>
        <w:rPr>
          <w:noProof/>
          <w:lang w:eastAsia="de-CH"/>
        </w:rPr>
        <w:drawing>
          <wp:inline distT="0" distB="0" distL="0" distR="0" wp14:anchorId="338078D2" wp14:editId="62A7DBF7">
            <wp:extent cx="3829539" cy="199539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283" cy="20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0" w:name="_Toc477290898"/>
      <w:r>
        <w:t>Zusammengesetzte Datentypen und Zeiger</w:t>
      </w:r>
      <w:bookmarkEnd w:id="20"/>
    </w:p>
    <w:p w:rsidR="00816887" w:rsidRDefault="00725BF2" w:rsidP="00AF65CF">
      <w:r>
        <w:rPr>
          <w:noProof/>
          <w:lang w:eastAsia="de-CH"/>
        </w:rPr>
        <w:drawing>
          <wp:inline distT="0" distB="0" distL="0" distR="0" wp14:anchorId="5CAE7E1A" wp14:editId="2D289073">
            <wp:extent cx="4173416" cy="17329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65" cy="17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1" w:name="_Toc477290899"/>
      <w:r>
        <w:t>Aufbau einer Programmierumgebung</w:t>
      </w:r>
      <w:bookmarkEnd w:id="21"/>
    </w:p>
    <w:p w:rsidR="00816887" w:rsidRDefault="00725BF2" w:rsidP="00816887">
      <w:r>
        <w:rPr>
          <w:noProof/>
          <w:lang w:eastAsia="de-CH"/>
        </w:rPr>
        <w:drawing>
          <wp:inline distT="0" distB="0" distL="0" distR="0" wp14:anchorId="083A5FED" wp14:editId="427EB9E6">
            <wp:extent cx="2813539" cy="166674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132" cy="16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2" w:name="_Toc477290900"/>
      <w:r>
        <w:lastRenderedPageBreak/>
        <w:t>Gründe für C</w:t>
      </w:r>
      <w:bookmarkEnd w:id="22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2AE8C3E" wp14:editId="4D46D846">
            <wp:extent cx="5423877" cy="209732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194" cy="21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3" w:name="_Toc477290901"/>
      <w:r>
        <w:t>Dateien in C</w:t>
      </w:r>
      <w:bookmarkEnd w:id="23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31E3E6A6" wp14:editId="0F143364">
            <wp:extent cx="5337908" cy="19275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6" cy="1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4" w:name="_Toc477290902"/>
      <w:r>
        <w:t>Das erste C Programm</w:t>
      </w:r>
      <w:bookmarkEnd w:id="24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50448F1" wp14:editId="606EEF36">
            <wp:extent cx="3063631" cy="1419731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70" cy="14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5" w:name="_Toc477290903"/>
      <w:r>
        <w:lastRenderedPageBreak/>
        <w:t>Ein komplexeres C Programm</w:t>
      </w:r>
      <w:bookmarkEnd w:id="25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ADBC429" wp14:editId="7C010EB1">
            <wp:extent cx="3813908" cy="3187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463" cy="31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6" w:name="_Toc477290904"/>
      <w:r>
        <w:t>ASCII Tabelle</w:t>
      </w:r>
      <w:bookmarkEnd w:id="26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4F9D862D" wp14:editId="69313926">
            <wp:extent cx="5760720" cy="4161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4" w:rsidRPr="00816887" w:rsidRDefault="00AE26E4" w:rsidP="00816887"/>
    <w:p w:rsidR="00812EBA" w:rsidRDefault="00812EBA" w:rsidP="00812EBA">
      <w:pPr>
        <w:pStyle w:val="Heading1"/>
      </w:pPr>
      <w:bookmarkStart w:id="27" w:name="_Toc477290905"/>
      <w:r>
        <w:lastRenderedPageBreak/>
        <w:t>Woche 2</w:t>
      </w:r>
      <w:bookmarkEnd w:id="27"/>
    </w:p>
    <w:p w:rsidR="00812EBA" w:rsidRDefault="00D26E75" w:rsidP="00D26E75">
      <w:pPr>
        <w:pStyle w:val="Heading2"/>
      </w:pPr>
      <w:bookmarkStart w:id="28" w:name="_Toc477290906"/>
      <w:r>
        <w:t>Präprozessor</w:t>
      </w:r>
      <w:bookmarkEnd w:id="28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206A479D" wp14:editId="284A1F96">
            <wp:extent cx="4121523" cy="121165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440" cy="12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29" w:name="_Toc477290907"/>
      <w:r>
        <w:t>Symbolische Konstanten, Namen und Markos</w:t>
      </w:r>
      <w:bookmarkEnd w:id="29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3EAA9742" wp14:editId="317989AE">
            <wp:extent cx="3529853" cy="1868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51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0" w:name="_Toc477290908"/>
      <w:r>
        <w:t>Header Datei als Beispiel</w:t>
      </w:r>
      <w:bookmarkEnd w:id="30"/>
    </w:p>
    <w:p w:rsidR="00812EBA" w:rsidRDefault="00D43ED4" w:rsidP="00AF65CF">
      <w:r>
        <w:rPr>
          <w:noProof/>
          <w:lang w:eastAsia="de-CH"/>
        </w:rPr>
        <w:drawing>
          <wp:inline distT="0" distB="0" distL="0" distR="0" wp14:anchorId="1EA3B5B9" wp14:editId="097F4810">
            <wp:extent cx="3361765" cy="260692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765" cy="26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1" w:name="_Toc477290909"/>
      <w:r>
        <w:t>Operationen break und continue</w:t>
      </w:r>
      <w:bookmarkEnd w:id="31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72FC36B8" wp14:editId="50CC37CA">
            <wp:extent cx="2944906" cy="17535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186" cy="17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2" w:name="_Toc477290910"/>
      <w:r>
        <w:lastRenderedPageBreak/>
        <w:t>Übungsbeispiel</w:t>
      </w:r>
      <w:bookmarkEnd w:id="32"/>
    </w:p>
    <w:p w:rsidR="00D26E75" w:rsidRDefault="00D65301" w:rsidP="00AF65CF">
      <w:r>
        <w:rPr>
          <w:noProof/>
          <w:lang w:eastAsia="de-CH"/>
        </w:rPr>
        <w:drawing>
          <wp:inline distT="0" distB="0" distL="0" distR="0" wp14:anchorId="45851F78" wp14:editId="1F150554">
            <wp:extent cx="5190565" cy="300723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183" cy="30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01" w:rsidRDefault="00D65301" w:rsidP="00AF65CF">
      <w:r>
        <w:rPr>
          <w:noProof/>
          <w:lang w:eastAsia="de-CH"/>
        </w:rPr>
        <w:drawing>
          <wp:inline distT="0" distB="0" distL="0" distR="0" wp14:anchorId="047A2CFA" wp14:editId="5E1C34E8">
            <wp:extent cx="5230906" cy="2422869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918" cy="24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3" w:name="_Toc477290911"/>
      <w:r>
        <w:t>Operation switch</w:t>
      </w:r>
      <w:bookmarkEnd w:id="33"/>
    </w:p>
    <w:p w:rsidR="00D26E75" w:rsidRDefault="00555720" w:rsidP="00AF65CF">
      <w:r>
        <w:rPr>
          <w:noProof/>
          <w:lang w:eastAsia="de-CH"/>
        </w:rPr>
        <w:drawing>
          <wp:inline distT="0" distB="0" distL="0" distR="0" wp14:anchorId="7B268A0F" wp14:editId="108B633A">
            <wp:extent cx="3523129" cy="1751467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2" cy="17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4" w:name="_Toc477290912"/>
      <w:r>
        <w:lastRenderedPageBreak/>
        <w:t>Datentyp struct</w:t>
      </w:r>
      <w:bookmarkEnd w:id="34"/>
    </w:p>
    <w:p w:rsidR="00D26E75" w:rsidRDefault="00555720" w:rsidP="00AF65CF">
      <w:r>
        <w:rPr>
          <w:noProof/>
          <w:lang w:eastAsia="de-CH"/>
        </w:rPr>
        <w:drawing>
          <wp:inline distT="0" distB="0" distL="0" distR="0" wp14:anchorId="4E6A72A0" wp14:editId="64BC33B2">
            <wp:extent cx="4161865" cy="203689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2561" cy="20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15" w:rsidRDefault="00AA0415" w:rsidP="00AF65CF">
      <w:r>
        <w:rPr>
          <w:noProof/>
          <w:lang w:eastAsia="de-CH"/>
        </w:rPr>
        <w:drawing>
          <wp:inline distT="0" distB="0" distL="0" distR="0" wp14:anchorId="2318301F" wp14:editId="71FAE3C9">
            <wp:extent cx="5056094" cy="2009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628" cy="20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0" w:rsidRDefault="00D34620" w:rsidP="00AF65CF">
      <w:r>
        <w:rPr>
          <w:noProof/>
          <w:lang w:eastAsia="de-CH"/>
        </w:rPr>
        <w:drawing>
          <wp:inline distT="0" distB="0" distL="0" distR="0" wp14:anchorId="41017DA5" wp14:editId="713E04DF">
            <wp:extent cx="3516406" cy="1099652"/>
            <wp:effectExtent l="0" t="0" r="825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6810" cy="11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5" w:name="_Toc477290913"/>
      <w:r>
        <w:t>Funktionsaufrufe</w:t>
      </w:r>
      <w:bookmarkEnd w:id="35"/>
    </w:p>
    <w:p w:rsidR="00D26E75" w:rsidRDefault="00D34620" w:rsidP="00AF65CF">
      <w:r>
        <w:rPr>
          <w:noProof/>
          <w:lang w:eastAsia="de-CH"/>
        </w:rPr>
        <w:drawing>
          <wp:inline distT="0" distB="0" distL="0" distR="0" wp14:anchorId="734DC85C" wp14:editId="0A0C5A40">
            <wp:extent cx="3462618" cy="185153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488" cy="18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6" w:name="_Toc477290914"/>
      <w:r>
        <w:lastRenderedPageBreak/>
        <w:t>Pointer auf ein Objekt im Speicher</w:t>
      </w:r>
      <w:bookmarkEnd w:id="36"/>
    </w:p>
    <w:p w:rsidR="00D26E75" w:rsidRDefault="00D34620" w:rsidP="00AF65CF">
      <w:r>
        <w:rPr>
          <w:noProof/>
          <w:lang w:eastAsia="de-CH"/>
        </w:rPr>
        <w:drawing>
          <wp:inline distT="0" distB="0" distL="0" distR="0" wp14:anchorId="16EF0139" wp14:editId="6A0EB57B">
            <wp:extent cx="4161865" cy="1734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886" cy="17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0" w:rsidRDefault="00D34620" w:rsidP="00AF65CF">
      <w:r>
        <w:rPr>
          <w:noProof/>
          <w:lang w:eastAsia="de-CH"/>
        </w:rPr>
        <w:drawing>
          <wp:inline distT="0" distB="0" distL="0" distR="0" wp14:anchorId="51551E5A" wp14:editId="497A4766">
            <wp:extent cx="4128247" cy="2017708"/>
            <wp:effectExtent l="0" t="0" r="571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590" cy="20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0" w:rsidRDefault="000B6580" w:rsidP="00AF65CF">
      <w:r>
        <w:rPr>
          <w:noProof/>
          <w:lang w:eastAsia="de-CH"/>
        </w:rPr>
        <w:drawing>
          <wp:inline distT="0" distB="0" distL="0" distR="0" wp14:anchorId="7311F2B0" wp14:editId="12983397">
            <wp:extent cx="4175312" cy="21916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160" cy="22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B5" w:rsidRDefault="00DE52B5" w:rsidP="00DE52B5">
      <w:pPr>
        <w:pStyle w:val="Heading2"/>
      </w:pPr>
      <w:bookmarkStart w:id="37" w:name="_Toc477290915"/>
      <w:r>
        <w:t>Übung</w:t>
      </w:r>
      <w:bookmarkEnd w:id="37"/>
    </w:p>
    <w:p w:rsidR="00DE52B5" w:rsidRDefault="00DE52B5" w:rsidP="00AF65CF">
      <w:r>
        <w:rPr>
          <w:noProof/>
          <w:lang w:eastAsia="de-CH"/>
        </w:rPr>
        <w:drawing>
          <wp:inline distT="0" distB="0" distL="0" distR="0" wp14:anchorId="73FFDFD3" wp14:editId="3A3A95CB">
            <wp:extent cx="5136776" cy="2330007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380" cy="23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8" w:name="_Toc477290916"/>
      <w:r>
        <w:lastRenderedPageBreak/>
        <w:t>Fehlersuche und Fehlerbehebung</w:t>
      </w:r>
      <w:bookmarkEnd w:id="38"/>
    </w:p>
    <w:p w:rsidR="00D26E75" w:rsidRDefault="00FD001D" w:rsidP="00AF65CF">
      <w:r>
        <w:rPr>
          <w:noProof/>
          <w:lang w:eastAsia="de-CH"/>
        </w:rPr>
        <w:drawing>
          <wp:inline distT="0" distB="0" distL="0" distR="0" wp14:anchorId="74915533" wp14:editId="067E782C">
            <wp:extent cx="3818965" cy="17911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264" cy="17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AF65CF"/>
    <w:p w:rsidR="00D26E75" w:rsidRDefault="00D26E75" w:rsidP="00D26E75">
      <w:pPr>
        <w:pStyle w:val="Heading1"/>
      </w:pPr>
      <w:bookmarkStart w:id="39" w:name="_Toc477290917"/>
      <w:r>
        <w:lastRenderedPageBreak/>
        <w:t>Woche 3</w:t>
      </w:r>
      <w:bookmarkEnd w:id="39"/>
    </w:p>
    <w:p w:rsidR="00D26E75" w:rsidRDefault="00E308A9" w:rsidP="00AF65CF">
      <w:r>
        <w:t>In Woche 3 fiel krankheitsbedingt der Unterricht aus.</w:t>
      </w:r>
    </w:p>
    <w:p w:rsidR="00E308A9" w:rsidRDefault="00E308A9" w:rsidP="00AF65CF"/>
    <w:p w:rsidR="00E308A9" w:rsidRDefault="00E308A9" w:rsidP="00E308A9">
      <w:pPr>
        <w:pStyle w:val="Heading1"/>
      </w:pPr>
      <w:bookmarkStart w:id="40" w:name="_Toc477290918"/>
      <w:r>
        <w:lastRenderedPageBreak/>
        <w:t>Woche 4</w:t>
      </w:r>
      <w:bookmarkEnd w:id="40"/>
    </w:p>
    <w:p w:rsidR="00E308A9" w:rsidRDefault="00166879" w:rsidP="00166879">
      <w:pPr>
        <w:pStyle w:val="Heading2"/>
      </w:pPr>
      <w:bookmarkStart w:id="41" w:name="_Toc477290919"/>
      <w:r>
        <w:t>Einführung in die Win32 API</w:t>
      </w:r>
      <w:bookmarkEnd w:id="41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21786F11" wp14:editId="6784AFB2">
            <wp:extent cx="4471147" cy="1705266"/>
            <wp:effectExtent l="0" t="0" r="571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17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65123A3C" wp14:editId="0245153A">
            <wp:extent cx="4511488" cy="1327289"/>
            <wp:effectExtent l="0" t="0" r="381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4934" cy="13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2" w:name="_Toc477290920"/>
      <w:r>
        <w:t>Bemerkung zu Standard beim Programmieren</w:t>
      </w:r>
      <w:bookmarkEnd w:id="42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12E33477" wp14:editId="6B508E78">
            <wp:extent cx="4524935" cy="168837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1163" cy="16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3" w:name="_Toc477290921"/>
      <w:r>
        <w:t>Win32 API und C Syntax</w:t>
      </w:r>
      <w:bookmarkEnd w:id="43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417C6A06" wp14:editId="7B811AD2">
            <wp:extent cx="4625788" cy="2448017"/>
            <wp:effectExtent l="0" t="0" r="381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1061" cy="24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4" w:name="_Toc477290922"/>
      <w:r>
        <w:lastRenderedPageBreak/>
        <w:t>WinMain als Einstiegspunkt für Windows-Programme</w:t>
      </w:r>
      <w:bookmarkEnd w:id="44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3324C3A4" wp14:editId="0A001F22">
            <wp:extent cx="4861112" cy="2393047"/>
            <wp:effectExtent l="0" t="0" r="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54" cy="23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5" w:name="_Toc477290923"/>
      <w:r>
        <w:t>Win32 Konsolenprogramm mit Visual Studio</w:t>
      </w:r>
      <w:bookmarkEnd w:id="45"/>
    </w:p>
    <w:p w:rsidR="00166879" w:rsidRPr="00166879" w:rsidRDefault="00166879" w:rsidP="00AF65CF">
      <w:pPr>
        <w:rPr>
          <w:b/>
        </w:rPr>
      </w:pPr>
      <w:r>
        <w:rPr>
          <w:noProof/>
          <w:lang w:eastAsia="de-CH"/>
        </w:rPr>
        <w:drawing>
          <wp:inline distT="0" distB="0" distL="0" distR="0" wp14:anchorId="09E75243" wp14:editId="53B45FEB">
            <wp:extent cx="4888006" cy="2540448"/>
            <wp:effectExtent l="0" t="0" r="825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0224" cy="25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2191C3B8" wp14:editId="1349F00B">
            <wp:extent cx="4935071" cy="2210229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8712" cy="22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lastRenderedPageBreak/>
        <w:drawing>
          <wp:inline distT="0" distB="0" distL="0" distR="0" wp14:anchorId="1ECA0591" wp14:editId="0D58D97C">
            <wp:extent cx="5017655" cy="2151529"/>
            <wp:effectExtent l="0" t="0" r="0" b="1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91" cy="21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6" w:name="_Toc477290924"/>
      <w:r>
        <w:t>Fehlermeldungen mit FormatMessage und GetLastError</w:t>
      </w:r>
      <w:bookmarkEnd w:id="46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13BFCDD7" wp14:editId="4EEA21A7">
            <wp:extent cx="4672853" cy="1066226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2105" cy="10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018B18BB" wp14:editId="44861972">
            <wp:extent cx="5116606" cy="2292659"/>
            <wp:effectExtent l="0" t="0" r="825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6927" cy="23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6F1F8FED" wp14:editId="1AA7EF99">
            <wp:extent cx="5150223" cy="272725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847" cy="27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7" w:name="_Toc477290925"/>
      <w:r>
        <w:lastRenderedPageBreak/>
        <w:t>Win32 Applikation mit Visual Studio</w:t>
      </w:r>
      <w:bookmarkEnd w:id="47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7630B16F" wp14:editId="0165A35B">
            <wp:extent cx="4598894" cy="2378529"/>
            <wp:effectExtent l="0" t="0" r="0" b="317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8685" cy="23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3A652E4D" wp14:editId="0C610CD5">
            <wp:extent cx="4645959" cy="2389555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8387" cy="23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5F92859E" wp14:editId="6932FD40">
            <wp:extent cx="4686300" cy="2336435"/>
            <wp:effectExtent l="0" t="0" r="0" b="69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2649" cy="234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492B2E08" wp14:editId="2CE1FB53">
            <wp:extent cx="4753535" cy="1183668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7175" cy="11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lastRenderedPageBreak/>
        <w:drawing>
          <wp:inline distT="0" distB="0" distL="0" distR="0" wp14:anchorId="70684030" wp14:editId="7364C17A">
            <wp:extent cx="4854388" cy="1605822"/>
            <wp:effectExtent l="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9965" cy="16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6C0C7508" wp14:editId="3112CAD0">
            <wp:extent cx="4894729" cy="1695782"/>
            <wp:effectExtent l="0" t="0" r="127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6918" cy="17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751451B2" wp14:editId="78C3BF97">
            <wp:extent cx="4921623" cy="213368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4860" cy="21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166879">
      <w:pPr>
        <w:pStyle w:val="Heading2"/>
      </w:pPr>
      <w:bookmarkStart w:id="48" w:name="_Toc477290926"/>
      <w:r>
        <w:t>Prozesszeiten</w:t>
      </w:r>
      <w:bookmarkEnd w:id="48"/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16781F18" wp14:editId="3A5DA3E5">
            <wp:extent cx="4955241" cy="2039012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6569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lastRenderedPageBreak/>
        <w:drawing>
          <wp:inline distT="0" distB="0" distL="0" distR="0" wp14:anchorId="0E5CD316" wp14:editId="59ABC09D">
            <wp:extent cx="5010674" cy="2407023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6000" cy="24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3CB9A411" wp14:editId="5DBB3C17">
            <wp:extent cx="5042647" cy="2562456"/>
            <wp:effectExtent l="0" t="0" r="571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1488" cy="2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drawing>
          <wp:inline distT="0" distB="0" distL="0" distR="0" wp14:anchorId="4AFE3E46" wp14:editId="794D1999">
            <wp:extent cx="5076265" cy="2554919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3044" cy="25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79" w:rsidRDefault="00166879" w:rsidP="00AF65CF">
      <w:r>
        <w:rPr>
          <w:noProof/>
          <w:lang w:eastAsia="de-CH"/>
        </w:rPr>
        <w:lastRenderedPageBreak/>
        <w:drawing>
          <wp:inline distT="0" distB="0" distL="0" distR="0" wp14:anchorId="481770DF" wp14:editId="033E0F0D">
            <wp:extent cx="5210735" cy="20792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7904" cy="20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B5" w:rsidRDefault="004A37B5" w:rsidP="00AF65CF"/>
    <w:p w:rsidR="00166879" w:rsidRDefault="00166879" w:rsidP="00166879">
      <w:pPr>
        <w:pStyle w:val="Heading1"/>
      </w:pPr>
      <w:bookmarkStart w:id="49" w:name="_Toc477290927"/>
      <w:r>
        <w:lastRenderedPageBreak/>
        <w:t>Woche 5</w:t>
      </w:r>
      <w:bookmarkEnd w:id="49"/>
    </w:p>
    <w:p w:rsidR="00166879" w:rsidRPr="00AF65CF" w:rsidRDefault="00166879" w:rsidP="00AF65CF"/>
    <w:sectPr w:rsidR="00166879" w:rsidRPr="00AF65CF" w:rsidSect="00164DB6">
      <w:headerReference w:type="default" r:id="rId60"/>
      <w:footerReference w:type="default" r:id="rId6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32C" w:rsidRDefault="0036532C" w:rsidP="006B5E49">
      <w:pPr>
        <w:spacing w:after="0" w:line="240" w:lineRule="auto"/>
      </w:pPr>
      <w:r>
        <w:separator/>
      </w:r>
    </w:p>
  </w:endnote>
  <w:endnote w:type="continuationSeparator" w:id="0">
    <w:p w:rsidR="0036532C" w:rsidRDefault="0036532C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0C44E5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7507F6">
      <w:rPr>
        <w:noProof/>
      </w:rPr>
      <w:t>4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7507F6">
      <w:rPr>
        <w:noProof/>
      </w:rPr>
      <w:t>21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32C" w:rsidRDefault="0036532C" w:rsidP="006B5E49">
      <w:pPr>
        <w:spacing w:after="0" w:line="240" w:lineRule="auto"/>
      </w:pPr>
      <w:r>
        <w:separator/>
      </w:r>
    </w:p>
  </w:footnote>
  <w:footnote w:type="continuationSeparator" w:id="0">
    <w:p w:rsidR="0036532C" w:rsidRDefault="0036532C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0C44E5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B8D"/>
    <w:rsid w:val="000030BE"/>
    <w:rsid w:val="0001007A"/>
    <w:rsid w:val="00057AA2"/>
    <w:rsid w:val="00057E88"/>
    <w:rsid w:val="000A251E"/>
    <w:rsid w:val="000B6580"/>
    <w:rsid w:val="000C44E5"/>
    <w:rsid w:val="000E01D5"/>
    <w:rsid w:val="000E0DEE"/>
    <w:rsid w:val="00105030"/>
    <w:rsid w:val="0012397E"/>
    <w:rsid w:val="001572EC"/>
    <w:rsid w:val="00160860"/>
    <w:rsid w:val="00164748"/>
    <w:rsid w:val="00164DB6"/>
    <w:rsid w:val="00166879"/>
    <w:rsid w:val="001A52D5"/>
    <w:rsid w:val="001A6B64"/>
    <w:rsid w:val="001E32AD"/>
    <w:rsid w:val="0026725B"/>
    <w:rsid w:val="002865EA"/>
    <w:rsid w:val="003037A4"/>
    <w:rsid w:val="0033460C"/>
    <w:rsid w:val="00342602"/>
    <w:rsid w:val="0036532C"/>
    <w:rsid w:val="0038683A"/>
    <w:rsid w:val="003917D7"/>
    <w:rsid w:val="003A70B0"/>
    <w:rsid w:val="003B27B1"/>
    <w:rsid w:val="003D5735"/>
    <w:rsid w:val="003E53D8"/>
    <w:rsid w:val="004254A8"/>
    <w:rsid w:val="004A37B5"/>
    <w:rsid w:val="004B5461"/>
    <w:rsid w:val="004B776C"/>
    <w:rsid w:val="00510030"/>
    <w:rsid w:val="00555720"/>
    <w:rsid w:val="00561E00"/>
    <w:rsid w:val="00594DFF"/>
    <w:rsid w:val="005C62A4"/>
    <w:rsid w:val="0067227E"/>
    <w:rsid w:val="00695C4B"/>
    <w:rsid w:val="006A6BF8"/>
    <w:rsid w:val="006B5E49"/>
    <w:rsid w:val="006D62FC"/>
    <w:rsid w:val="006E2F0C"/>
    <w:rsid w:val="006E35E8"/>
    <w:rsid w:val="00725BF2"/>
    <w:rsid w:val="007507F6"/>
    <w:rsid w:val="007B0CD9"/>
    <w:rsid w:val="007B68D0"/>
    <w:rsid w:val="007F4A1A"/>
    <w:rsid w:val="00812EBA"/>
    <w:rsid w:val="00816887"/>
    <w:rsid w:val="008A31AD"/>
    <w:rsid w:val="008C1085"/>
    <w:rsid w:val="008D68BE"/>
    <w:rsid w:val="008D79B3"/>
    <w:rsid w:val="00923291"/>
    <w:rsid w:val="0095096E"/>
    <w:rsid w:val="009637E6"/>
    <w:rsid w:val="00973D65"/>
    <w:rsid w:val="00982534"/>
    <w:rsid w:val="00990E7F"/>
    <w:rsid w:val="009B342F"/>
    <w:rsid w:val="00AA0415"/>
    <w:rsid w:val="00AE26E4"/>
    <w:rsid w:val="00AF65CF"/>
    <w:rsid w:val="00AF7A48"/>
    <w:rsid w:val="00B25571"/>
    <w:rsid w:val="00B651C1"/>
    <w:rsid w:val="00B70D48"/>
    <w:rsid w:val="00B7241C"/>
    <w:rsid w:val="00BB78F3"/>
    <w:rsid w:val="00BC693F"/>
    <w:rsid w:val="00BC7B70"/>
    <w:rsid w:val="00BC7B8D"/>
    <w:rsid w:val="00BF0C5F"/>
    <w:rsid w:val="00C20C1C"/>
    <w:rsid w:val="00C36948"/>
    <w:rsid w:val="00C569D5"/>
    <w:rsid w:val="00C6413D"/>
    <w:rsid w:val="00CC1F1F"/>
    <w:rsid w:val="00D26E75"/>
    <w:rsid w:val="00D34620"/>
    <w:rsid w:val="00D43ED4"/>
    <w:rsid w:val="00D65301"/>
    <w:rsid w:val="00DD04C4"/>
    <w:rsid w:val="00DD6959"/>
    <w:rsid w:val="00DE52B5"/>
    <w:rsid w:val="00DE60A2"/>
    <w:rsid w:val="00DF1936"/>
    <w:rsid w:val="00E01562"/>
    <w:rsid w:val="00E308A9"/>
    <w:rsid w:val="00E3526C"/>
    <w:rsid w:val="00E376F9"/>
    <w:rsid w:val="00E52C9A"/>
    <w:rsid w:val="00E571CE"/>
    <w:rsid w:val="00EB766F"/>
    <w:rsid w:val="00ED241C"/>
    <w:rsid w:val="00F34BB8"/>
    <w:rsid w:val="00F40999"/>
    <w:rsid w:val="00F44376"/>
    <w:rsid w:val="00F456C8"/>
    <w:rsid w:val="00F969C9"/>
    <w:rsid w:val="00FD001D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40E605"/>
  <w15:chartTrackingRefBased/>
  <w15:docId w15:val="{274F086B-37C9-4CB2-BD44-CA6B44C93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B162E6-6C2A-46D6-A2AD-4F5C4BF8F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22</Pages>
  <Words>709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29</cp:revision>
  <dcterms:created xsi:type="dcterms:W3CDTF">2017-02-20T14:51:00Z</dcterms:created>
  <dcterms:modified xsi:type="dcterms:W3CDTF">2017-03-14T20:39:00Z</dcterms:modified>
</cp:coreProperties>
</file>