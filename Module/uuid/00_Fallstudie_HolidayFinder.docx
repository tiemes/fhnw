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0DE7" w:rsidRDefault="00A80DE7" w:rsidP="00A80DE7">
      <w:pPr>
        <w:tabs>
          <w:tab w:val="center" w:pos="4536"/>
          <w:tab w:val="right" w:pos="9072"/>
        </w:tabs>
        <w:spacing w:line="240" w:lineRule="auto"/>
      </w:pPr>
      <w:r>
        <w:rPr>
          <w:noProof/>
          <w:lang w:eastAsia="de-CH"/>
        </w:rPr>
        <w:drawing>
          <wp:inline distT="0" distB="0" distL="114300" distR="114300" wp14:anchorId="169EAABC" wp14:editId="6008A824">
            <wp:extent cx="2325370" cy="360045"/>
            <wp:effectExtent l="0" t="0" r="0" b="0"/>
            <wp:docPr id="2"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9"/>
                    <a:srcRect/>
                    <a:stretch>
                      <a:fillRect/>
                    </a:stretch>
                  </pic:blipFill>
                  <pic:spPr>
                    <a:xfrm>
                      <a:off x="0" y="0"/>
                      <a:ext cx="2325370" cy="360045"/>
                    </a:xfrm>
                    <a:prstGeom prst="rect">
                      <a:avLst/>
                    </a:prstGeom>
                    <a:ln/>
                  </pic:spPr>
                </pic:pic>
              </a:graphicData>
            </a:graphic>
          </wp:inline>
        </w:drawing>
      </w:r>
    </w:p>
    <w:p w:rsidR="00A80DE7" w:rsidRDefault="00A80DE7" w:rsidP="00A80DE7">
      <w:pPr>
        <w:tabs>
          <w:tab w:val="center" w:pos="4536"/>
          <w:tab w:val="right" w:pos="9072"/>
        </w:tabs>
        <w:spacing w:line="240" w:lineRule="auto"/>
        <w:jc w:val="right"/>
      </w:pPr>
    </w:p>
    <w:p w:rsidR="00A80DE7" w:rsidRDefault="00A80DE7" w:rsidP="00A80DE7">
      <w:pPr>
        <w:tabs>
          <w:tab w:val="center" w:pos="4536"/>
          <w:tab w:val="right" w:pos="9072"/>
        </w:tabs>
        <w:spacing w:line="240" w:lineRule="auto"/>
        <w:jc w:val="right"/>
      </w:pPr>
    </w:p>
    <w:p w:rsidR="00A80DE7" w:rsidRDefault="00A80DE7" w:rsidP="00A80DE7">
      <w:pPr>
        <w:tabs>
          <w:tab w:val="center" w:pos="4536"/>
          <w:tab w:val="right" w:pos="9072"/>
        </w:tabs>
        <w:spacing w:line="240" w:lineRule="auto"/>
        <w:jc w:val="right"/>
      </w:pPr>
    </w:p>
    <w:p w:rsidR="00A80DE7" w:rsidRDefault="00A80DE7" w:rsidP="00A80DE7">
      <w:pPr>
        <w:tabs>
          <w:tab w:val="center" w:pos="4536"/>
          <w:tab w:val="right" w:pos="9072"/>
        </w:tabs>
        <w:spacing w:line="240" w:lineRule="auto"/>
        <w:jc w:val="right"/>
      </w:pPr>
    </w:p>
    <w:p w:rsidR="00A80DE7" w:rsidRDefault="00A80DE7" w:rsidP="00A80DE7">
      <w:pPr>
        <w:tabs>
          <w:tab w:val="center" w:pos="4536"/>
          <w:tab w:val="right" w:pos="9072"/>
        </w:tabs>
        <w:spacing w:line="240" w:lineRule="auto"/>
        <w:jc w:val="right"/>
      </w:pPr>
    </w:p>
    <w:p w:rsidR="00A80DE7" w:rsidRDefault="00A80DE7" w:rsidP="00A80DE7">
      <w:pPr>
        <w:tabs>
          <w:tab w:val="center" w:pos="4536"/>
          <w:tab w:val="right" w:pos="9072"/>
        </w:tabs>
        <w:spacing w:line="240" w:lineRule="auto"/>
        <w:jc w:val="right"/>
      </w:pPr>
    </w:p>
    <w:tbl>
      <w:tblPr>
        <w:tblW w:w="9210" w:type="dxa"/>
        <w:tblInd w:w="-70" w:type="dxa"/>
        <w:tblLayout w:type="fixed"/>
        <w:tblLook w:val="0000" w:firstRow="0" w:lastRow="0" w:firstColumn="0" w:lastColumn="0" w:noHBand="0" w:noVBand="0"/>
      </w:tblPr>
      <w:tblGrid>
        <w:gridCol w:w="2590"/>
        <w:gridCol w:w="6620"/>
      </w:tblGrid>
      <w:tr w:rsidR="00A80DE7" w:rsidTr="00683C21">
        <w:tc>
          <w:tcPr>
            <w:tcW w:w="9210" w:type="dxa"/>
            <w:gridSpan w:val="2"/>
            <w:tcBorders>
              <w:top w:val="single" w:sz="6" w:space="0" w:color="999999"/>
              <w:left w:val="single" w:sz="4" w:space="0" w:color="999999"/>
              <w:bottom w:val="single" w:sz="6" w:space="0" w:color="999999"/>
              <w:right w:val="single" w:sz="4" w:space="0" w:color="999999"/>
            </w:tcBorders>
          </w:tcPr>
          <w:p w:rsidR="00A80DE7" w:rsidRDefault="00A80DE7" w:rsidP="00683C21">
            <w:pPr>
              <w:spacing w:line="240" w:lineRule="auto"/>
            </w:pPr>
            <w:r>
              <w:rPr>
                <w:b/>
                <w:sz w:val="44"/>
                <w:szCs w:val="44"/>
              </w:rPr>
              <w:t>UUID Usability und User Interface Design</w:t>
            </w:r>
          </w:p>
          <w:p w:rsidR="00A80DE7" w:rsidRDefault="00A80DE7" w:rsidP="00683C21">
            <w:pPr>
              <w:spacing w:line="240" w:lineRule="auto"/>
            </w:pPr>
          </w:p>
        </w:tc>
      </w:tr>
      <w:tr w:rsidR="00A80DE7" w:rsidTr="00683C21">
        <w:tc>
          <w:tcPr>
            <w:tcW w:w="9210" w:type="dxa"/>
            <w:gridSpan w:val="2"/>
            <w:tcBorders>
              <w:top w:val="single" w:sz="6" w:space="0" w:color="999999"/>
              <w:left w:val="single" w:sz="4" w:space="0" w:color="999999"/>
              <w:bottom w:val="single" w:sz="6" w:space="0" w:color="999999"/>
              <w:right w:val="single" w:sz="4" w:space="0" w:color="999999"/>
            </w:tcBorders>
          </w:tcPr>
          <w:p w:rsidR="00A80DE7" w:rsidRDefault="00A80DE7" w:rsidP="00683C21">
            <w:pPr>
              <w:spacing w:line="240" w:lineRule="auto"/>
            </w:pPr>
            <w:r>
              <w:rPr>
                <w:b/>
                <w:sz w:val="36"/>
                <w:szCs w:val="36"/>
              </w:rPr>
              <w:t>Fallstudie Holiday Finder</w:t>
            </w:r>
          </w:p>
          <w:p w:rsidR="00A80DE7" w:rsidRDefault="00A80DE7" w:rsidP="00683C21">
            <w:pPr>
              <w:spacing w:line="240" w:lineRule="auto"/>
            </w:pPr>
          </w:p>
        </w:tc>
      </w:tr>
      <w:tr w:rsidR="00A80DE7" w:rsidTr="00683C21">
        <w:tc>
          <w:tcPr>
            <w:tcW w:w="9210" w:type="dxa"/>
            <w:gridSpan w:val="2"/>
            <w:tcBorders>
              <w:top w:val="single" w:sz="6" w:space="0" w:color="999999"/>
              <w:left w:val="single" w:sz="4" w:space="0" w:color="999999"/>
              <w:bottom w:val="single" w:sz="6" w:space="0" w:color="999999"/>
              <w:right w:val="single" w:sz="4" w:space="0" w:color="999999"/>
            </w:tcBorders>
          </w:tcPr>
          <w:p w:rsidR="00A80DE7" w:rsidRDefault="00A80DE7" w:rsidP="00683C21">
            <w:pPr>
              <w:spacing w:line="240" w:lineRule="auto"/>
            </w:pPr>
            <w:r>
              <w:t>Version 2.0, 01.06.2016</w:t>
            </w:r>
          </w:p>
        </w:tc>
      </w:tr>
      <w:tr w:rsidR="00A80DE7" w:rsidTr="00683C21">
        <w:tc>
          <w:tcPr>
            <w:tcW w:w="9210" w:type="dxa"/>
            <w:gridSpan w:val="2"/>
            <w:tcBorders>
              <w:top w:val="single" w:sz="6" w:space="0" w:color="999999"/>
              <w:left w:val="single" w:sz="4" w:space="0" w:color="999999"/>
              <w:bottom w:val="single" w:sz="6" w:space="0" w:color="999999"/>
              <w:right w:val="single" w:sz="4" w:space="0" w:color="999999"/>
            </w:tcBorders>
          </w:tcPr>
          <w:p w:rsidR="00A80DE7" w:rsidRDefault="00A80DE7" w:rsidP="00683C21">
            <w:pPr>
              <w:spacing w:line="240" w:lineRule="auto"/>
            </w:pPr>
            <w:r>
              <w:t>Klassifizierung: vertraulich</w:t>
            </w:r>
          </w:p>
        </w:tc>
      </w:tr>
      <w:tr w:rsidR="00A80DE7" w:rsidTr="00683C21">
        <w:tc>
          <w:tcPr>
            <w:tcW w:w="9210" w:type="dxa"/>
            <w:gridSpan w:val="2"/>
            <w:tcBorders>
              <w:top w:val="single" w:sz="6" w:space="0" w:color="999999"/>
              <w:left w:val="single" w:sz="4" w:space="0" w:color="999999"/>
              <w:bottom w:val="single" w:sz="6" w:space="0" w:color="999999"/>
              <w:right w:val="single" w:sz="4" w:space="0" w:color="999999"/>
            </w:tcBorders>
          </w:tcPr>
          <w:p w:rsidR="00A80DE7" w:rsidRDefault="00A80DE7" w:rsidP="00683C21">
            <w:pPr>
              <w:spacing w:line="240" w:lineRule="auto"/>
            </w:pPr>
            <w:r>
              <w:t>© Copyright, 01.06.2016</w:t>
            </w:r>
          </w:p>
        </w:tc>
      </w:tr>
      <w:tr w:rsidR="00A80DE7" w:rsidTr="00683C21">
        <w:tc>
          <w:tcPr>
            <w:tcW w:w="9210" w:type="dxa"/>
            <w:gridSpan w:val="2"/>
            <w:tcBorders>
              <w:top w:val="single" w:sz="6" w:space="0" w:color="999999"/>
              <w:left w:val="single" w:sz="4" w:space="0" w:color="999999"/>
              <w:bottom w:val="single" w:sz="6" w:space="0" w:color="999999"/>
              <w:right w:val="single" w:sz="4" w:space="0" w:color="999999"/>
            </w:tcBorders>
          </w:tcPr>
          <w:p w:rsidR="00A80DE7" w:rsidRDefault="00A80DE7" w:rsidP="00683C21">
            <w:pPr>
              <w:spacing w:line="240" w:lineRule="auto"/>
            </w:pPr>
            <w:r>
              <w:t>Synopsis: Dieses Dokument beinhaltet die Nutzerprofile und Persona-Beschreibungen. Es detailliert die Ergebnisse der Aufgaben- und Kontextanalyse und führt sämtliche Usability-Ziele sowie die festgelegten Usability-Qualitätskriterien auf. Es enthält die Kern-Nutzungsszenarien, den Papierprototypen sowie eine textuelle Beschreibung der Design-Konzepte.</w:t>
            </w:r>
          </w:p>
        </w:tc>
      </w:tr>
      <w:tr w:rsidR="00A80DE7" w:rsidTr="00683C21">
        <w:tc>
          <w:tcPr>
            <w:tcW w:w="2590" w:type="dxa"/>
            <w:tcBorders>
              <w:top w:val="single" w:sz="6" w:space="0" w:color="999999"/>
              <w:left w:val="single" w:sz="4" w:space="0" w:color="999999"/>
              <w:bottom w:val="single" w:sz="6" w:space="0" w:color="999999"/>
              <w:right w:val="single" w:sz="6" w:space="0" w:color="999999"/>
            </w:tcBorders>
          </w:tcPr>
          <w:p w:rsidR="00A80DE7" w:rsidRDefault="00A80DE7" w:rsidP="00683C21">
            <w:pPr>
              <w:spacing w:line="240" w:lineRule="auto"/>
            </w:pPr>
            <w:r>
              <w:t>Autor(en):</w:t>
            </w:r>
          </w:p>
        </w:tc>
        <w:tc>
          <w:tcPr>
            <w:tcW w:w="6620" w:type="dxa"/>
            <w:tcBorders>
              <w:top w:val="single" w:sz="6" w:space="0" w:color="999999"/>
              <w:left w:val="single" w:sz="6" w:space="0" w:color="999999"/>
              <w:bottom w:val="single" w:sz="6" w:space="0" w:color="999999"/>
              <w:right w:val="single" w:sz="4" w:space="0" w:color="999999"/>
            </w:tcBorders>
          </w:tcPr>
          <w:p w:rsidR="00A80DE7" w:rsidRDefault="00A80DE7" w:rsidP="00A80DE7">
            <w:pPr>
              <w:spacing w:line="240" w:lineRule="auto"/>
              <w:jc w:val="left"/>
            </w:pPr>
            <w:r>
              <w:t>Simon Wächter</w:t>
            </w:r>
            <w:r>
              <w:br/>
              <w:t>Michael Hauser</w:t>
            </w:r>
            <w:r>
              <w:br/>
              <w:t>Tatyana Merlo</w:t>
            </w:r>
            <w:r>
              <w:br/>
              <w:t>Miranda Senn</w:t>
            </w:r>
          </w:p>
        </w:tc>
      </w:tr>
      <w:tr w:rsidR="00A80DE7" w:rsidTr="00683C21">
        <w:tc>
          <w:tcPr>
            <w:tcW w:w="2590" w:type="dxa"/>
            <w:tcBorders>
              <w:top w:val="single" w:sz="6" w:space="0" w:color="999999"/>
              <w:left w:val="single" w:sz="4" w:space="0" w:color="999999"/>
              <w:bottom w:val="single" w:sz="4" w:space="0" w:color="999999"/>
              <w:right w:val="single" w:sz="6" w:space="0" w:color="999999"/>
            </w:tcBorders>
          </w:tcPr>
          <w:p w:rsidR="00A80DE7" w:rsidRDefault="00A80DE7" w:rsidP="00683C21">
            <w:pPr>
              <w:spacing w:line="240" w:lineRule="auto"/>
            </w:pPr>
            <w:r>
              <w:t>Verteiler:</w:t>
            </w:r>
          </w:p>
          <w:p w:rsidR="00A80DE7" w:rsidRDefault="00A80DE7" w:rsidP="00683C21">
            <w:pPr>
              <w:spacing w:line="240" w:lineRule="auto"/>
            </w:pPr>
          </w:p>
        </w:tc>
        <w:tc>
          <w:tcPr>
            <w:tcW w:w="6620" w:type="dxa"/>
            <w:tcBorders>
              <w:top w:val="single" w:sz="6" w:space="0" w:color="999999"/>
              <w:left w:val="single" w:sz="6" w:space="0" w:color="999999"/>
              <w:bottom w:val="single" w:sz="4" w:space="0" w:color="999999"/>
              <w:right w:val="single" w:sz="4" w:space="0" w:color="999999"/>
            </w:tcBorders>
          </w:tcPr>
          <w:p w:rsidR="00A80DE7" w:rsidRDefault="00A80DE7" w:rsidP="00683C21">
            <w:pPr>
              <w:spacing w:line="240" w:lineRule="auto"/>
            </w:pPr>
            <w:r>
              <w:t>Silvia Zimmermann, UUID</w:t>
            </w:r>
          </w:p>
        </w:tc>
      </w:tr>
    </w:tbl>
    <w:p w:rsidR="00A80DE7" w:rsidRDefault="00A80DE7" w:rsidP="00A80DE7"/>
    <w:p w:rsidR="00A80DE7" w:rsidRDefault="00A80DE7">
      <w:pPr>
        <w:jc w:val="left"/>
      </w:pPr>
      <w:r>
        <w:br w:type="page"/>
      </w:r>
    </w:p>
    <w:sdt>
      <w:sdtPr>
        <w:rPr>
          <w:rFonts w:asciiTheme="minorHAnsi" w:eastAsiaTheme="minorHAnsi" w:hAnsiTheme="minorHAnsi" w:cstheme="minorBidi"/>
          <w:sz w:val="22"/>
          <w:szCs w:val="22"/>
          <w:lang w:val="de-DE"/>
        </w:rPr>
        <w:id w:val="773753902"/>
        <w:docPartObj>
          <w:docPartGallery w:val="Table of Contents"/>
          <w:docPartUnique/>
        </w:docPartObj>
      </w:sdtPr>
      <w:sdtEndPr>
        <w:rPr>
          <w:b/>
          <w:bCs/>
        </w:rPr>
      </w:sdtEndPr>
      <w:sdtContent>
        <w:p w:rsidR="00A80DE7" w:rsidRDefault="00A80DE7">
          <w:pPr>
            <w:pStyle w:val="Inhaltsverzeichnisberschrift"/>
          </w:pPr>
          <w:r>
            <w:rPr>
              <w:lang w:val="de-DE"/>
            </w:rPr>
            <w:t>Inhalt</w:t>
          </w:r>
          <w:r w:rsidR="00233CFD">
            <w:rPr>
              <w:lang w:val="de-DE"/>
            </w:rPr>
            <w:t>sverzeichnis</w:t>
          </w:r>
        </w:p>
        <w:p w:rsidR="008018AA" w:rsidRDefault="00A80DE7">
          <w:pPr>
            <w:pStyle w:val="Verzeichnis1"/>
            <w:rPr>
              <w:rFonts w:eastAsiaTheme="minorEastAsia"/>
              <w:noProof/>
              <w:lang w:eastAsia="de-CH"/>
            </w:rPr>
          </w:pPr>
          <w:r>
            <w:fldChar w:fldCharType="begin"/>
          </w:r>
          <w:r>
            <w:instrText xml:space="preserve"> TOC \o "1-3" \h \z \u </w:instrText>
          </w:r>
          <w:r>
            <w:fldChar w:fldCharType="separate"/>
          </w:r>
          <w:hyperlink w:anchor="_Toc452994428" w:history="1">
            <w:r w:rsidR="008018AA" w:rsidRPr="007E7B41">
              <w:rPr>
                <w:rStyle w:val="Hyperlink"/>
                <w:noProof/>
              </w:rPr>
              <w:t>1</w:t>
            </w:r>
            <w:r w:rsidR="008018AA">
              <w:rPr>
                <w:rFonts w:eastAsiaTheme="minorEastAsia"/>
                <w:noProof/>
                <w:lang w:eastAsia="de-CH"/>
              </w:rPr>
              <w:tab/>
            </w:r>
            <w:r w:rsidR="008018AA" w:rsidRPr="007E7B41">
              <w:rPr>
                <w:rStyle w:val="Hyperlink"/>
                <w:noProof/>
              </w:rPr>
              <w:t>Ausgangslage und Projektbeschreibung</w:t>
            </w:r>
            <w:r w:rsidR="008018AA">
              <w:rPr>
                <w:noProof/>
                <w:webHidden/>
              </w:rPr>
              <w:tab/>
            </w:r>
            <w:r w:rsidR="008018AA">
              <w:rPr>
                <w:noProof/>
                <w:webHidden/>
              </w:rPr>
              <w:fldChar w:fldCharType="begin"/>
            </w:r>
            <w:r w:rsidR="008018AA">
              <w:rPr>
                <w:noProof/>
                <w:webHidden/>
              </w:rPr>
              <w:instrText xml:space="preserve"> PAGEREF _Toc452994428 \h </w:instrText>
            </w:r>
            <w:r w:rsidR="008018AA">
              <w:rPr>
                <w:noProof/>
                <w:webHidden/>
              </w:rPr>
            </w:r>
            <w:r w:rsidR="008018AA">
              <w:rPr>
                <w:noProof/>
                <w:webHidden/>
              </w:rPr>
              <w:fldChar w:fldCharType="separate"/>
            </w:r>
            <w:r w:rsidR="008018AA">
              <w:rPr>
                <w:noProof/>
                <w:webHidden/>
              </w:rPr>
              <w:t>2</w:t>
            </w:r>
            <w:r w:rsidR="008018AA">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29" w:history="1">
            <w:r w:rsidRPr="007E7B41">
              <w:rPr>
                <w:rStyle w:val="Hyperlink"/>
                <w:noProof/>
              </w:rPr>
              <w:t>1.1</w:t>
            </w:r>
            <w:r>
              <w:rPr>
                <w:rFonts w:eastAsiaTheme="minorEastAsia"/>
                <w:noProof/>
                <w:lang w:eastAsia="de-CH"/>
              </w:rPr>
              <w:tab/>
            </w:r>
            <w:r w:rsidRPr="007E7B41">
              <w:rPr>
                <w:rStyle w:val="Hyperlink"/>
                <w:noProof/>
              </w:rPr>
              <w:t>Projektbeschreibung</w:t>
            </w:r>
            <w:r>
              <w:rPr>
                <w:noProof/>
                <w:webHidden/>
              </w:rPr>
              <w:tab/>
            </w:r>
            <w:r>
              <w:rPr>
                <w:noProof/>
                <w:webHidden/>
              </w:rPr>
              <w:fldChar w:fldCharType="begin"/>
            </w:r>
            <w:r>
              <w:rPr>
                <w:noProof/>
                <w:webHidden/>
              </w:rPr>
              <w:instrText xml:space="preserve"> PAGEREF _Toc452994429 \h </w:instrText>
            </w:r>
            <w:r>
              <w:rPr>
                <w:noProof/>
                <w:webHidden/>
              </w:rPr>
            </w:r>
            <w:r>
              <w:rPr>
                <w:noProof/>
                <w:webHidden/>
              </w:rPr>
              <w:fldChar w:fldCharType="separate"/>
            </w:r>
            <w:r>
              <w:rPr>
                <w:noProof/>
                <w:webHidden/>
              </w:rPr>
              <w:t>2</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30" w:history="1">
            <w:r w:rsidRPr="007E7B41">
              <w:rPr>
                <w:rStyle w:val="Hyperlink"/>
                <w:noProof/>
              </w:rPr>
              <w:t>1.2</w:t>
            </w:r>
            <w:r>
              <w:rPr>
                <w:rFonts w:eastAsiaTheme="minorEastAsia"/>
                <w:noProof/>
                <w:lang w:eastAsia="de-CH"/>
              </w:rPr>
              <w:tab/>
            </w:r>
            <w:r w:rsidRPr="007E7B41">
              <w:rPr>
                <w:rStyle w:val="Hyperlink"/>
                <w:noProof/>
              </w:rPr>
              <w:t>Potentielle Nutzergruppen</w:t>
            </w:r>
            <w:r>
              <w:rPr>
                <w:noProof/>
                <w:webHidden/>
              </w:rPr>
              <w:tab/>
            </w:r>
            <w:r>
              <w:rPr>
                <w:noProof/>
                <w:webHidden/>
              </w:rPr>
              <w:fldChar w:fldCharType="begin"/>
            </w:r>
            <w:r>
              <w:rPr>
                <w:noProof/>
                <w:webHidden/>
              </w:rPr>
              <w:instrText xml:space="preserve"> PAGEREF _Toc452994430 \h </w:instrText>
            </w:r>
            <w:r>
              <w:rPr>
                <w:noProof/>
                <w:webHidden/>
              </w:rPr>
            </w:r>
            <w:r>
              <w:rPr>
                <w:noProof/>
                <w:webHidden/>
              </w:rPr>
              <w:fldChar w:fldCharType="separate"/>
            </w:r>
            <w:r>
              <w:rPr>
                <w:noProof/>
                <w:webHidden/>
              </w:rPr>
              <w:t>3</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31" w:history="1">
            <w:r w:rsidRPr="007E7B41">
              <w:rPr>
                <w:rStyle w:val="Hyperlink"/>
                <w:noProof/>
              </w:rPr>
              <w:t>1.3</w:t>
            </w:r>
            <w:r>
              <w:rPr>
                <w:rFonts w:eastAsiaTheme="minorEastAsia"/>
                <w:noProof/>
                <w:lang w:eastAsia="de-CH"/>
              </w:rPr>
              <w:tab/>
            </w:r>
            <w:r w:rsidRPr="007E7B41">
              <w:rPr>
                <w:rStyle w:val="Hyperlink"/>
                <w:noProof/>
              </w:rPr>
              <w:t>Technische Plattform</w:t>
            </w:r>
            <w:r>
              <w:rPr>
                <w:noProof/>
                <w:webHidden/>
              </w:rPr>
              <w:tab/>
            </w:r>
            <w:r>
              <w:rPr>
                <w:noProof/>
                <w:webHidden/>
              </w:rPr>
              <w:fldChar w:fldCharType="begin"/>
            </w:r>
            <w:r>
              <w:rPr>
                <w:noProof/>
                <w:webHidden/>
              </w:rPr>
              <w:instrText xml:space="preserve"> PAGEREF _Toc452994431 \h </w:instrText>
            </w:r>
            <w:r>
              <w:rPr>
                <w:noProof/>
                <w:webHidden/>
              </w:rPr>
            </w:r>
            <w:r>
              <w:rPr>
                <w:noProof/>
                <w:webHidden/>
              </w:rPr>
              <w:fldChar w:fldCharType="separate"/>
            </w:r>
            <w:r>
              <w:rPr>
                <w:noProof/>
                <w:webHidden/>
              </w:rPr>
              <w:t>3</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32" w:history="1">
            <w:r w:rsidRPr="007E7B41">
              <w:rPr>
                <w:rStyle w:val="Hyperlink"/>
                <w:noProof/>
              </w:rPr>
              <w:t>1.4</w:t>
            </w:r>
            <w:r>
              <w:rPr>
                <w:rFonts w:eastAsiaTheme="minorEastAsia"/>
                <w:noProof/>
                <w:lang w:eastAsia="de-CH"/>
              </w:rPr>
              <w:tab/>
            </w:r>
            <w:r w:rsidRPr="007E7B41">
              <w:rPr>
                <w:rStyle w:val="Hyperlink"/>
                <w:noProof/>
              </w:rPr>
              <w:t>Technische Umsetzung</w:t>
            </w:r>
            <w:r>
              <w:rPr>
                <w:noProof/>
                <w:webHidden/>
              </w:rPr>
              <w:tab/>
            </w:r>
            <w:r>
              <w:rPr>
                <w:noProof/>
                <w:webHidden/>
              </w:rPr>
              <w:fldChar w:fldCharType="begin"/>
            </w:r>
            <w:r>
              <w:rPr>
                <w:noProof/>
                <w:webHidden/>
              </w:rPr>
              <w:instrText xml:space="preserve"> PAGEREF _Toc452994432 \h </w:instrText>
            </w:r>
            <w:r>
              <w:rPr>
                <w:noProof/>
                <w:webHidden/>
              </w:rPr>
            </w:r>
            <w:r>
              <w:rPr>
                <w:noProof/>
                <w:webHidden/>
              </w:rPr>
              <w:fldChar w:fldCharType="separate"/>
            </w:r>
            <w:r>
              <w:rPr>
                <w:noProof/>
                <w:webHidden/>
              </w:rPr>
              <w:t>3</w:t>
            </w:r>
            <w:r>
              <w:rPr>
                <w:noProof/>
                <w:webHidden/>
              </w:rPr>
              <w:fldChar w:fldCharType="end"/>
            </w:r>
          </w:hyperlink>
        </w:p>
        <w:p w:rsidR="008018AA" w:rsidRDefault="008018AA">
          <w:pPr>
            <w:pStyle w:val="Verzeichnis1"/>
            <w:rPr>
              <w:rFonts w:eastAsiaTheme="minorEastAsia"/>
              <w:noProof/>
              <w:lang w:eastAsia="de-CH"/>
            </w:rPr>
          </w:pPr>
          <w:hyperlink w:anchor="_Toc452994433" w:history="1">
            <w:r w:rsidRPr="007E7B41">
              <w:rPr>
                <w:rStyle w:val="Hyperlink"/>
                <w:noProof/>
              </w:rPr>
              <w:t>2</w:t>
            </w:r>
            <w:r>
              <w:rPr>
                <w:rFonts w:eastAsiaTheme="minorEastAsia"/>
                <w:noProof/>
                <w:lang w:eastAsia="de-CH"/>
              </w:rPr>
              <w:tab/>
            </w:r>
            <w:r w:rsidRPr="007E7B41">
              <w:rPr>
                <w:rStyle w:val="Hyperlink"/>
                <w:noProof/>
              </w:rPr>
              <w:t>Nutzerprofile und Personas</w:t>
            </w:r>
            <w:r>
              <w:rPr>
                <w:noProof/>
                <w:webHidden/>
              </w:rPr>
              <w:tab/>
            </w:r>
            <w:r>
              <w:rPr>
                <w:noProof/>
                <w:webHidden/>
              </w:rPr>
              <w:fldChar w:fldCharType="begin"/>
            </w:r>
            <w:r>
              <w:rPr>
                <w:noProof/>
                <w:webHidden/>
              </w:rPr>
              <w:instrText xml:space="preserve"> PAGEREF _Toc452994433 \h </w:instrText>
            </w:r>
            <w:r>
              <w:rPr>
                <w:noProof/>
                <w:webHidden/>
              </w:rPr>
            </w:r>
            <w:r>
              <w:rPr>
                <w:noProof/>
                <w:webHidden/>
              </w:rPr>
              <w:fldChar w:fldCharType="separate"/>
            </w:r>
            <w:r>
              <w:rPr>
                <w:noProof/>
                <w:webHidden/>
              </w:rPr>
              <w:t>4</w:t>
            </w:r>
            <w:r>
              <w:rPr>
                <w:noProof/>
                <w:webHidden/>
              </w:rPr>
              <w:fldChar w:fldCharType="end"/>
            </w:r>
          </w:hyperlink>
        </w:p>
        <w:p w:rsidR="008018AA" w:rsidRDefault="008018AA">
          <w:pPr>
            <w:pStyle w:val="Verzeichnis1"/>
            <w:rPr>
              <w:rFonts w:eastAsiaTheme="minorEastAsia"/>
              <w:noProof/>
              <w:lang w:eastAsia="de-CH"/>
            </w:rPr>
          </w:pPr>
          <w:hyperlink w:anchor="_Toc452994434" w:history="1">
            <w:r w:rsidRPr="007E7B41">
              <w:rPr>
                <w:rStyle w:val="Hyperlink"/>
                <w:noProof/>
              </w:rPr>
              <w:t>3</w:t>
            </w:r>
            <w:r>
              <w:rPr>
                <w:rFonts w:eastAsiaTheme="minorEastAsia"/>
                <w:noProof/>
                <w:lang w:eastAsia="de-CH"/>
              </w:rPr>
              <w:tab/>
            </w:r>
            <w:r w:rsidRPr="007E7B41">
              <w:rPr>
                <w:rStyle w:val="Hyperlink"/>
                <w:noProof/>
              </w:rPr>
              <w:t>Anforderungsmanagement und Kontextanalyse</w:t>
            </w:r>
            <w:r>
              <w:rPr>
                <w:noProof/>
                <w:webHidden/>
              </w:rPr>
              <w:tab/>
            </w:r>
            <w:r>
              <w:rPr>
                <w:noProof/>
                <w:webHidden/>
              </w:rPr>
              <w:fldChar w:fldCharType="begin"/>
            </w:r>
            <w:r>
              <w:rPr>
                <w:noProof/>
                <w:webHidden/>
              </w:rPr>
              <w:instrText xml:space="preserve"> PAGEREF _Toc452994434 \h </w:instrText>
            </w:r>
            <w:r>
              <w:rPr>
                <w:noProof/>
                <w:webHidden/>
              </w:rPr>
            </w:r>
            <w:r>
              <w:rPr>
                <w:noProof/>
                <w:webHidden/>
              </w:rPr>
              <w:fldChar w:fldCharType="separate"/>
            </w:r>
            <w:r>
              <w:rPr>
                <w:noProof/>
                <w:webHidden/>
              </w:rPr>
              <w:t>5</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35" w:history="1">
            <w:r w:rsidRPr="007E7B41">
              <w:rPr>
                <w:rStyle w:val="Hyperlink"/>
                <w:noProof/>
              </w:rPr>
              <w:t>3.1</w:t>
            </w:r>
            <w:r>
              <w:rPr>
                <w:rFonts w:eastAsiaTheme="minorEastAsia"/>
                <w:noProof/>
                <w:lang w:eastAsia="de-CH"/>
              </w:rPr>
              <w:tab/>
            </w:r>
            <w:r w:rsidRPr="007E7B41">
              <w:rPr>
                <w:rStyle w:val="Hyperlink"/>
                <w:noProof/>
              </w:rPr>
              <w:t>Kontextanalyse</w:t>
            </w:r>
            <w:r>
              <w:rPr>
                <w:noProof/>
                <w:webHidden/>
              </w:rPr>
              <w:tab/>
            </w:r>
            <w:r>
              <w:rPr>
                <w:noProof/>
                <w:webHidden/>
              </w:rPr>
              <w:fldChar w:fldCharType="begin"/>
            </w:r>
            <w:r>
              <w:rPr>
                <w:noProof/>
                <w:webHidden/>
              </w:rPr>
              <w:instrText xml:space="preserve"> PAGEREF _Toc452994435 \h </w:instrText>
            </w:r>
            <w:r>
              <w:rPr>
                <w:noProof/>
                <w:webHidden/>
              </w:rPr>
            </w:r>
            <w:r>
              <w:rPr>
                <w:noProof/>
                <w:webHidden/>
              </w:rPr>
              <w:fldChar w:fldCharType="separate"/>
            </w:r>
            <w:r>
              <w:rPr>
                <w:noProof/>
                <w:webHidden/>
              </w:rPr>
              <w:t>5</w:t>
            </w:r>
            <w:r>
              <w:rPr>
                <w:noProof/>
                <w:webHidden/>
              </w:rPr>
              <w:fldChar w:fldCharType="end"/>
            </w:r>
          </w:hyperlink>
        </w:p>
        <w:p w:rsidR="008018AA" w:rsidRDefault="008018AA">
          <w:pPr>
            <w:pStyle w:val="Verzeichnis3"/>
            <w:tabs>
              <w:tab w:val="left" w:pos="1320"/>
              <w:tab w:val="right" w:leader="dot" w:pos="9062"/>
            </w:tabs>
            <w:rPr>
              <w:rFonts w:eastAsiaTheme="minorEastAsia"/>
              <w:noProof/>
              <w:lang w:eastAsia="de-CH"/>
            </w:rPr>
          </w:pPr>
          <w:hyperlink w:anchor="_Toc452994436" w:history="1">
            <w:r w:rsidRPr="007E7B41">
              <w:rPr>
                <w:rStyle w:val="Hyperlink"/>
                <w:noProof/>
              </w:rPr>
              <w:t>3.1.1</w:t>
            </w:r>
            <w:r>
              <w:rPr>
                <w:rFonts w:eastAsiaTheme="minorEastAsia"/>
                <w:noProof/>
                <w:lang w:eastAsia="de-CH"/>
              </w:rPr>
              <w:tab/>
            </w:r>
            <w:r w:rsidRPr="007E7B41">
              <w:rPr>
                <w:rStyle w:val="Hyperlink"/>
                <w:noProof/>
              </w:rPr>
              <w:t>Technische Umgebung</w:t>
            </w:r>
            <w:r>
              <w:rPr>
                <w:noProof/>
                <w:webHidden/>
              </w:rPr>
              <w:tab/>
            </w:r>
            <w:r>
              <w:rPr>
                <w:noProof/>
                <w:webHidden/>
              </w:rPr>
              <w:fldChar w:fldCharType="begin"/>
            </w:r>
            <w:r>
              <w:rPr>
                <w:noProof/>
                <w:webHidden/>
              </w:rPr>
              <w:instrText xml:space="preserve"> PAGEREF _Toc452994436 \h </w:instrText>
            </w:r>
            <w:r>
              <w:rPr>
                <w:noProof/>
                <w:webHidden/>
              </w:rPr>
            </w:r>
            <w:r>
              <w:rPr>
                <w:noProof/>
                <w:webHidden/>
              </w:rPr>
              <w:fldChar w:fldCharType="separate"/>
            </w:r>
            <w:r>
              <w:rPr>
                <w:noProof/>
                <w:webHidden/>
              </w:rPr>
              <w:t>5</w:t>
            </w:r>
            <w:r>
              <w:rPr>
                <w:noProof/>
                <w:webHidden/>
              </w:rPr>
              <w:fldChar w:fldCharType="end"/>
            </w:r>
          </w:hyperlink>
        </w:p>
        <w:p w:rsidR="008018AA" w:rsidRDefault="008018AA">
          <w:pPr>
            <w:pStyle w:val="Verzeichnis3"/>
            <w:tabs>
              <w:tab w:val="left" w:pos="1320"/>
              <w:tab w:val="right" w:leader="dot" w:pos="9062"/>
            </w:tabs>
            <w:rPr>
              <w:rFonts w:eastAsiaTheme="minorEastAsia"/>
              <w:noProof/>
              <w:lang w:eastAsia="de-CH"/>
            </w:rPr>
          </w:pPr>
          <w:hyperlink w:anchor="_Toc452994437" w:history="1">
            <w:r w:rsidRPr="007E7B41">
              <w:rPr>
                <w:rStyle w:val="Hyperlink"/>
                <w:noProof/>
              </w:rPr>
              <w:t>3.1.2</w:t>
            </w:r>
            <w:r>
              <w:rPr>
                <w:rFonts w:eastAsiaTheme="minorEastAsia"/>
                <w:noProof/>
                <w:lang w:eastAsia="de-CH"/>
              </w:rPr>
              <w:tab/>
            </w:r>
            <w:r w:rsidRPr="007E7B41">
              <w:rPr>
                <w:rStyle w:val="Hyperlink"/>
                <w:noProof/>
              </w:rPr>
              <w:t>Organisatorische Umgebung</w:t>
            </w:r>
            <w:r>
              <w:rPr>
                <w:noProof/>
                <w:webHidden/>
              </w:rPr>
              <w:tab/>
            </w:r>
            <w:r>
              <w:rPr>
                <w:noProof/>
                <w:webHidden/>
              </w:rPr>
              <w:fldChar w:fldCharType="begin"/>
            </w:r>
            <w:r>
              <w:rPr>
                <w:noProof/>
                <w:webHidden/>
              </w:rPr>
              <w:instrText xml:space="preserve"> PAGEREF _Toc452994437 \h </w:instrText>
            </w:r>
            <w:r>
              <w:rPr>
                <w:noProof/>
                <w:webHidden/>
              </w:rPr>
            </w:r>
            <w:r>
              <w:rPr>
                <w:noProof/>
                <w:webHidden/>
              </w:rPr>
              <w:fldChar w:fldCharType="separate"/>
            </w:r>
            <w:r>
              <w:rPr>
                <w:noProof/>
                <w:webHidden/>
              </w:rPr>
              <w:t>5</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38" w:history="1">
            <w:r w:rsidRPr="007E7B41">
              <w:rPr>
                <w:rStyle w:val="Hyperlink"/>
                <w:noProof/>
              </w:rPr>
              <w:t>3.2</w:t>
            </w:r>
            <w:r>
              <w:rPr>
                <w:rFonts w:eastAsiaTheme="minorEastAsia"/>
                <w:noProof/>
                <w:lang w:eastAsia="de-CH"/>
              </w:rPr>
              <w:tab/>
            </w:r>
            <w:r w:rsidRPr="007E7B41">
              <w:rPr>
                <w:rStyle w:val="Hyperlink"/>
                <w:noProof/>
              </w:rPr>
              <w:t>Anforderungsmanagement</w:t>
            </w:r>
            <w:r>
              <w:rPr>
                <w:noProof/>
                <w:webHidden/>
              </w:rPr>
              <w:tab/>
            </w:r>
            <w:r>
              <w:rPr>
                <w:noProof/>
                <w:webHidden/>
              </w:rPr>
              <w:fldChar w:fldCharType="begin"/>
            </w:r>
            <w:r>
              <w:rPr>
                <w:noProof/>
                <w:webHidden/>
              </w:rPr>
              <w:instrText xml:space="preserve"> PAGEREF _Toc452994438 \h </w:instrText>
            </w:r>
            <w:r>
              <w:rPr>
                <w:noProof/>
                <w:webHidden/>
              </w:rPr>
            </w:r>
            <w:r>
              <w:rPr>
                <w:noProof/>
                <w:webHidden/>
              </w:rPr>
              <w:fldChar w:fldCharType="separate"/>
            </w:r>
            <w:r>
              <w:rPr>
                <w:noProof/>
                <w:webHidden/>
              </w:rPr>
              <w:t>6</w:t>
            </w:r>
            <w:r>
              <w:rPr>
                <w:noProof/>
                <w:webHidden/>
              </w:rPr>
              <w:fldChar w:fldCharType="end"/>
            </w:r>
          </w:hyperlink>
        </w:p>
        <w:p w:rsidR="008018AA" w:rsidRDefault="008018AA">
          <w:pPr>
            <w:pStyle w:val="Verzeichnis1"/>
            <w:rPr>
              <w:rFonts w:eastAsiaTheme="minorEastAsia"/>
              <w:noProof/>
              <w:lang w:eastAsia="de-CH"/>
            </w:rPr>
          </w:pPr>
          <w:hyperlink w:anchor="_Toc452994439" w:history="1">
            <w:r w:rsidRPr="007E7B41">
              <w:rPr>
                <w:rStyle w:val="Hyperlink"/>
                <w:noProof/>
              </w:rPr>
              <w:t>4</w:t>
            </w:r>
            <w:r>
              <w:rPr>
                <w:rFonts w:eastAsiaTheme="minorEastAsia"/>
                <w:noProof/>
                <w:lang w:eastAsia="de-CH"/>
              </w:rPr>
              <w:tab/>
            </w:r>
            <w:r w:rsidRPr="007E7B41">
              <w:rPr>
                <w:rStyle w:val="Hyperlink"/>
                <w:noProof/>
              </w:rPr>
              <w:t>Usability Ziele und Qualitätskriterien</w:t>
            </w:r>
            <w:r>
              <w:rPr>
                <w:noProof/>
                <w:webHidden/>
              </w:rPr>
              <w:tab/>
            </w:r>
            <w:r>
              <w:rPr>
                <w:noProof/>
                <w:webHidden/>
              </w:rPr>
              <w:fldChar w:fldCharType="begin"/>
            </w:r>
            <w:r>
              <w:rPr>
                <w:noProof/>
                <w:webHidden/>
              </w:rPr>
              <w:instrText xml:space="preserve"> PAGEREF _Toc452994439 \h </w:instrText>
            </w:r>
            <w:r>
              <w:rPr>
                <w:noProof/>
                <w:webHidden/>
              </w:rPr>
            </w:r>
            <w:r>
              <w:rPr>
                <w:noProof/>
                <w:webHidden/>
              </w:rPr>
              <w:fldChar w:fldCharType="separate"/>
            </w:r>
            <w:r>
              <w:rPr>
                <w:noProof/>
                <w:webHidden/>
              </w:rPr>
              <w:t>11</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40" w:history="1">
            <w:r w:rsidRPr="007E7B41">
              <w:rPr>
                <w:rStyle w:val="Hyperlink"/>
                <w:noProof/>
              </w:rPr>
              <w:t>4.1</w:t>
            </w:r>
            <w:r>
              <w:rPr>
                <w:rFonts w:eastAsiaTheme="minorEastAsia"/>
                <w:noProof/>
                <w:lang w:eastAsia="de-CH"/>
              </w:rPr>
              <w:tab/>
            </w:r>
            <w:r w:rsidRPr="007E7B41">
              <w:rPr>
                <w:rStyle w:val="Hyperlink"/>
                <w:noProof/>
              </w:rPr>
              <w:t>Usability Ziele</w:t>
            </w:r>
            <w:r>
              <w:rPr>
                <w:noProof/>
                <w:webHidden/>
              </w:rPr>
              <w:tab/>
            </w:r>
            <w:r>
              <w:rPr>
                <w:noProof/>
                <w:webHidden/>
              </w:rPr>
              <w:fldChar w:fldCharType="begin"/>
            </w:r>
            <w:r>
              <w:rPr>
                <w:noProof/>
                <w:webHidden/>
              </w:rPr>
              <w:instrText xml:space="preserve"> PAGEREF _Toc452994440 \h </w:instrText>
            </w:r>
            <w:r>
              <w:rPr>
                <w:noProof/>
                <w:webHidden/>
              </w:rPr>
            </w:r>
            <w:r>
              <w:rPr>
                <w:noProof/>
                <w:webHidden/>
              </w:rPr>
              <w:fldChar w:fldCharType="separate"/>
            </w:r>
            <w:r>
              <w:rPr>
                <w:noProof/>
                <w:webHidden/>
              </w:rPr>
              <w:t>11</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41" w:history="1">
            <w:r w:rsidRPr="007E7B41">
              <w:rPr>
                <w:rStyle w:val="Hyperlink"/>
                <w:noProof/>
              </w:rPr>
              <w:t>4.2</w:t>
            </w:r>
            <w:r>
              <w:rPr>
                <w:rFonts w:eastAsiaTheme="minorEastAsia"/>
                <w:noProof/>
                <w:lang w:eastAsia="de-CH"/>
              </w:rPr>
              <w:tab/>
            </w:r>
            <w:r w:rsidRPr="007E7B41">
              <w:rPr>
                <w:rStyle w:val="Hyperlink"/>
                <w:noProof/>
              </w:rPr>
              <w:t>Usability Qualitätskriterien</w:t>
            </w:r>
            <w:r>
              <w:rPr>
                <w:noProof/>
                <w:webHidden/>
              </w:rPr>
              <w:tab/>
            </w:r>
            <w:r>
              <w:rPr>
                <w:noProof/>
                <w:webHidden/>
              </w:rPr>
              <w:fldChar w:fldCharType="begin"/>
            </w:r>
            <w:r>
              <w:rPr>
                <w:noProof/>
                <w:webHidden/>
              </w:rPr>
              <w:instrText xml:space="preserve"> PAGEREF _Toc452994441 \h </w:instrText>
            </w:r>
            <w:r>
              <w:rPr>
                <w:noProof/>
                <w:webHidden/>
              </w:rPr>
            </w:r>
            <w:r>
              <w:rPr>
                <w:noProof/>
                <w:webHidden/>
              </w:rPr>
              <w:fldChar w:fldCharType="separate"/>
            </w:r>
            <w:r>
              <w:rPr>
                <w:noProof/>
                <w:webHidden/>
              </w:rPr>
              <w:t>12</w:t>
            </w:r>
            <w:r>
              <w:rPr>
                <w:noProof/>
                <w:webHidden/>
              </w:rPr>
              <w:fldChar w:fldCharType="end"/>
            </w:r>
          </w:hyperlink>
        </w:p>
        <w:p w:rsidR="008018AA" w:rsidRDefault="008018AA">
          <w:pPr>
            <w:pStyle w:val="Verzeichnis1"/>
            <w:rPr>
              <w:rFonts w:eastAsiaTheme="minorEastAsia"/>
              <w:noProof/>
              <w:lang w:eastAsia="de-CH"/>
            </w:rPr>
          </w:pPr>
          <w:hyperlink w:anchor="_Toc452994442" w:history="1">
            <w:r w:rsidRPr="007E7B41">
              <w:rPr>
                <w:rStyle w:val="Hyperlink"/>
                <w:noProof/>
              </w:rPr>
              <w:t>5</w:t>
            </w:r>
            <w:r>
              <w:rPr>
                <w:rFonts w:eastAsiaTheme="minorEastAsia"/>
                <w:noProof/>
                <w:lang w:eastAsia="de-CH"/>
              </w:rPr>
              <w:tab/>
            </w:r>
            <w:r w:rsidRPr="007E7B41">
              <w:rPr>
                <w:rStyle w:val="Hyperlink"/>
                <w:noProof/>
              </w:rPr>
              <w:t>Nutzerszenarien</w:t>
            </w:r>
            <w:r>
              <w:rPr>
                <w:noProof/>
                <w:webHidden/>
              </w:rPr>
              <w:tab/>
            </w:r>
            <w:r>
              <w:rPr>
                <w:noProof/>
                <w:webHidden/>
              </w:rPr>
              <w:fldChar w:fldCharType="begin"/>
            </w:r>
            <w:r>
              <w:rPr>
                <w:noProof/>
                <w:webHidden/>
              </w:rPr>
              <w:instrText xml:space="preserve"> PAGEREF _Toc452994442 \h </w:instrText>
            </w:r>
            <w:r>
              <w:rPr>
                <w:noProof/>
                <w:webHidden/>
              </w:rPr>
            </w:r>
            <w:r>
              <w:rPr>
                <w:noProof/>
                <w:webHidden/>
              </w:rPr>
              <w:fldChar w:fldCharType="separate"/>
            </w:r>
            <w:r>
              <w:rPr>
                <w:noProof/>
                <w:webHidden/>
              </w:rPr>
              <w:t>13</w:t>
            </w:r>
            <w:r>
              <w:rPr>
                <w:noProof/>
                <w:webHidden/>
              </w:rPr>
              <w:fldChar w:fldCharType="end"/>
            </w:r>
          </w:hyperlink>
        </w:p>
        <w:p w:rsidR="008018AA" w:rsidRDefault="008018AA">
          <w:pPr>
            <w:pStyle w:val="Verzeichnis1"/>
            <w:rPr>
              <w:rFonts w:eastAsiaTheme="minorEastAsia"/>
              <w:noProof/>
              <w:lang w:eastAsia="de-CH"/>
            </w:rPr>
          </w:pPr>
          <w:hyperlink w:anchor="_Toc452994443" w:history="1">
            <w:r w:rsidRPr="007E7B41">
              <w:rPr>
                <w:rStyle w:val="Hyperlink"/>
                <w:noProof/>
                <w:lang w:val="de-DE"/>
              </w:rPr>
              <w:t>6</w:t>
            </w:r>
            <w:r>
              <w:rPr>
                <w:rFonts w:eastAsiaTheme="minorEastAsia"/>
                <w:noProof/>
                <w:lang w:eastAsia="de-CH"/>
              </w:rPr>
              <w:tab/>
            </w:r>
            <w:r w:rsidRPr="007E7B41">
              <w:rPr>
                <w:rStyle w:val="Hyperlink"/>
                <w:noProof/>
                <w:lang w:val="de-DE"/>
              </w:rPr>
              <w:t>Papierprototyp</w:t>
            </w:r>
            <w:r>
              <w:rPr>
                <w:noProof/>
                <w:webHidden/>
              </w:rPr>
              <w:tab/>
            </w:r>
            <w:r>
              <w:rPr>
                <w:noProof/>
                <w:webHidden/>
              </w:rPr>
              <w:fldChar w:fldCharType="begin"/>
            </w:r>
            <w:r>
              <w:rPr>
                <w:noProof/>
                <w:webHidden/>
              </w:rPr>
              <w:instrText xml:space="preserve"> PAGEREF _Toc452994443 \h </w:instrText>
            </w:r>
            <w:r>
              <w:rPr>
                <w:noProof/>
                <w:webHidden/>
              </w:rPr>
            </w:r>
            <w:r>
              <w:rPr>
                <w:noProof/>
                <w:webHidden/>
              </w:rPr>
              <w:fldChar w:fldCharType="separate"/>
            </w:r>
            <w:r>
              <w:rPr>
                <w:noProof/>
                <w:webHidden/>
              </w:rPr>
              <w:t>15</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44" w:history="1">
            <w:r w:rsidRPr="007E7B41">
              <w:rPr>
                <w:rStyle w:val="Hyperlink"/>
                <w:noProof/>
                <w:lang w:val="de-DE"/>
              </w:rPr>
              <w:t>6.1</w:t>
            </w:r>
            <w:r>
              <w:rPr>
                <w:rFonts w:eastAsiaTheme="minorEastAsia"/>
                <w:noProof/>
                <w:lang w:eastAsia="de-CH"/>
              </w:rPr>
              <w:tab/>
            </w:r>
            <w:r w:rsidRPr="007E7B41">
              <w:rPr>
                <w:rStyle w:val="Hyperlink"/>
                <w:noProof/>
                <w:lang w:val="de-DE"/>
              </w:rPr>
              <w:t>Einleitung</w:t>
            </w:r>
            <w:r>
              <w:rPr>
                <w:noProof/>
                <w:webHidden/>
              </w:rPr>
              <w:tab/>
            </w:r>
            <w:r>
              <w:rPr>
                <w:noProof/>
                <w:webHidden/>
              </w:rPr>
              <w:fldChar w:fldCharType="begin"/>
            </w:r>
            <w:r>
              <w:rPr>
                <w:noProof/>
                <w:webHidden/>
              </w:rPr>
              <w:instrText xml:space="preserve"> PAGEREF _Toc452994444 \h </w:instrText>
            </w:r>
            <w:r>
              <w:rPr>
                <w:noProof/>
                <w:webHidden/>
              </w:rPr>
            </w:r>
            <w:r>
              <w:rPr>
                <w:noProof/>
                <w:webHidden/>
              </w:rPr>
              <w:fldChar w:fldCharType="separate"/>
            </w:r>
            <w:r>
              <w:rPr>
                <w:noProof/>
                <w:webHidden/>
              </w:rPr>
              <w:t>15</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45" w:history="1">
            <w:r w:rsidRPr="007E7B41">
              <w:rPr>
                <w:rStyle w:val="Hyperlink"/>
                <w:noProof/>
                <w:lang w:val="de-DE"/>
              </w:rPr>
              <w:t>6.2</w:t>
            </w:r>
            <w:r>
              <w:rPr>
                <w:rFonts w:eastAsiaTheme="minorEastAsia"/>
                <w:noProof/>
                <w:lang w:eastAsia="de-CH"/>
              </w:rPr>
              <w:tab/>
            </w:r>
            <w:r w:rsidRPr="007E7B41">
              <w:rPr>
                <w:rStyle w:val="Hyperlink"/>
                <w:noProof/>
                <w:lang w:val="de-DE"/>
              </w:rPr>
              <w:t>Testumfeld</w:t>
            </w:r>
            <w:r>
              <w:rPr>
                <w:noProof/>
                <w:webHidden/>
              </w:rPr>
              <w:tab/>
            </w:r>
            <w:r>
              <w:rPr>
                <w:noProof/>
                <w:webHidden/>
              </w:rPr>
              <w:fldChar w:fldCharType="begin"/>
            </w:r>
            <w:r>
              <w:rPr>
                <w:noProof/>
                <w:webHidden/>
              </w:rPr>
              <w:instrText xml:space="preserve"> PAGEREF _Toc452994445 \h </w:instrText>
            </w:r>
            <w:r>
              <w:rPr>
                <w:noProof/>
                <w:webHidden/>
              </w:rPr>
            </w:r>
            <w:r>
              <w:rPr>
                <w:noProof/>
                <w:webHidden/>
              </w:rPr>
              <w:fldChar w:fldCharType="separate"/>
            </w:r>
            <w:r>
              <w:rPr>
                <w:noProof/>
                <w:webHidden/>
              </w:rPr>
              <w:t>15</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46" w:history="1">
            <w:r w:rsidRPr="007E7B41">
              <w:rPr>
                <w:rStyle w:val="Hyperlink"/>
                <w:noProof/>
                <w:lang w:val="de-DE"/>
              </w:rPr>
              <w:t>6.3</w:t>
            </w:r>
            <w:r>
              <w:rPr>
                <w:rFonts w:eastAsiaTheme="minorEastAsia"/>
                <w:noProof/>
                <w:lang w:eastAsia="de-CH"/>
              </w:rPr>
              <w:tab/>
            </w:r>
            <w:r w:rsidRPr="007E7B41">
              <w:rPr>
                <w:rStyle w:val="Hyperlink"/>
                <w:noProof/>
                <w:lang w:val="de-DE"/>
              </w:rPr>
              <w:t>Erkenntnisse</w:t>
            </w:r>
            <w:r>
              <w:rPr>
                <w:noProof/>
                <w:webHidden/>
              </w:rPr>
              <w:tab/>
            </w:r>
            <w:r>
              <w:rPr>
                <w:noProof/>
                <w:webHidden/>
              </w:rPr>
              <w:fldChar w:fldCharType="begin"/>
            </w:r>
            <w:r>
              <w:rPr>
                <w:noProof/>
                <w:webHidden/>
              </w:rPr>
              <w:instrText xml:space="preserve"> PAGEREF _Toc452994446 \h </w:instrText>
            </w:r>
            <w:r>
              <w:rPr>
                <w:noProof/>
                <w:webHidden/>
              </w:rPr>
            </w:r>
            <w:r>
              <w:rPr>
                <w:noProof/>
                <w:webHidden/>
              </w:rPr>
              <w:fldChar w:fldCharType="separate"/>
            </w:r>
            <w:r>
              <w:rPr>
                <w:noProof/>
                <w:webHidden/>
              </w:rPr>
              <w:t>15</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47" w:history="1">
            <w:r w:rsidRPr="007E7B41">
              <w:rPr>
                <w:rStyle w:val="Hyperlink"/>
                <w:noProof/>
                <w:lang w:val="de-DE"/>
              </w:rPr>
              <w:t>6.4</w:t>
            </w:r>
            <w:r>
              <w:rPr>
                <w:rFonts w:eastAsiaTheme="minorEastAsia"/>
                <w:noProof/>
                <w:lang w:eastAsia="de-CH"/>
              </w:rPr>
              <w:tab/>
            </w:r>
            <w:r w:rsidRPr="007E7B41">
              <w:rPr>
                <w:rStyle w:val="Hyperlink"/>
                <w:noProof/>
                <w:lang w:val="de-DE"/>
              </w:rPr>
              <w:t>Fazit</w:t>
            </w:r>
            <w:r>
              <w:rPr>
                <w:noProof/>
                <w:webHidden/>
              </w:rPr>
              <w:tab/>
            </w:r>
            <w:r>
              <w:rPr>
                <w:noProof/>
                <w:webHidden/>
              </w:rPr>
              <w:fldChar w:fldCharType="begin"/>
            </w:r>
            <w:r>
              <w:rPr>
                <w:noProof/>
                <w:webHidden/>
              </w:rPr>
              <w:instrText xml:space="preserve"> PAGEREF _Toc452994447 \h </w:instrText>
            </w:r>
            <w:r>
              <w:rPr>
                <w:noProof/>
                <w:webHidden/>
              </w:rPr>
            </w:r>
            <w:r>
              <w:rPr>
                <w:noProof/>
                <w:webHidden/>
              </w:rPr>
              <w:fldChar w:fldCharType="separate"/>
            </w:r>
            <w:r>
              <w:rPr>
                <w:noProof/>
                <w:webHidden/>
              </w:rPr>
              <w:t>15</w:t>
            </w:r>
            <w:r>
              <w:rPr>
                <w:noProof/>
                <w:webHidden/>
              </w:rPr>
              <w:fldChar w:fldCharType="end"/>
            </w:r>
          </w:hyperlink>
        </w:p>
        <w:p w:rsidR="008018AA" w:rsidRDefault="008018AA">
          <w:pPr>
            <w:pStyle w:val="Verzeichnis1"/>
            <w:rPr>
              <w:rFonts w:eastAsiaTheme="minorEastAsia"/>
              <w:noProof/>
              <w:lang w:eastAsia="de-CH"/>
            </w:rPr>
          </w:pPr>
          <w:hyperlink w:anchor="_Toc452994448" w:history="1">
            <w:r w:rsidRPr="007E7B41">
              <w:rPr>
                <w:rStyle w:val="Hyperlink"/>
                <w:noProof/>
                <w:lang w:val="de-DE"/>
              </w:rPr>
              <w:t>7</w:t>
            </w:r>
            <w:r>
              <w:rPr>
                <w:rFonts w:eastAsiaTheme="minorEastAsia"/>
                <w:noProof/>
                <w:lang w:eastAsia="de-CH"/>
              </w:rPr>
              <w:tab/>
            </w:r>
            <w:r w:rsidRPr="007E7B41">
              <w:rPr>
                <w:rStyle w:val="Hyperlink"/>
                <w:noProof/>
                <w:lang w:val="de-DE"/>
              </w:rPr>
              <w:t>Design</w:t>
            </w:r>
            <w:r>
              <w:rPr>
                <w:noProof/>
                <w:webHidden/>
              </w:rPr>
              <w:tab/>
            </w:r>
            <w:r>
              <w:rPr>
                <w:noProof/>
                <w:webHidden/>
              </w:rPr>
              <w:fldChar w:fldCharType="begin"/>
            </w:r>
            <w:r>
              <w:rPr>
                <w:noProof/>
                <w:webHidden/>
              </w:rPr>
              <w:instrText xml:space="preserve"> PAGEREF _Toc452994448 \h </w:instrText>
            </w:r>
            <w:r>
              <w:rPr>
                <w:noProof/>
                <w:webHidden/>
              </w:rPr>
            </w:r>
            <w:r>
              <w:rPr>
                <w:noProof/>
                <w:webHidden/>
              </w:rPr>
              <w:fldChar w:fldCharType="separate"/>
            </w:r>
            <w:r>
              <w:rPr>
                <w:noProof/>
                <w:webHidden/>
              </w:rPr>
              <w:t>17</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49" w:history="1">
            <w:r w:rsidRPr="007E7B41">
              <w:rPr>
                <w:rStyle w:val="Hyperlink"/>
                <w:noProof/>
                <w:lang w:val="de-DE"/>
              </w:rPr>
              <w:t>7.1</w:t>
            </w:r>
            <w:r>
              <w:rPr>
                <w:rFonts w:eastAsiaTheme="minorEastAsia"/>
                <w:noProof/>
                <w:lang w:eastAsia="de-CH"/>
              </w:rPr>
              <w:tab/>
            </w:r>
            <w:r w:rsidRPr="007E7B41">
              <w:rPr>
                <w:rStyle w:val="Hyperlink"/>
                <w:noProof/>
                <w:lang w:val="de-DE"/>
              </w:rPr>
              <w:t>Styleguide</w:t>
            </w:r>
            <w:r>
              <w:rPr>
                <w:noProof/>
                <w:webHidden/>
              </w:rPr>
              <w:tab/>
            </w:r>
            <w:r>
              <w:rPr>
                <w:noProof/>
                <w:webHidden/>
              </w:rPr>
              <w:fldChar w:fldCharType="begin"/>
            </w:r>
            <w:r>
              <w:rPr>
                <w:noProof/>
                <w:webHidden/>
              </w:rPr>
              <w:instrText xml:space="preserve"> PAGEREF _Toc452994449 \h </w:instrText>
            </w:r>
            <w:r>
              <w:rPr>
                <w:noProof/>
                <w:webHidden/>
              </w:rPr>
            </w:r>
            <w:r>
              <w:rPr>
                <w:noProof/>
                <w:webHidden/>
              </w:rPr>
              <w:fldChar w:fldCharType="separate"/>
            </w:r>
            <w:r>
              <w:rPr>
                <w:noProof/>
                <w:webHidden/>
              </w:rPr>
              <w:t>17</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50" w:history="1">
            <w:r w:rsidRPr="007E7B41">
              <w:rPr>
                <w:rStyle w:val="Hyperlink"/>
                <w:noProof/>
                <w:lang w:val="de-DE"/>
              </w:rPr>
              <w:t>7.2</w:t>
            </w:r>
            <w:r>
              <w:rPr>
                <w:rFonts w:eastAsiaTheme="minorEastAsia"/>
                <w:noProof/>
                <w:lang w:eastAsia="de-CH"/>
              </w:rPr>
              <w:tab/>
            </w:r>
            <w:r w:rsidRPr="007E7B41">
              <w:rPr>
                <w:rStyle w:val="Hyperlink"/>
                <w:noProof/>
                <w:lang w:val="de-DE"/>
              </w:rPr>
              <w:t>Informationsarchitektur</w:t>
            </w:r>
            <w:r>
              <w:rPr>
                <w:noProof/>
                <w:webHidden/>
              </w:rPr>
              <w:tab/>
            </w:r>
            <w:r>
              <w:rPr>
                <w:noProof/>
                <w:webHidden/>
              </w:rPr>
              <w:fldChar w:fldCharType="begin"/>
            </w:r>
            <w:r>
              <w:rPr>
                <w:noProof/>
                <w:webHidden/>
              </w:rPr>
              <w:instrText xml:space="preserve"> PAGEREF _Toc452994450 \h </w:instrText>
            </w:r>
            <w:r>
              <w:rPr>
                <w:noProof/>
                <w:webHidden/>
              </w:rPr>
            </w:r>
            <w:r>
              <w:rPr>
                <w:noProof/>
                <w:webHidden/>
              </w:rPr>
              <w:fldChar w:fldCharType="separate"/>
            </w:r>
            <w:r>
              <w:rPr>
                <w:noProof/>
                <w:webHidden/>
              </w:rPr>
              <w:t>17</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51" w:history="1">
            <w:r w:rsidRPr="007E7B41">
              <w:rPr>
                <w:rStyle w:val="Hyperlink"/>
                <w:noProof/>
                <w:lang w:val="de-DE"/>
              </w:rPr>
              <w:t>7.3</w:t>
            </w:r>
            <w:r>
              <w:rPr>
                <w:rFonts w:eastAsiaTheme="minorEastAsia"/>
                <w:noProof/>
                <w:lang w:eastAsia="de-CH"/>
              </w:rPr>
              <w:tab/>
            </w:r>
            <w:r w:rsidRPr="007E7B41">
              <w:rPr>
                <w:rStyle w:val="Hyperlink"/>
                <w:noProof/>
                <w:lang w:val="de-DE"/>
              </w:rPr>
              <w:t>Navigationskonzept</w:t>
            </w:r>
            <w:r>
              <w:rPr>
                <w:noProof/>
                <w:webHidden/>
              </w:rPr>
              <w:tab/>
            </w:r>
            <w:r>
              <w:rPr>
                <w:noProof/>
                <w:webHidden/>
              </w:rPr>
              <w:fldChar w:fldCharType="begin"/>
            </w:r>
            <w:r>
              <w:rPr>
                <w:noProof/>
                <w:webHidden/>
              </w:rPr>
              <w:instrText xml:space="preserve"> PAGEREF _Toc452994451 \h </w:instrText>
            </w:r>
            <w:r>
              <w:rPr>
                <w:noProof/>
                <w:webHidden/>
              </w:rPr>
            </w:r>
            <w:r>
              <w:rPr>
                <w:noProof/>
                <w:webHidden/>
              </w:rPr>
              <w:fldChar w:fldCharType="separate"/>
            </w:r>
            <w:r>
              <w:rPr>
                <w:noProof/>
                <w:webHidden/>
              </w:rPr>
              <w:t>17</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52" w:history="1">
            <w:r w:rsidRPr="007E7B41">
              <w:rPr>
                <w:rStyle w:val="Hyperlink"/>
                <w:noProof/>
                <w:lang w:val="de-DE"/>
              </w:rPr>
              <w:t>7.4</w:t>
            </w:r>
            <w:r>
              <w:rPr>
                <w:rFonts w:eastAsiaTheme="minorEastAsia"/>
                <w:noProof/>
                <w:lang w:eastAsia="de-CH"/>
              </w:rPr>
              <w:tab/>
            </w:r>
            <w:r w:rsidRPr="007E7B41">
              <w:rPr>
                <w:rStyle w:val="Hyperlink"/>
                <w:noProof/>
                <w:lang w:val="de-DE"/>
              </w:rPr>
              <w:t>Farbkonzept</w:t>
            </w:r>
            <w:r>
              <w:rPr>
                <w:noProof/>
                <w:webHidden/>
              </w:rPr>
              <w:tab/>
            </w:r>
            <w:r>
              <w:rPr>
                <w:noProof/>
                <w:webHidden/>
              </w:rPr>
              <w:fldChar w:fldCharType="begin"/>
            </w:r>
            <w:r>
              <w:rPr>
                <w:noProof/>
                <w:webHidden/>
              </w:rPr>
              <w:instrText xml:space="preserve"> PAGEREF _Toc452994452 \h </w:instrText>
            </w:r>
            <w:r>
              <w:rPr>
                <w:noProof/>
                <w:webHidden/>
              </w:rPr>
            </w:r>
            <w:r>
              <w:rPr>
                <w:noProof/>
                <w:webHidden/>
              </w:rPr>
              <w:fldChar w:fldCharType="separate"/>
            </w:r>
            <w:r>
              <w:rPr>
                <w:noProof/>
                <w:webHidden/>
              </w:rPr>
              <w:t>19</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53" w:history="1">
            <w:r w:rsidRPr="007E7B41">
              <w:rPr>
                <w:rStyle w:val="Hyperlink"/>
                <w:noProof/>
                <w:lang w:val="de-DE"/>
              </w:rPr>
              <w:t>7.5</w:t>
            </w:r>
            <w:r>
              <w:rPr>
                <w:rFonts w:eastAsiaTheme="minorEastAsia"/>
                <w:noProof/>
                <w:lang w:eastAsia="de-CH"/>
              </w:rPr>
              <w:tab/>
            </w:r>
            <w:r w:rsidRPr="007E7B41">
              <w:rPr>
                <w:rStyle w:val="Hyperlink"/>
                <w:noProof/>
                <w:lang w:val="de-DE"/>
              </w:rPr>
              <w:t>Schriftkonzept</w:t>
            </w:r>
            <w:r>
              <w:rPr>
                <w:noProof/>
                <w:webHidden/>
              </w:rPr>
              <w:tab/>
            </w:r>
            <w:r>
              <w:rPr>
                <w:noProof/>
                <w:webHidden/>
              </w:rPr>
              <w:fldChar w:fldCharType="begin"/>
            </w:r>
            <w:r>
              <w:rPr>
                <w:noProof/>
                <w:webHidden/>
              </w:rPr>
              <w:instrText xml:space="preserve"> PAGEREF _Toc452994453 \h </w:instrText>
            </w:r>
            <w:r>
              <w:rPr>
                <w:noProof/>
                <w:webHidden/>
              </w:rPr>
            </w:r>
            <w:r>
              <w:rPr>
                <w:noProof/>
                <w:webHidden/>
              </w:rPr>
              <w:fldChar w:fldCharType="separate"/>
            </w:r>
            <w:r>
              <w:rPr>
                <w:noProof/>
                <w:webHidden/>
              </w:rPr>
              <w:t>19</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54" w:history="1">
            <w:r w:rsidRPr="007E7B41">
              <w:rPr>
                <w:rStyle w:val="Hyperlink"/>
                <w:noProof/>
                <w:lang w:val="de-DE"/>
              </w:rPr>
              <w:t>7.6</w:t>
            </w:r>
            <w:r>
              <w:rPr>
                <w:rFonts w:eastAsiaTheme="minorEastAsia"/>
                <w:noProof/>
                <w:lang w:eastAsia="de-CH"/>
              </w:rPr>
              <w:tab/>
            </w:r>
            <w:r w:rsidRPr="007E7B41">
              <w:rPr>
                <w:rStyle w:val="Hyperlink"/>
                <w:noProof/>
                <w:lang w:val="de-DE"/>
              </w:rPr>
              <w:t>Bildkonzept</w:t>
            </w:r>
            <w:r>
              <w:rPr>
                <w:noProof/>
                <w:webHidden/>
              </w:rPr>
              <w:tab/>
            </w:r>
            <w:r>
              <w:rPr>
                <w:noProof/>
                <w:webHidden/>
              </w:rPr>
              <w:fldChar w:fldCharType="begin"/>
            </w:r>
            <w:r>
              <w:rPr>
                <w:noProof/>
                <w:webHidden/>
              </w:rPr>
              <w:instrText xml:space="preserve"> PAGEREF _Toc452994454 \h </w:instrText>
            </w:r>
            <w:r>
              <w:rPr>
                <w:noProof/>
                <w:webHidden/>
              </w:rPr>
            </w:r>
            <w:r>
              <w:rPr>
                <w:noProof/>
                <w:webHidden/>
              </w:rPr>
              <w:fldChar w:fldCharType="separate"/>
            </w:r>
            <w:r>
              <w:rPr>
                <w:noProof/>
                <w:webHidden/>
              </w:rPr>
              <w:t>19</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55" w:history="1">
            <w:r w:rsidRPr="007E7B41">
              <w:rPr>
                <w:rStyle w:val="Hyperlink"/>
                <w:noProof/>
                <w:lang w:val="de-DE"/>
              </w:rPr>
              <w:t>7.7</w:t>
            </w:r>
            <w:r>
              <w:rPr>
                <w:rFonts w:eastAsiaTheme="minorEastAsia"/>
                <w:noProof/>
                <w:lang w:eastAsia="de-CH"/>
              </w:rPr>
              <w:tab/>
            </w:r>
            <w:r w:rsidRPr="007E7B41">
              <w:rPr>
                <w:rStyle w:val="Hyperlink"/>
                <w:noProof/>
                <w:lang w:val="de-DE"/>
              </w:rPr>
              <w:t>Designpatterns</w:t>
            </w:r>
            <w:r>
              <w:rPr>
                <w:noProof/>
                <w:webHidden/>
              </w:rPr>
              <w:tab/>
            </w:r>
            <w:r>
              <w:rPr>
                <w:noProof/>
                <w:webHidden/>
              </w:rPr>
              <w:fldChar w:fldCharType="begin"/>
            </w:r>
            <w:r>
              <w:rPr>
                <w:noProof/>
                <w:webHidden/>
              </w:rPr>
              <w:instrText xml:space="preserve"> PAGEREF _Toc452994455 \h </w:instrText>
            </w:r>
            <w:r>
              <w:rPr>
                <w:noProof/>
                <w:webHidden/>
              </w:rPr>
            </w:r>
            <w:r>
              <w:rPr>
                <w:noProof/>
                <w:webHidden/>
              </w:rPr>
              <w:fldChar w:fldCharType="separate"/>
            </w:r>
            <w:r>
              <w:rPr>
                <w:noProof/>
                <w:webHidden/>
              </w:rPr>
              <w:t>19</w:t>
            </w:r>
            <w:r>
              <w:rPr>
                <w:noProof/>
                <w:webHidden/>
              </w:rPr>
              <w:fldChar w:fldCharType="end"/>
            </w:r>
          </w:hyperlink>
        </w:p>
        <w:p w:rsidR="008018AA" w:rsidRDefault="008018AA">
          <w:pPr>
            <w:pStyle w:val="Verzeichnis1"/>
            <w:rPr>
              <w:rFonts w:eastAsiaTheme="minorEastAsia"/>
              <w:noProof/>
              <w:lang w:eastAsia="de-CH"/>
            </w:rPr>
          </w:pPr>
          <w:hyperlink w:anchor="_Toc452994456" w:history="1">
            <w:r w:rsidRPr="007E7B41">
              <w:rPr>
                <w:rStyle w:val="Hyperlink"/>
                <w:noProof/>
                <w:lang w:val="de-DE"/>
              </w:rPr>
              <w:t>8</w:t>
            </w:r>
            <w:r>
              <w:rPr>
                <w:rFonts w:eastAsiaTheme="minorEastAsia"/>
                <w:noProof/>
                <w:lang w:eastAsia="de-CH"/>
              </w:rPr>
              <w:tab/>
            </w:r>
            <w:r w:rsidRPr="007E7B41">
              <w:rPr>
                <w:rStyle w:val="Hyperlink"/>
                <w:noProof/>
                <w:lang w:val="de-DE"/>
              </w:rPr>
              <w:t>Testresultate</w:t>
            </w:r>
            <w:r>
              <w:rPr>
                <w:noProof/>
                <w:webHidden/>
              </w:rPr>
              <w:tab/>
            </w:r>
            <w:r>
              <w:rPr>
                <w:noProof/>
                <w:webHidden/>
              </w:rPr>
              <w:fldChar w:fldCharType="begin"/>
            </w:r>
            <w:r>
              <w:rPr>
                <w:noProof/>
                <w:webHidden/>
              </w:rPr>
              <w:instrText xml:space="preserve"> PAGEREF _Toc452994456 \h </w:instrText>
            </w:r>
            <w:r>
              <w:rPr>
                <w:noProof/>
                <w:webHidden/>
              </w:rPr>
            </w:r>
            <w:r>
              <w:rPr>
                <w:noProof/>
                <w:webHidden/>
              </w:rPr>
              <w:fldChar w:fldCharType="separate"/>
            </w:r>
            <w:r>
              <w:rPr>
                <w:noProof/>
                <w:webHidden/>
              </w:rPr>
              <w:t>20</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57" w:history="1">
            <w:r w:rsidRPr="007E7B41">
              <w:rPr>
                <w:rStyle w:val="Hyperlink"/>
                <w:noProof/>
                <w:lang w:val="de-DE"/>
              </w:rPr>
              <w:t>8.1</w:t>
            </w:r>
            <w:r>
              <w:rPr>
                <w:rFonts w:eastAsiaTheme="minorEastAsia"/>
                <w:noProof/>
                <w:lang w:eastAsia="de-CH"/>
              </w:rPr>
              <w:tab/>
            </w:r>
            <w:r w:rsidRPr="007E7B41">
              <w:rPr>
                <w:rStyle w:val="Hyperlink"/>
                <w:noProof/>
                <w:lang w:val="de-DE"/>
              </w:rPr>
              <w:t>Überprüfen der Usability Ziele</w:t>
            </w:r>
            <w:r>
              <w:rPr>
                <w:noProof/>
                <w:webHidden/>
              </w:rPr>
              <w:tab/>
            </w:r>
            <w:r>
              <w:rPr>
                <w:noProof/>
                <w:webHidden/>
              </w:rPr>
              <w:fldChar w:fldCharType="begin"/>
            </w:r>
            <w:r>
              <w:rPr>
                <w:noProof/>
                <w:webHidden/>
              </w:rPr>
              <w:instrText xml:space="preserve"> PAGEREF _Toc452994457 \h </w:instrText>
            </w:r>
            <w:r>
              <w:rPr>
                <w:noProof/>
                <w:webHidden/>
              </w:rPr>
            </w:r>
            <w:r>
              <w:rPr>
                <w:noProof/>
                <w:webHidden/>
              </w:rPr>
              <w:fldChar w:fldCharType="separate"/>
            </w:r>
            <w:r>
              <w:rPr>
                <w:noProof/>
                <w:webHidden/>
              </w:rPr>
              <w:t>20</w:t>
            </w:r>
            <w:r>
              <w:rPr>
                <w:noProof/>
                <w:webHidden/>
              </w:rPr>
              <w:fldChar w:fldCharType="end"/>
            </w:r>
          </w:hyperlink>
        </w:p>
        <w:p w:rsidR="008018AA" w:rsidRDefault="008018AA">
          <w:pPr>
            <w:pStyle w:val="Verzeichnis2"/>
            <w:tabs>
              <w:tab w:val="left" w:pos="880"/>
              <w:tab w:val="right" w:leader="dot" w:pos="9062"/>
            </w:tabs>
            <w:rPr>
              <w:rFonts w:eastAsiaTheme="minorEastAsia"/>
              <w:noProof/>
              <w:lang w:eastAsia="de-CH"/>
            </w:rPr>
          </w:pPr>
          <w:hyperlink w:anchor="_Toc452994458" w:history="1">
            <w:r w:rsidRPr="007E7B41">
              <w:rPr>
                <w:rStyle w:val="Hyperlink"/>
                <w:noProof/>
                <w:lang w:val="de-DE"/>
              </w:rPr>
              <w:t>8.2</w:t>
            </w:r>
            <w:r>
              <w:rPr>
                <w:rFonts w:eastAsiaTheme="minorEastAsia"/>
                <w:noProof/>
                <w:lang w:eastAsia="de-CH"/>
              </w:rPr>
              <w:tab/>
            </w:r>
            <w:r w:rsidRPr="007E7B41">
              <w:rPr>
                <w:rStyle w:val="Hyperlink"/>
                <w:noProof/>
                <w:lang w:val="de-DE"/>
              </w:rPr>
              <w:t>Überprüfung der Usability Qualitätskriterien</w:t>
            </w:r>
            <w:r>
              <w:rPr>
                <w:noProof/>
                <w:webHidden/>
              </w:rPr>
              <w:tab/>
            </w:r>
            <w:r>
              <w:rPr>
                <w:noProof/>
                <w:webHidden/>
              </w:rPr>
              <w:fldChar w:fldCharType="begin"/>
            </w:r>
            <w:r>
              <w:rPr>
                <w:noProof/>
                <w:webHidden/>
              </w:rPr>
              <w:instrText xml:space="preserve"> PAGEREF _Toc452994458 \h </w:instrText>
            </w:r>
            <w:r>
              <w:rPr>
                <w:noProof/>
                <w:webHidden/>
              </w:rPr>
            </w:r>
            <w:r>
              <w:rPr>
                <w:noProof/>
                <w:webHidden/>
              </w:rPr>
              <w:fldChar w:fldCharType="separate"/>
            </w:r>
            <w:r>
              <w:rPr>
                <w:noProof/>
                <w:webHidden/>
              </w:rPr>
              <w:t>22</w:t>
            </w:r>
            <w:r>
              <w:rPr>
                <w:noProof/>
                <w:webHidden/>
              </w:rPr>
              <w:fldChar w:fldCharType="end"/>
            </w:r>
          </w:hyperlink>
        </w:p>
        <w:p w:rsidR="008018AA" w:rsidRDefault="008018AA">
          <w:pPr>
            <w:pStyle w:val="Verzeichnis1"/>
            <w:rPr>
              <w:rFonts w:eastAsiaTheme="minorEastAsia"/>
              <w:noProof/>
              <w:lang w:eastAsia="de-CH"/>
            </w:rPr>
          </w:pPr>
          <w:hyperlink w:anchor="_Toc452994459" w:history="1">
            <w:r w:rsidRPr="007E7B41">
              <w:rPr>
                <w:rStyle w:val="Hyperlink"/>
                <w:noProof/>
                <w:lang w:val="de-DE"/>
              </w:rPr>
              <w:t>9</w:t>
            </w:r>
            <w:r>
              <w:rPr>
                <w:rFonts w:eastAsiaTheme="minorEastAsia"/>
                <w:noProof/>
                <w:lang w:eastAsia="de-CH"/>
              </w:rPr>
              <w:tab/>
            </w:r>
            <w:r w:rsidRPr="007E7B41">
              <w:rPr>
                <w:rStyle w:val="Hyperlink"/>
                <w:noProof/>
                <w:lang w:val="de-DE"/>
              </w:rPr>
              <w:t>Prot</w:t>
            </w:r>
            <w:r w:rsidRPr="007E7B41">
              <w:rPr>
                <w:rStyle w:val="Hyperlink"/>
                <w:noProof/>
                <w:lang w:val="de-DE"/>
              </w:rPr>
              <w:t>o</w:t>
            </w:r>
            <w:r w:rsidRPr="007E7B41">
              <w:rPr>
                <w:rStyle w:val="Hyperlink"/>
                <w:noProof/>
                <w:lang w:val="de-DE"/>
              </w:rPr>
              <w:t>typen</w:t>
            </w:r>
            <w:r>
              <w:rPr>
                <w:noProof/>
                <w:webHidden/>
              </w:rPr>
              <w:tab/>
            </w:r>
            <w:r>
              <w:rPr>
                <w:noProof/>
                <w:webHidden/>
              </w:rPr>
              <w:fldChar w:fldCharType="begin"/>
            </w:r>
            <w:r>
              <w:rPr>
                <w:noProof/>
                <w:webHidden/>
              </w:rPr>
              <w:instrText xml:space="preserve"> PAGEREF _Toc452994459 \h </w:instrText>
            </w:r>
            <w:r>
              <w:rPr>
                <w:noProof/>
                <w:webHidden/>
              </w:rPr>
            </w:r>
            <w:r>
              <w:rPr>
                <w:noProof/>
                <w:webHidden/>
              </w:rPr>
              <w:fldChar w:fldCharType="separate"/>
            </w:r>
            <w:r>
              <w:rPr>
                <w:noProof/>
                <w:webHidden/>
              </w:rPr>
              <w:t>23</w:t>
            </w:r>
            <w:r>
              <w:rPr>
                <w:noProof/>
                <w:webHidden/>
              </w:rPr>
              <w:fldChar w:fldCharType="end"/>
            </w:r>
          </w:hyperlink>
        </w:p>
        <w:p w:rsidR="00A80DE7" w:rsidRDefault="00A80DE7">
          <w:r>
            <w:rPr>
              <w:b/>
              <w:bCs/>
              <w:lang w:val="de-DE"/>
            </w:rPr>
            <w:fldChar w:fldCharType="end"/>
          </w:r>
        </w:p>
      </w:sdtContent>
    </w:sdt>
    <w:p w:rsidR="00A80DE7" w:rsidRDefault="00A80DE7">
      <w:pPr>
        <w:jc w:val="left"/>
      </w:pPr>
      <w:r>
        <w:br w:type="page"/>
      </w:r>
    </w:p>
    <w:p w:rsidR="006E2541" w:rsidRDefault="006E2541" w:rsidP="006E2541">
      <w:pPr>
        <w:pStyle w:val="berschrift1"/>
      </w:pPr>
      <w:bookmarkStart w:id="0" w:name="_Toc452994428"/>
      <w:r>
        <w:lastRenderedPageBreak/>
        <w:t>Ausgangslage und Projektbeschreibung</w:t>
      </w:r>
      <w:bookmarkEnd w:id="0"/>
    </w:p>
    <w:p w:rsidR="006E2541" w:rsidRDefault="006E2541" w:rsidP="006E2541">
      <w:pPr>
        <w:pStyle w:val="berschrift2"/>
      </w:pPr>
      <w:bookmarkStart w:id="1" w:name="_Toc452994429"/>
      <w:r>
        <w:t>Projektbeschreibung</w:t>
      </w:r>
      <w:bookmarkEnd w:id="1"/>
    </w:p>
    <w:p w:rsidR="006E2541" w:rsidRDefault="006E2541" w:rsidP="006E2541">
      <w:r>
        <w:t>Das Portal HolidayFinder thematisiert zwei grundsätzliche und bekannte Probleme und versucht diese, zu lösen:</w:t>
      </w:r>
    </w:p>
    <w:p w:rsidR="006E2541" w:rsidRDefault="006E2541" w:rsidP="006E2541">
      <w:pPr>
        <w:pStyle w:val="Listenabsatz"/>
        <w:numPr>
          <w:ilvl w:val="0"/>
          <w:numId w:val="3"/>
        </w:numPr>
      </w:pPr>
      <w:r>
        <w:t>In vielen Ferienprotalseiten fehlt dem Anwender eine gute und einfache, doch trotzdem ausgeklügelte Suche. Vielmals wissen Herr und Frau Schweizer nicht, wohin die Reise als nächstes gehen soll. Wer kennt nicht die Situation, dass man sich nicht für eine Destination entscheiden kann? Der HolidayFinder kann in diesem Fall dabei helfen, sich für neue Ideen inspirieren zu lassen, ohne die Vorlieben des Kunden ausser Acht zu lassen. Ein Kitesurfer möchte sowohl weniger am windstillen Mittelmeer seine Ferien verbringen als auch nicht seine Freundin verärgern, welche es liebt, die Natur zu entdecken. Unser HolidayFinder findet die passende Destination.</w:t>
      </w:r>
    </w:p>
    <w:p w:rsidR="006E2541" w:rsidRDefault="006E2541" w:rsidP="006E2541">
      <w:pPr>
        <w:pStyle w:val="Listenabsatz"/>
        <w:numPr>
          <w:ilvl w:val="0"/>
          <w:numId w:val="3"/>
        </w:numPr>
      </w:pPr>
      <w:r>
        <w:t>Eine Person, die Erholung, Ruhe und Wärme sucht, möchte seinen Urlaub sicher nicht an einer Partymeile in Mallorca verbringen. Trotzdem würde sie sich aber gerne überraschen lassen und eine Destination finden, wo sie ihre Ruhe findet. In unserer Surprise-Funktion gibt sie an, dass sie Erholungsurlaub an einem abgeschiedenen, warmen Ort sucht. Weil Sie angibt, dass der Strand nicht wichtig ist, findet Sie sich in einem exklusiven Hotel ausserhalb von Marrakesch wieder.</w:t>
      </w:r>
    </w:p>
    <w:p w:rsidR="006E2541" w:rsidRDefault="006E2541" w:rsidP="006E2541">
      <w:r>
        <w:t>Es lässt sich also sagen, dass der HolidayFinder die Vorlieben und Wünsche erfassen und eine für ihn wirklich passende Feriendestination anbieten soll. Hinzu kommt, dass diese Funktion als auch Überraschung angeboten werde soll.</w:t>
      </w:r>
    </w:p>
    <w:p w:rsidR="006E2541" w:rsidRDefault="006E2541" w:rsidP="006E2541">
      <w:r>
        <w:t>Weiter gibt es immer mehr kleinerer Reiseanbieter, die sich schwertun, in der harten Branche zu überleben. Viele junge als auch bereits ältere Leute buchen ihre Ferien nur noch online. Das Portal HolidayFinder möchte diesen kleineren und individuellen Reiseanbietern möchten wir eine Plattform bieten, in der sie ihre Angebote online präsentieren können. Sie haben somit den Vorteil, ein grösseres Zielpublikum zu erreichen und bieten unserem Kunden wiederum die Möglichkeit, von individuellen und womöglich sogar einzigartigen Angeboten profitieren zu können.</w:t>
      </w:r>
    </w:p>
    <w:p w:rsidR="006E2541" w:rsidRDefault="006E2541" w:rsidP="006E2541">
      <w:r>
        <w:t>Damit dem Kunden ein passgenaues Angebot offeriert werden kann, ist es essentiell, dass die Suchkriterien des Kunden möglichst genau erfasst werden – dies liegt natürlich auch im Interesse des Reiseanbieters, da dieser durch den Kunden bewertet werden kann.</w:t>
      </w:r>
    </w:p>
    <w:p w:rsidR="006E2541" w:rsidRDefault="006E2541" w:rsidP="006E2541">
      <w:r>
        <w:t>Zusammengefasst lässt sich also sagen, dass der HolidayFinder folgende Elemente anbietet:</w:t>
      </w:r>
    </w:p>
    <w:p w:rsidR="006E2541" w:rsidRDefault="006E2541" w:rsidP="004371DF">
      <w:pPr>
        <w:pStyle w:val="Listenabsatz"/>
        <w:numPr>
          <w:ilvl w:val="0"/>
          <w:numId w:val="4"/>
        </w:numPr>
      </w:pPr>
      <w:r>
        <w:t>Offerieren von Reiseangeboten in Form eines Fluges und Hotel. Dazu sind weitere Zusatzoptionen wie Reiseversicherung oder Mietauto etc. wählbar</w:t>
      </w:r>
    </w:p>
    <w:p w:rsidR="006E2541" w:rsidRDefault="006E2541" w:rsidP="004371DF">
      <w:pPr>
        <w:pStyle w:val="Listenabsatz"/>
        <w:numPr>
          <w:ilvl w:val="0"/>
          <w:numId w:val="4"/>
        </w:numPr>
      </w:pPr>
      <w:r>
        <w:t>Surprise Funktion, über welche eine Überraschungsreise gebucht werden kann:</w:t>
      </w:r>
    </w:p>
    <w:p w:rsidR="006E2541" w:rsidRDefault="006E2541" w:rsidP="004371DF">
      <w:pPr>
        <w:pStyle w:val="Listenabsatz"/>
        <w:numPr>
          <w:ilvl w:val="0"/>
          <w:numId w:val="4"/>
        </w:numPr>
      </w:pPr>
      <w:r>
        <w:t>Hingegen bietet HolidayFinder folgende Elemente nicht an:</w:t>
      </w:r>
    </w:p>
    <w:p w:rsidR="006E2541" w:rsidRDefault="006E2541" w:rsidP="004371DF">
      <w:pPr>
        <w:pStyle w:val="Listenabsatz"/>
        <w:numPr>
          <w:ilvl w:val="0"/>
          <w:numId w:val="4"/>
        </w:numPr>
      </w:pPr>
      <w:r>
        <w:t>Reines Portal zum Buchen von Flügen</w:t>
      </w:r>
    </w:p>
    <w:p w:rsidR="006E2541" w:rsidRDefault="006E2541" w:rsidP="004371DF">
      <w:pPr>
        <w:pStyle w:val="Listenabsatz"/>
        <w:numPr>
          <w:ilvl w:val="0"/>
          <w:numId w:val="4"/>
        </w:numPr>
      </w:pPr>
      <w:r>
        <w:t>Vergleichen von Flug- oder Hotelpreisen</w:t>
      </w:r>
    </w:p>
    <w:p w:rsidR="004371DF" w:rsidRDefault="006E2541" w:rsidP="006E2541">
      <w:r>
        <w:t>Es ist uns wichtig, dass sich HolidayFinder von anderen Portalen wie Ebookers unterscheidet. Wir möchten dem Kunden als auch den Reiseanbietern die Möglichkeit geben, Komplettangebote zu kaufen, respektive anzubieten.</w:t>
      </w:r>
    </w:p>
    <w:p w:rsidR="004371DF" w:rsidRDefault="004371DF">
      <w:pPr>
        <w:jc w:val="left"/>
      </w:pPr>
      <w:r>
        <w:br w:type="page"/>
      </w:r>
    </w:p>
    <w:p w:rsidR="006E2541" w:rsidRDefault="006E2541" w:rsidP="006E2541">
      <w:pPr>
        <w:pStyle w:val="berschrift2"/>
      </w:pPr>
      <w:bookmarkStart w:id="2" w:name="_Toc452994430"/>
      <w:r>
        <w:lastRenderedPageBreak/>
        <w:t>Potentielle Nutzergruppen</w:t>
      </w:r>
      <w:bookmarkEnd w:id="2"/>
    </w:p>
    <w:p w:rsidR="00BB4B6E" w:rsidRDefault="00BB4B6E" w:rsidP="00BB4B6E">
      <w:r>
        <w:t>Unsere Zielgruppe liegt im Altersbereich von 20 bis 30 Jahren. Rund 57% davon sind Single und 38% leben in einer Partnerschaft. Hinzu kommt, dass es unserer Zielgruppe wichtig ist, sowohl die Ferien online zu buchen als sie auch gleich per Kreditkarte bezahlen zu können. Barzahlungen haben sich als nahezu unbedeutend erwiesen.</w:t>
      </w:r>
    </w:p>
    <w:p w:rsidR="00BB4B6E" w:rsidRDefault="00BB4B6E" w:rsidP="00BB4B6E">
      <w:r>
        <w:t xml:space="preserve">Der normale Nutzer gönnt sich zwei bis drei Mal pro Jahr einen Urlaub, denn er nicht in den eigenen vier Wänden verbringen möchte. Pro Reise steht ihm dann ein Budget zwischen 1000.- und 2000.- CHF zur Verfügung. </w:t>
      </w:r>
    </w:p>
    <w:p w:rsidR="00BB4B6E" w:rsidRDefault="00BB4B6E" w:rsidP="00BB4B6E">
      <w:r>
        <w:t>Am beliebtesten bei unserer Zielgruppe sind Städtereisen mit einem Anteil von 76%. Erst danach folgt der klassische Badeurlaub mit 66.7%. Mit einem Anteil von 33% darf der Aktivurlaub sowie Abenteuerurlaub mit 38% in unserem Angebot nicht ausser Acht gelassen werden. Weitere 33% unserer Teilnehmer sind zudem auch an Gruppenreisen interessiert. Nutzern mit einem Partner ist es wichtig, den Urlaub zusammen verbringen zu können</w:t>
      </w:r>
    </w:p>
    <w:p w:rsidR="00BB4B6E" w:rsidRDefault="00BB4B6E" w:rsidP="00BB4B6E">
      <w:r>
        <w:t>Unsere Nutzergruppe treibt eins bis zwei Mal wöchentlich Sport. Sie müssen diesen aber nicht unbedingt in den Ferien ausüben können. Jedoch sollten wichtige Hobbies in den Ferien nicht zu kurz kommen. Gehört hier eine Sportart dazu, muss darauf in der HolidayFinder Suche Rücksicht genommen werden können.</w:t>
      </w:r>
    </w:p>
    <w:p w:rsidR="00BB4B6E" w:rsidRDefault="00BB4B6E" w:rsidP="00BB4B6E">
      <w:r>
        <w:t>Unsere Nutzergruppe selbst bezeichnet sich als spontan. Dies kommt unserer geplanten Holiday-Surprise-Funktion sehr gelegen.</w:t>
      </w:r>
    </w:p>
    <w:p w:rsidR="00BB4B6E" w:rsidRDefault="00BB4B6E" w:rsidP="00BB4B6E">
      <w:pPr>
        <w:pStyle w:val="berschrift2"/>
      </w:pPr>
      <w:bookmarkStart w:id="3" w:name="_Toc452994431"/>
      <w:r>
        <w:t>Technische Plattform</w:t>
      </w:r>
      <w:bookmarkEnd w:id="3"/>
    </w:p>
    <w:p w:rsidR="00BB4B6E" w:rsidRDefault="00BB4B6E" w:rsidP="00BB4B6E">
      <w:r>
        <w:t>Da wir über eine verhältnismässig technisch affine Nutzergruppe mit vielen technischen Geräten verfügen, ist es wichtig, unser Portal auch auf möglichst vielen Plattformen (Plattformen wie Windows, Mac und Linux) und Medien (Computer, Tablet, Smartphone) zur Verfügung zu stellen.</w:t>
      </w:r>
    </w:p>
    <w:p w:rsidR="00BB4B6E" w:rsidRDefault="00BB4B6E" w:rsidP="00BB4B6E">
      <w:r>
        <w:t>Mit herkömmlichen Desktop- und Smartphone-Applikationen würden wir dieses Ziel nur sehr langsam und kostenintensiv erreichen (Entwicklung mehrerer nativer Applikationen). Es bietet sich darum an, das ganze Portal als Webseite zu realisieren und für alle Medien zu optimieren. Dabei wird die grafische Benutzeroberfläche (Frontend) von der eigentlichen Plattform (Backend) abgetrennt. Die Kommunikation zwischen Frontend und Backend erfolgt dann über eine sogenannte REST API:</w:t>
      </w:r>
    </w:p>
    <w:p w:rsidR="00BB4B6E" w:rsidRDefault="00BB4B6E" w:rsidP="00C815F3">
      <w:pPr>
        <w:jc w:val="center"/>
      </w:pPr>
      <w:r w:rsidRPr="003F2714">
        <w:rPr>
          <w:noProof/>
          <w:lang w:eastAsia="de-CH"/>
        </w:rPr>
        <w:drawing>
          <wp:inline distT="0" distB="0" distL="0" distR="0" wp14:anchorId="48568D14" wp14:editId="3B6F146E">
            <wp:extent cx="4295775" cy="1871682"/>
            <wp:effectExtent l="0" t="0" r="0" b="0"/>
            <wp:docPr id="14" name="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0081" cy="1877915"/>
                    </a:xfrm>
                    <a:prstGeom prst="rect">
                      <a:avLst/>
                    </a:prstGeom>
                    <a:noFill/>
                    <a:ln>
                      <a:noFill/>
                    </a:ln>
                  </pic:spPr>
                </pic:pic>
              </a:graphicData>
            </a:graphic>
          </wp:inline>
        </w:drawing>
      </w:r>
    </w:p>
    <w:p w:rsidR="00C815F3" w:rsidRDefault="00C815F3" w:rsidP="00C815F3">
      <w:pPr>
        <w:pStyle w:val="berschrift2"/>
      </w:pPr>
      <w:bookmarkStart w:id="4" w:name="_Toc452994432"/>
      <w:r>
        <w:t>Technische Umsetzung</w:t>
      </w:r>
      <w:bookmarkEnd w:id="4"/>
    </w:p>
    <w:p w:rsidR="00C815F3" w:rsidRDefault="00C815F3" w:rsidP="00BB4B6E">
      <w:r>
        <w:t>Der Prototyp wird als leichtgewichtige Webapplikation umgesetzt, welche aber nur über ein sehr einfaches REST Backend verfügt (Diese erfüllt nicht alle Funktionalitäten).</w:t>
      </w:r>
    </w:p>
    <w:p w:rsidR="00C815F3" w:rsidRDefault="00C815F3" w:rsidP="00BB4B6E"/>
    <w:p w:rsidR="00BB4B6E" w:rsidRDefault="00BB4B6E">
      <w:pPr>
        <w:jc w:val="left"/>
      </w:pPr>
      <w:r>
        <w:br w:type="page"/>
      </w:r>
    </w:p>
    <w:p w:rsidR="00BB4B6E" w:rsidRDefault="006D7128" w:rsidP="006D7128">
      <w:pPr>
        <w:pStyle w:val="berschrift1"/>
      </w:pPr>
      <w:bookmarkStart w:id="5" w:name="_Toc452994433"/>
      <w:r>
        <w:lastRenderedPageBreak/>
        <w:t>Nutzerprofile und Personas</w:t>
      </w:r>
      <w:bookmarkEnd w:id="5"/>
    </w:p>
    <w:p w:rsidR="006D7128" w:rsidRDefault="006D7128" w:rsidP="006D7128">
      <w:r>
        <w:t>Wie bereits kurz im Kapitel über unsere potentielle Nutzergruppe erwähnt, hat sich sehr schnell herausgestellt, dass unsere Nutzer generell technisch sehr affin und flexibel, sprich anpassungsfähig, sind. Es kann sein, dass diese Umfrage durch das Umfeld der FHNW beeinflusst worden ist, worauf wir aber zeit- und kostenbedingt momentan nur wenig Einfluss nehmen können (z.B. fehlende Feldstudien).</w:t>
      </w:r>
    </w:p>
    <w:p w:rsidR="006D7128" w:rsidRDefault="006D7128" w:rsidP="006D7128">
      <w:r>
        <w:t>Wir möchten unsere Nutzergruppe durch das Persona von Steve repräsentieren. Seine Person verfügt über die von uns beobachtete technische Affinität, Flexibilität und auch die Ungebundenheit, neue Sachen wie eine Überraschungsreise ausprobieren zu wollen.</w:t>
      </w:r>
    </w:p>
    <w:p w:rsidR="006D7128" w:rsidRDefault="006D7128" w:rsidP="006D7128">
      <w:r>
        <w:t>Die genaue Persona von Steve ist dem Xtensio zu entnehmen.</w:t>
      </w:r>
    </w:p>
    <w:p w:rsidR="006D7128" w:rsidRDefault="00130A17" w:rsidP="00130A17">
      <w:pPr>
        <w:jc w:val="center"/>
      </w:pPr>
      <w:r>
        <w:rPr>
          <w:noProof/>
          <w:lang w:eastAsia="de-CH"/>
        </w:rPr>
        <w:drawing>
          <wp:inline distT="0" distB="0" distL="0" distR="0" wp14:anchorId="0F3B0248" wp14:editId="65D33D8D">
            <wp:extent cx="6162238" cy="46291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4378" cy="4630758"/>
                    </a:xfrm>
                    <a:prstGeom prst="rect">
                      <a:avLst/>
                    </a:prstGeom>
                  </pic:spPr>
                </pic:pic>
              </a:graphicData>
            </a:graphic>
          </wp:inline>
        </w:drawing>
      </w:r>
    </w:p>
    <w:p w:rsidR="006D7128" w:rsidRDefault="006D7128" w:rsidP="00AF65CF"/>
    <w:p w:rsidR="009C48E1" w:rsidRDefault="009C48E1">
      <w:pPr>
        <w:jc w:val="left"/>
      </w:pPr>
      <w:r>
        <w:br w:type="page"/>
      </w:r>
    </w:p>
    <w:p w:rsidR="00973D65" w:rsidRDefault="009C48E1" w:rsidP="009C48E1">
      <w:pPr>
        <w:pStyle w:val="berschrift1"/>
      </w:pPr>
      <w:bookmarkStart w:id="6" w:name="_Toc452994434"/>
      <w:r>
        <w:lastRenderedPageBreak/>
        <w:t>Anforderungsmanagement und Kontextanalyse</w:t>
      </w:r>
      <w:bookmarkEnd w:id="6"/>
    </w:p>
    <w:p w:rsidR="009C48E1" w:rsidRDefault="009C48E1" w:rsidP="009C48E1">
      <w:pPr>
        <w:pStyle w:val="berschrift2"/>
      </w:pPr>
      <w:bookmarkStart w:id="7" w:name="_Toc452994435"/>
      <w:r>
        <w:t>Kontextanalyse</w:t>
      </w:r>
      <w:bookmarkEnd w:id="7"/>
    </w:p>
    <w:p w:rsidR="009C48E1" w:rsidRDefault="009C48E1" w:rsidP="009C48E1">
      <w:pPr>
        <w:pStyle w:val="berschrift3"/>
      </w:pPr>
      <w:bookmarkStart w:id="8" w:name="_Toc452994436"/>
      <w:r>
        <w:t>Technische Umgebung</w:t>
      </w:r>
      <w:bookmarkEnd w:id="8"/>
    </w:p>
    <w:p w:rsidR="009C48E1" w:rsidRDefault="00280907" w:rsidP="00280907">
      <w:r>
        <w:t>Steve benutzt die Webseite entweder an einem normalen Computer/Notebook oder aber mobil auf seinem Smartphone.</w:t>
      </w:r>
    </w:p>
    <w:p w:rsidR="00280907" w:rsidRDefault="00280907" w:rsidP="00280907">
      <w:r>
        <w:t>Dabei tätigt Steve Eingaben, welche eine rasche Reaktion seitens der Webseite/Servers voraussetzen. Dies muss auch in Landesregionen mit einer schlechten oder schwachen Internetabdeckung gewährleistet werden können.</w:t>
      </w:r>
    </w:p>
    <w:p w:rsidR="009C48E1" w:rsidRDefault="009C48E1" w:rsidP="009C48E1">
      <w:pPr>
        <w:pStyle w:val="berschrift3"/>
      </w:pPr>
      <w:bookmarkStart w:id="9" w:name="_Toc452994437"/>
      <w:r>
        <w:t>Organisatorische Umgebung</w:t>
      </w:r>
      <w:bookmarkEnd w:id="9"/>
    </w:p>
    <w:p w:rsidR="00617692" w:rsidRDefault="00617692" w:rsidP="00617692">
      <w:r>
        <w:t>Steve muss für die Bedienung der Webseite über keine speziellen Vorkenntnisse verfügen. Er kann sich bewusst sein, wie seine Reise aussehen soll, kann sich darüber aber auch im Verlauf des Suchprozesses bewusst werden. Einzige Voraussetzung ist wie eingangs erwähnt ein Eingabegerät mit einem HTML5 fähigen Browser sowie eine stabile Internetverbindung.</w:t>
      </w:r>
    </w:p>
    <w:p w:rsidR="005C1A91" w:rsidRPr="00617692" w:rsidRDefault="005C1A91" w:rsidP="00617692">
      <w:r>
        <w:t>Basierend auf den involvierten Systemen ergibt sich folgender Kontext:</w:t>
      </w:r>
    </w:p>
    <w:p w:rsidR="009C48E1" w:rsidRDefault="009C48E1" w:rsidP="009C48E1">
      <w:pPr>
        <w:jc w:val="center"/>
      </w:pPr>
      <w:r w:rsidRPr="003F2714">
        <w:rPr>
          <w:noProof/>
          <w:lang w:eastAsia="de-CH"/>
        </w:rPr>
        <w:drawing>
          <wp:inline distT="0" distB="0" distL="0" distR="0" wp14:anchorId="36F0DCA9" wp14:editId="514E199C">
            <wp:extent cx="3480659" cy="2276475"/>
            <wp:effectExtent l="0" t="0" r="5715" b="0"/>
            <wp:docPr id="18" name="image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7748" cy="2300733"/>
                    </a:xfrm>
                    <a:prstGeom prst="rect">
                      <a:avLst/>
                    </a:prstGeom>
                    <a:noFill/>
                    <a:ln>
                      <a:noFill/>
                    </a:ln>
                  </pic:spPr>
                </pic:pic>
              </a:graphicData>
            </a:graphic>
          </wp:inline>
        </w:drawing>
      </w:r>
    </w:p>
    <w:tbl>
      <w:tblPr>
        <w:tblW w:w="92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5"/>
        <w:gridCol w:w="7321"/>
      </w:tblGrid>
      <w:tr w:rsidR="009C48E1" w:rsidRPr="006778E8" w:rsidTr="00683C21">
        <w:tc>
          <w:tcPr>
            <w:tcW w:w="9286" w:type="dxa"/>
            <w:gridSpan w:val="2"/>
            <w:tcBorders>
              <w:top w:val="single" w:sz="4" w:space="0" w:color="000000"/>
              <w:left w:val="single" w:sz="4" w:space="0" w:color="000000"/>
              <w:bottom w:val="single" w:sz="4" w:space="0" w:color="000000"/>
              <w:right w:val="single" w:sz="4" w:space="0" w:color="000000"/>
            </w:tcBorders>
            <w:shd w:val="clear" w:color="auto" w:fill="808080"/>
          </w:tcPr>
          <w:p w:rsidR="009C48E1" w:rsidRPr="006778E8" w:rsidRDefault="009C48E1" w:rsidP="00683C21">
            <w:r w:rsidRPr="006778E8">
              <w:rPr>
                <w:color w:val="FFFFFF"/>
              </w:rPr>
              <w:t>Systemkontext</w:t>
            </w:r>
          </w:p>
        </w:tc>
      </w:tr>
      <w:tr w:rsidR="009C48E1" w:rsidRPr="006778E8" w:rsidTr="00683C21">
        <w:tc>
          <w:tcPr>
            <w:tcW w:w="1965" w:type="dxa"/>
            <w:tcBorders>
              <w:top w:val="single" w:sz="4" w:space="0" w:color="000000"/>
              <w:left w:val="single" w:sz="4" w:space="0" w:color="000000"/>
              <w:bottom w:val="nil"/>
              <w:right w:val="single" w:sz="4" w:space="0" w:color="000000"/>
            </w:tcBorders>
          </w:tcPr>
          <w:p w:rsidR="009C48E1" w:rsidRPr="006778E8" w:rsidRDefault="009C48E1" w:rsidP="00683C21">
            <w:r w:rsidRPr="006778E8">
              <w:t>Anwender</w:t>
            </w:r>
          </w:p>
        </w:tc>
        <w:tc>
          <w:tcPr>
            <w:tcW w:w="7321" w:type="dxa"/>
          </w:tcPr>
          <w:p w:rsidR="009C48E1" w:rsidRPr="006778E8" w:rsidRDefault="009C48E1" w:rsidP="00683C21">
            <w:r w:rsidRPr="006778E8">
              <w:t>Der Anwender ist unser Kunde. Er wird durch die Person Steve symbolisiert</w:t>
            </w:r>
          </w:p>
        </w:tc>
      </w:tr>
      <w:tr w:rsidR="009C48E1" w:rsidRPr="006778E8" w:rsidTr="00683C21">
        <w:tc>
          <w:tcPr>
            <w:tcW w:w="1965" w:type="dxa"/>
            <w:tcBorders>
              <w:left w:val="single" w:sz="4" w:space="0" w:color="000000"/>
              <w:bottom w:val="nil"/>
              <w:right w:val="single" w:sz="4" w:space="0" w:color="000000"/>
            </w:tcBorders>
          </w:tcPr>
          <w:p w:rsidR="009C48E1" w:rsidRPr="006778E8" w:rsidRDefault="009C48E1" w:rsidP="00683C21">
            <w:r w:rsidRPr="006778E8">
              <w:t>Reise-Anbieter</w:t>
            </w:r>
          </w:p>
        </w:tc>
        <w:tc>
          <w:tcPr>
            <w:tcW w:w="7321" w:type="dxa"/>
          </w:tcPr>
          <w:p w:rsidR="009C48E1" w:rsidRPr="006778E8" w:rsidRDefault="009C48E1" w:rsidP="00683C21">
            <w:r w:rsidRPr="006778E8">
              <w:t>Reiseanbieter können sich in unserem Portal registrieren, um ihre Reisen anpreisen und verkaufen zu können.</w:t>
            </w:r>
          </w:p>
        </w:tc>
      </w:tr>
      <w:tr w:rsidR="009C48E1" w:rsidRPr="006778E8" w:rsidTr="00683C21">
        <w:tc>
          <w:tcPr>
            <w:tcW w:w="1965" w:type="dxa"/>
            <w:tcBorders>
              <w:left w:val="single" w:sz="4" w:space="0" w:color="000000"/>
              <w:bottom w:val="nil"/>
              <w:right w:val="single" w:sz="4" w:space="0" w:color="000000"/>
            </w:tcBorders>
          </w:tcPr>
          <w:p w:rsidR="009C48E1" w:rsidRPr="006778E8" w:rsidRDefault="009C48E1" w:rsidP="00683C21">
            <w:r w:rsidRPr="006778E8">
              <w:t>Administrator</w:t>
            </w:r>
            <w:r w:rsidRPr="006778E8">
              <w:br/>
              <w:t>(HolidayFinder)</w:t>
            </w:r>
          </w:p>
        </w:tc>
        <w:tc>
          <w:tcPr>
            <w:tcW w:w="7321" w:type="dxa"/>
          </w:tcPr>
          <w:p w:rsidR="009C48E1" w:rsidRPr="006778E8" w:rsidRDefault="009C48E1" w:rsidP="00683C21">
            <w:r w:rsidRPr="006778E8">
              <w:t>Als Administratoren von HolidayFinder ist es uns wichtig, seriöse Reiseangebote anzubieten, die dem Anwender einen erholsamen Urlaub bescheren. Umgekehrt möchten wir dem Reiseanbieter eine Plattform bieten, individuelle und spezielle Reisen an ihren Endkunden zu bringen. Wichtig hierbei ist die Bewertungsfunktion des Reiseanbieters: Der Nutzer wird nach der Reise aufgefordert, die Reisedestination sowie der Reiseanbieter zu bewerten. Hiermit versuchen wir eine hohe Qualität der Angebote sicherstellen zu können.</w:t>
            </w:r>
          </w:p>
        </w:tc>
      </w:tr>
      <w:tr w:rsidR="009C48E1" w:rsidRPr="006778E8" w:rsidTr="00683C21">
        <w:tc>
          <w:tcPr>
            <w:tcW w:w="1965" w:type="dxa"/>
            <w:tcBorders>
              <w:left w:val="single" w:sz="4" w:space="0" w:color="000000"/>
              <w:bottom w:val="nil"/>
              <w:right w:val="single" w:sz="4" w:space="0" w:color="000000"/>
            </w:tcBorders>
          </w:tcPr>
          <w:p w:rsidR="009C48E1" w:rsidRPr="006778E8" w:rsidRDefault="009C48E1" w:rsidP="00683C21">
            <w:r w:rsidRPr="006778E8">
              <w:t>Zahlungsportale</w:t>
            </w:r>
          </w:p>
        </w:tc>
        <w:tc>
          <w:tcPr>
            <w:tcW w:w="7321" w:type="dxa"/>
          </w:tcPr>
          <w:p w:rsidR="009C48E1" w:rsidRPr="006778E8" w:rsidRDefault="009C48E1" w:rsidP="00683C21">
            <w:r w:rsidRPr="006778E8">
              <w:t>Die Reisen werden direkt via Kreditkarte (Master Card / Visa) oder PayPal bezahlt. Siehe www.datatrans.ch</w:t>
            </w:r>
          </w:p>
        </w:tc>
      </w:tr>
      <w:tr w:rsidR="009C48E1" w:rsidRPr="006778E8" w:rsidTr="00683C21">
        <w:tc>
          <w:tcPr>
            <w:tcW w:w="1965" w:type="dxa"/>
            <w:tcBorders>
              <w:left w:val="single" w:sz="4" w:space="0" w:color="000000"/>
              <w:bottom w:val="single" w:sz="4" w:space="0" w:color="000000"/>
              <w:right w:val="single" w:sz="4" w:space="0" w:color="000000"/>
            </w:tcBorders>
          </w:tcPr>
          <w:p w:rsidR="009C48E1" w:rsidRPr="006778E8" w:rsidRDefault="009C48E1" w:rsidP="00683C21">
            <w:r w:rsidRPr="006778E8">
              <w:t>Staatliche Behörden</w:t>
            </w:r>
          </w:p>
        </w:tc>
        <w:tc>
          <w:tcPr>
            <w:tcW w:w="7321" w:type="dxa"/>
          </w:tcPr>
          <w:p w:rsidR="009C48E1" w:rsidRPr="006778E8" w:rsidRDefault="009C48E1" w:rsidP="00683C21">
            <w:r w:rsidRPr="006778E8">
              <w:t xml:space="preserve">Datenschutz ist für unser Anwender wichtig. Dennoch müssen wir seine Daten an den jeweiligen Reise-Anbieter für die Buchung weitergeben. Wichtig ist, den </w:t>
            </w:r>
            <w:r w:rsidRPr="006778E8">
              <w:lastRenderedPageBreak/>
              <w:t>Reiseanbieter während der Anmeldung dazu zu verpflichten, diese persönlichen Daten nicht weiterzugeben.</w:t>
            </w:r>
          </w:p>
        </w:tc>
      </w:tr>
    </w:tbl>
    <w:p w:rsidR="009C48E1" w:rsidRDefault="009C48E1">
      <w:pPr>
        <w:jc w:val="left"/>
      </w:pPr>
    </w:p>
    <w:p w:rsidR="009C48E1" w:rsidRDefault="00456355" w:rsidP="00456355">
      <w:pPr>
        <w:pStyle w:val="berschrift2"/>
      </w:pPr>
      <w:bookmarkStart w:id="10" w:name="_Toc452994438"/>
      <w:r>
        <w:t>Anforderungsmanagement</w:t>
      </w:r>
      <w:bookmarkEnd w:id="10"/>
    </w:p>
    <w:p w:rsidR="003447B5" w:rsidRPr="003447B5" w:rsidRDefault="003447B5" w:rsidP="003447B5">
      <w:r>
        <w:t xml:space="preserve">Nach einem kurzen Brainstorming </w:t>
      </w:r>
      <w:r w:rsidR="00DF168E">
        <w:t>definieren wir nachfolgende Szenarien als wichtigste Elemente unserer Webseite (Diese sollen im zentralen Fokus behandelt werden):</w:t>
      </w:r>
    </w:p>
    <w:p w:rsidR="009C48E1" w:rsidRDefault="00456355" w:rsidP="00456355">
      <w:pPr>
        <w:jc w:val="center"/>
      </w:pPr>
      <w:r>
        <w:rPr>
          <w:noProof/>
          <w:lang w:eastAsia="de-CH"/>
        </w:rPr>
        <w:drawing>
          <wp:inline distT="0" distB="0" distL="114300" distR="114300" wp14:anchorId="7D154D8A" wp14:editId="354C98E0">
            <wp:extent cx="3796030" cy="6154220"/>
            <wp:effectExtent l="0" t="0" r="0" b="0"/>
            <wp:docPr id="4"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rotWithShape="1">
                    <a:blip r:embed="rId13"/>
                    <a:srcRect l="2119" b="1328"/>
                    <a:stretch/>
                  </pic:blipFill>
                  <pic:spPr bwMode="auto">
                    <a:xfrm>
                      <a:off x="0" y="0"/>
                      <a:ext cx="3796387" cy="6154799"/>
                    </a:xfrm>
                    <a:prstGeom prst="rect">
                      <a:avLst/>
                    </a:prstGeom>
                    <a:ln>
                      <a:noFill/>
                    </a:ln>
                    <a:extLst>
                      <a:ext uri="{53640926-AAD7-44D8-BBD7-CCE9431645EC}">
                        <a14:shadowObscured xmlns:a14="http://schemas.microsoft.com/office/drawing/2010/main"/>
                      </a:ext>
                    </a:extLst>
                  </pic:spPr>
                </pic:pic>
              </a:graphicData>
            </a:graphic>
          </wp:inline>
        </w:drawing>
      </w:r>
    </w:p>
    <w:p w:rsidR="00456355" w:rsidRDefault="00456355" w:rsidP="00AF65CF"/>
    <w:p w:rsidR="004F19DC" w:rsidRDefault="00C75470" w:rsidP="0039027C">
      <w:pPr>
        <w:jc w:val="left"/>
      </w:pPr>
      <w:r>
        <w:br w:type="page"/>
      </w:r>
    </w:p>
    <w:tbl>
      <w:tblPr>
        <w:tblW w:w="11482"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567"/>
        <w:gridCol w:w="1418"/>
        <w:gridCol w:w="1559"/>
        <w:gridCol w:w="1843"/>
        <w:gridCol w:w="2977"/>
        <w:gridCol w:w="2268"/>
        <w:gridCol w:w="850"/>
      </w:tblGrid>
      <w:tr w:rsidR="00C75470" w:rsidRPr="00773A00" w:rsidTr="00AF5B7A">
        <w:trPr>
          <w:cantSplit/>
          <w:trHeight w:val="446"/>
          <w:tblHeader/>
        </w:trPr>
        <w:tc>
          <w:tcPr>
            <w:tcW w:w="567" w:type="dxa"/>
            <w:shd w:val="clear" w:color="auto" w:fill="595959" w:themeFill="text1" w:themeFillTint="A6"/>
          </w:tcPr>
          <w:p w:rsidR="00456355" w:rsidRPr="00773A00" w:rsidRDefault="00456355" w:rsidP="00683C21">
            <w:pPr>
              <w:rPr>
                <w:color w:val="FFFFFF" w:themeColor="background1"/>
              </w:rPr>
            </w:pPr>
            <w:r w:rsidRPr="00773A00">
              <w:rPr>
                <w:b/>
                <w:color w:val="FFFFFF" w:themeColor="background1"/>
              </w:rPr>
              <w:lastRenderedPageBreak/>
              <w:t>Nr.</w:t>
            </w:r>
          </w:p>
        </w:tc>
        <w:tc>
          <w:tcPr>
            <w:tcW w:w="1418" w:type="dxa"/>
            <w:shd w:val="clear" w:color="auto" w:fill="595959" w:themeFill="text1" w:themeFillTint="A6"/>
          </w:tcPr>
          <w:p w:rsidR="00456355" w:rsidRPr="00773A00" w:rsidRDefault="00456355" w:rsidP="00683C21">
            <w:pPr>
              <w:rPr>
                <w:color w:val="FFFFFF" w:themeColor="background1"/>
              </w:rPr>
            </w:pPr>
            <w:r w:rsidRPr="00773A00">
              <w:rPr>
                <w:b/>
                <w:color w:val="FFFFFF" w:themeColor="background1"/>
              </w:rPr>
              <w:t>Quelle</w:t>
            </w:r>
          </w:p>
        </w:tc>
        <w:tc>
          <w:tcPr>
            <w:tcW w:w="1559" w:type="dxa"/>
            <w:shd w:val="clear" w:color="auto" w:fill="595959" w:themeFill="text1" w:themeFillTint="A6"/>
          </w:tcPr>
          <w:p w:rsidR="00456355" w:rsidRPr="00773A00" w:rsidRDefault="00456355" w:rsidP="00683C21">
            <w:pPr>
              <w:rPr>
                <w:color w:val="FFFFFF" w:themeColor="background1"/>
              </w:rPr>
            </w:pPr>
            <w:r w:rsidRPr="00773A00">
              <w:rPr>
                <w:b/>
                <w:color w:val="FFFFFF" w:themeColor="background1"/>
              </w:rPr>
              <w:t>Datenanforderung</w:t>
            </w:r>
          </w:p>
        </w:tc>
        <w:tc>
          <w:tcPr>
            <w:tcW w:w="1843" w:type="dxa"/>
            <w:shd w:val="clear" w:color="auto" w:fill="595959" w:themeFill="text1" w:themeFillTint="A6"/>
          </w:tcPr>
          <w:p w:rsidR="00456355" w:rsidRPr="00773A00" w:rsidRDefault="00456355" w:rsidP="00683C21">
            <w:pPr>
              <w:rPr>
                <w:color w:val="FFFFFF" w:themeColor="background1"/>
              </w:rPr>
            </w:pPr>
            <w:r w:rsidRPr="00773A00">
              <w:rPr>
                <w:b/>
                <w:color w:val="FFFFFF" w:themeColor="background1"/>
              </w:rPr>
              <w:t>Funktionale Anforderung</w:t>
            </w:r>
          </w:p>
        </w:tc>
        <w:tc>
          <w:tcPr>
            <w:tcW w:w="2977" w:type="dxa"/>
            <w:shd w:val="clear" w:color="auto" w:fill="595959" w:themeFill="text1" w:themeFillTint="A6"/>
          </w:tcPr>
          <w:p w:rsidR="00456355" w:rsidRPr="00773A00" w:rsidRDefault="00456355" w:rsidP="00683C21">
            <w:pPr>
              <w:rPr>
                <w:color w:val="FFFFFF" w:themeColor="background1"/>
              </w:rPr>
            </w:pPr>
            <w:r w:rsidRPr="00773A00">
              <w:rPr>
                <w:b/>
                <w:color w:val="FFFFFF" w:themeColor="background1"/>
              </w:rPr>
              <w:t>Qualitätsanforderungen</w:t>
            </w:r>
          </w:p>
        </w:tc>
        <w:tc>
          <w:tcPr>
            <w:tcW w:w="2268" w:type="dxa"/>
            <w:shd w:val="clear" w:color="auto" w:fill="595959" w:themeFill="text1" w:themeFillTint="A6"/>
          </w:tcPr>
          <w:p w:rsidR="00456355" w:rsidRPr="00773A00" w:rsidRDefault="00456355" w:rsidP="00683C21">
            <w:pPr>
              <w:rPr>
                <w:color w:val="FFFFFF" w:themeColor="background1"/>
              </w:rPr>
            </w:pPr>
            <w:r w:rsidRPr="00773A00">
              <w:rPr>
                <w:b/>
                <w:color w:val="FFFFFF" w:themeColor="background1"/>
              </w:rPr>
              <w:t>Rahmenbedingungen</w:t>
            </w:r>
          </w:p>
        </w:tc>
        <w:tc>
          <w:tcPr>
            <w:tcW w:w="850" w:type="dxa"/>
            <w:shd w:val="clear" w:color="auto" w:fill="595959" w:themeFill="text1" w:themeFillTint="A6"/>
          </w:tcPr>
          <w:p w:rsidR="00456355" w:rsidRPr="00773A00" w:rsidRDefault="00456355" w:rsidP="00683C21">
            <w:pPr>
              <w:rPr>
                <w:color w:val="FFFFFF" w:themeColor="background1"/>
              </w:rPr>
            </w:pPr>
            <w:r w:rsidRPr="00773A00">
              <w:rPr>
                <w:b/>
                <w:color w:val="FFFFFF" w:themeColor="background1"/>
              </w:rPr>
              <w:t>Priorität</w:t>
            </w:r>
          </w:p>
        </w:tc>
      </w:tr>
      <w:tr w:rsidR="00456355" w:rsidRPr="006778E8" w:rsidTr="00AF5B7A">
        <w:trPr>
          <w:cantSplit/>
        </w:trPr>
        <w:tc>
          <w:tcPr>
            <w:tcW w:w="11482" w:type="dxa"/>
            <w:gridSpan w:val="7"/>
          </w:tcPr>
          <w:p w:rsidR="00456355" w:rsidRPr="006778E8" w:rsidRDefault="00456355" w:rsidP="00683C21">
            <w:r w:rsidRPr="006778E8">
              <w:t>Persona: Steve</w:t>
            </w:r>
          </w:p>
        </w:tc>
      </w:tr>
      <w:tr w:rsidR="00C75470" w:rsidRPr="006778E8" w:rsidTr="00AF5B7A">
        <w:trPr>
          <w:cantSplit/>
        </w:trPr>
        <w:tc>
          <w:tcPr>
            <w:tcW w:w="567" w:type="dxa"/>
          </w:tcPr>
          <w:p w:rsidR="00456355" w:rsidRPr="006778E8" w:rsidRDefault="00456355" w:rsidP="00683C21">
            <w:r w:rsidRPr="006778E8">
              <w:t>1</w:t>
            </w:r>
          </w:p>
        </w:tc>
        <w:tc>
          <w:tcPr>
            <w:tcW w:w="1418" w:type="dxa"/>
          </w:tcPr>
          <w:p w:rsidR="00456355" w:rsidRPr="006778E8" w:rsidRDefault="00456355" w:rsidP="000764EA">
            <w:r>
              <w:t>Produk</w:t>
            </w:r>
            <w:r w:rsidR="000764EA">
              <w:t>t</w:t>
            </w:r>
            <w:r>
              <w:t>b</w:t>
            </w:r>
            <w:r w:rsidR="000764EA">
              <w:t>e</w:t>
            </w:r>
            <w:r>
              <w:t>schreibung</w:t>
            </w:r>
          </w:p>
        </w:tc>
        <w:tc>
          <w:tcPr>
            <w:tcW w:w="1559" w:type="dxa"/>
          </w:tcPr>
          <w:p w:rsidR="00456355" w:rsidRPr="006778E8" w:rsidRDefault="00456355" w:rsidP="00683C21">
            <w:r w:rsidRPr="006778E8">
              <w:t>Keine</w:t>
            </w:r>
          </w:p>
        </w:tc>
        <w:tc>
          <w:tcPr>
            <w:tcW w:w="1843" w:type="dxa"/>
          </w:tcPr>
          <w:p w:rsidR="00456355" w:rsidRPr="006778E8" w:rsidRDefault="00456355" w:rsidP="00683C21">
            <w:r w:rsidRPr="006778E8">
              <w:t>Normales Ferienangebot suchen</w:t>
            </w:r>
          </w:p>
        </w:tc>
        <w:tc>
          <w:tcPr>
            <w:tcW w:w="2977" w:type="dxa"/>
          </w:tcPr>
          <w:p w:rsidR="00456355" w:rsidRPr="006778E8" w:rsidRDefault="00456355" w:rsidP="00683C21">
            <w:r w:rsidRPr="006778E8">
              <w:t>- Einem Benutzer soll ersichtlich sein, wo der Unterschied zwischen Normaler Suche und der Surprise Suche liegt</w:t>
            </w:r>
          </w:p>
          <w:p w:rsidR="00456355" w:rsidRPr="006778E8" w:rsidRDefault="00456355" w:rsidP="00683C21">
            <w:r w:rsidRPr="006778E8">
              <w:t>- Das Anzeigen der Ferienangebote soll zeitnah erfolgen</w:t>
            </w:r>
          </w:p>
        </w:tc>
        <w:tc>
          <w:tcPr>
            <w:tcW w:w="2268" w:type="dxa"/>
          </w:tcPr>
          <w:p w:rsidR="00456355" w:rsidRPr="006778E8" w:rsidRDefault="00456355" w:rsidP="00683C21">
            <w:r w:rsidRPr="006778E8">
              <w:t>-Für eine Suche muss der Benutzer nicht angemeldet sein</w:t>
            </w:r>
          </w:p>
        </w:tc>
        <w:tc>
          <w:tcPr>
            <w:tcW w:w="850" w:type="dxa"/>
          </w:tcPr>
          <w:p w:rsidR="00456355" w:rsidRPr="006778E8" w:rsidRDefault="00456355" w:rsidP="00683C21">
            <w:r w:rsidRPr="006778E8">
              <w:t>7</w:t>
            </w:r>
          </w:p>
        </w:tc>
      </w:tr>
      <w:tr w:rsidR="00C75470" w:rsidRPr="006778E8" w:rsidTr="00AF5B7A">
        <w:trPr>
          <w:cantSplit/>
        </w:trPr>
        <w:tc>
          <w:tcPr>
            <w:tcW w:w="567" w:type="dxa"/>
          </w:tcPr>
          <w:p w:rsidR="00456355" w:rsidRPr="006778E8" w:rsidRDefault="00456355" w:rsidP="00683C21">
            <w:r w:rsidRPr="006778E8">
              <w:t>2</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t>- Normale</w:t>
            </w:r>
            <w:r w:rsidRPr="006778E8">
              <w:t xml:space="preserve"> Suche ausgefüllt</w:t>
            </w:r>
          </w:p>
        </w:tc>
        <w:tc>
          <w:tcPr>
            <w:tcW w:w="1843" w:type="dxa"/>
          </w:tcPr>
          <w:p w:rsidR="00456355" w:rsidRPr="006778E8" w:rsidRDefault="00456355" w:rsidP="00683C21">
            <w:r w:rsidRPr="006778E8">
              <w:t>Normales Ferienangebot filtern</w:t>
            </w:r>
            <w:r w:rsidR="000764EA">
              <w:t xml:space="preserve"> </w:t>
            </w:r>
            <w:r w:rsidRPr="006778E8">
              <w:t>/</w:t>
            </w:r>
            <w:r w:rsidR="000764EA">
              <w:t xml:space="preserve"> </w:t>
            </w:r>
            <w:r w:rsidRPr="006778E8">
              <w:t>Suche anpassen</w:t>
            </w:r>
          </w:p>
        </w:tc>
        <w:tc>
          <w:tcPr>
            <w:tcW w:w="2977" w:type="dxa"/>
          </w:tcPr>
          <w:p w:rsidR="00456355" w:rsidRDefault="00456355" w:rsidP="00683C21">
            <w:r>
              <w:t>- Der Benutzer soll zu seinen Wünschen schnell die passenden Filterkriterien finden</w:t>
            </w:r>
          </w:p>
          <w:p w:rsidR="00456355" w:rsidRPr="006778E8" w:rsidRDefault="00456355" w:rsidP="00683C21">
            <w:r w:rsidRPr="006778E8">
              <w:t>- Suchresultate sollen passend und zeitnah aktualisiert werden</w:t>
            </w:r>
          </w:p>
        </w:tc>
        <w:tc>
          <w:tcPr>
            <w:tcW w:w="2268" w:type="dxa"/>
          </w:tcPr>
          <w:p w:rsidR="00456355" w:rsidRPr="006778E8" w:rsidRDefault="00456355" w:rsidP="00683C21">
            <w:r w:rsidRPr="006778E8">
              <w:t>- Der Benutzer muss über die Suche bereits nach einem normalen Ferienangebot gesucht haben</w:t>
            </w:r>
          </w:p>
          <w:p w:rsidR="00456355" w:rsidRPr="006778E8" w:rsidRDefault="00456355" w:rsidP="00683C21">
            <w:r w:rsidRPr="006778E8">
              <w:t>- Für eine Suche muss der Benutzer nicht angemeldet sein</w:t>
            </w:r>
          </w:p>
        </w:tc>
        <w:tc>
          <w:tcPr>
            <w:tcW w:w="850" w:type="dxa"/>
          </w:tcPr>
          <w:p w:rsidR="00456355" w:rsidRPr="006778E8" w:rsidRDefault="00456355" w:rsidP="00683C21">
            <w:r w:rsidRPr="006778E8">
              <w:t>7</w:t>
            </w:r>
          </w:p>
        </w:tc>
      </w:tr>
      <w:tr w:rsidR="00C75470" w:rsidRPr="006778E8" w:rsidTr="00AF5B7A">
        <w:trPr>
          <w:cantSplit/>
        </w:trPr>
        <w:tc>
          <w:tcPr>
            <w:tcW w:w="567" w:type="dxa"/>
          </w:tcPr>
          <w:p w:rsidR="00456355" w:rsidRPr="006778E8" w:rsidRDefault="00456355" w:rsidP="00683C21">
            <w:r w:rsidRPr="006778E8">
              <w:t>3</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rsidRPr="006778E8">
              <w:t>- Ausgewähltes Ferienangebot</w:t>
            </w:r>
          </w:p>
        </w:tc>
        <w:tc>
          <w:tcPr>
            <w:tcW w:w="1843" w:type="dxa"/>
          </w:tcPr>
          <w:p w:rsidR="00456355" w:rsidRPr="006778E8" w:rsidRDefault="00456355" w:rsidP="00683C21">
            <w:r w:rsidRPr="006778E8">
              <w:t>Normales Ferienangebot anzeigen</w:t>
            </w:r>
          </w:p>
        </w:tc>
        <w:tc>
          <w:tcPr>
            <w:tcW w:w="2977" w:type="dxa"/>
          </w:tcPr>
          <w:p w:rsidR="00456355" w:rsidRPr="006778E8" w:rsidRDefault="00456355" w:rsidP="00683C21">
            <w:r w:rsidRPr="006778E8">
              <w:t>- Das ausgewählte Ferienangebot soll komplett und auf einem Blick dargestellt werden</w:t>
            </w:r>
          </w:p>
        </w:tc>
        <w:tc>
          <w:tcPr>
            <w:tcW w:w="2268" w:type="dxa"/>
          </w:tcPr>
          <w:p w:rsidR="00456355" w:rsidRPr="006778E8" w:rsidRDefault="00456355" w:rsidP="00683C21">
            <w:r w:rsidRPr="006778E8">
              <w:t>- Der Benutzer muss über die Suche bereits nach einem normalen Ferienangebot gesucht haben</w:t>
            </w:r>
          </w:p>
          <w:p w:rsidR="00456355" w:rsidRPr="006778E8" w:rsidRDefault="00456355" w:rsidP="00683C21">
            <w:r w:rsidRPr="006778E8">
              <w:t>- Dieses hat er jetzt ausgewählt</w:t>
            </w:r>
          </w:p>
        </w:tc>
        <w:tc>
          <w:tcPr>
            <w:tcW w:w="850" w:type="dxa"/>
          </w:tcPr>
          <w:p w:rsidR="00456355" w:rsidRPr="006778E8" w:rsidRDefault="00456355" w:rsidP="00683C21">
            <w:r w:rsidRPr="006778E8">
              <w:t>6</w:t>
            </w:r>
          </w:p>
        </w:tc>
      </w:tr>
      <w:tr w:rsidR="00C75470" w:rsidRPr="006778E8" w:rsidTr="00AF5B7A">
        <w:trPr>
          <w:cantSplit/>
        </w:trPr>
        <w:tc>
          <w:tcPr>
            <w:tcW w:w="567" w:type="dxa"/>
          </w:tcPr>
          <w:p w:rsidR="00456355" w:rsidRPr="006778E8" w:rsidRDefault="00456355" w:rsidP="00683C21">
            <w:r w:rsidRPr="006778E8">
              <w:t>4</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rsidRPr="006778E8">
              <w:t>Keine</w:t>
            </w:r>
          </w:p>
        </w:tc>
        <w:tc>
          <w:tcPr>
            <w:tcW w:w="1843" w:type="dxa"/>
          </w:tcPr>
          <w:p w:rsidR="00456355" w:rsidRPr="006778E8" w:rsidRDefault="00456355" w:rsidP="00683C21">
            <w:r w:rsidRPr="006778E8">
              <w:t>Surprise Ferienangebot suchen</w:t>
            </w:r>
          </w:p>
        </w:tc>
        <w:tc>
          <w:tcPr>
            <w:tcW w:w="2977" w:type="dxa"/>
          </w:tcPr>
          <w:p w:rsidR="00456355" w:rsidRPr="006778E8" w:rsidRDefault="00456355" w:rsidP="00683C21">
            <w:r w:rsidRPr="006778E8">
              <w:t>- Einem Benutzer soll ersichtlich sein, wo der Unterschied zwischen Normaler Suche und der Surprise Suche liegt</w:t>
            </w:r>
          </w:p>
        </w:tc>
        <w:tc>
          <w:tcPr>
            <w:tcW w:w="2268" w:type="dxa"/>
          </w:tcPr>
          <w:p w:rsidR="00456355" w:rsidRPr="006778E8" w:rsidRDefault="00456355" w:rsidP="00683C21">
            <w:r w:rsidRPr="006778E8">
              <w:t>-Für eine Suche muss der Benutzer nicht angemeldet sein</w:t>
            </w:r>
          </w:p>
        </w:tc>
        <w:tc>
          <w:tcPr>
            <w:tcW w:w="850" w:type="dxa"/>
          </w:tcPr>
          <w:p w:rsidR="00456355" w:rsidRPr="006778E8" w:rsidRDefault="00456355" w:rsidP="00683C21">
            <w:r w:rsidRPr="006778E8">
              <w:t>7</w:t>
            </w:r>
          </w:p>
        </w:tc>
      </w:tr>
      <w:tr w:rsidR="00C75470" w:rsidRPr="006778E8" w:rsidTr="00AF5B7A">
        <w:trPr>
          <w:cantSplit/>
        </w:trPr>
        <w:tc>
          <w:tcPr>
            <w:tcW w:w="567" w:type="dxa"/>
          </w:tcPr>
          <w:p w:rsidR="00456355" w:rsidRPr="006778E8" w:rsidRDefault="00456355" w:rsidP="00683C21">
            <w:r w:rsidRPr="006778E8">
              <w:t>5</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rsidRPr="006778E8">
              <w:t>- Surprise Suche ausgefüllt</w:t>
            </w:r>
          </w:p>
        </w:tc>
        <w:tc>
          <w:tcPr>
            <w:tcW w:w="1843" w:type="dxa"/>
          </w:tcPr>
          <w:p w:rsidR="00456355" w:rsidRPr="006778E8" w:rsidRDefault="00456355" w:rsidP="00683C21">
            <w:r w:rsidRPr="006778E8">
              <w:t>Surprise Ferienangebot filtern</w:t>
            </w:r>
            <w:r w:rsidR="000764EA">
              <w:t xml:space="preserve"> </w:t>
            </w:r>
            <w:r w:rsidRPr="006778E8">
              <w:t>/</w:t>
            </w:r>
            <w:r w:rsidR="000764EA">
              <w:t xml:space="preserve"> </w:t>
            </w:r>
            <w:r w:rsidRPr="006778E8">
              <w:t>Suche anpassen</w:t>
            </w:r>
          </w:p>
        </w:tc>
        <w:tc>
          <w:tcPr>
            <w:tcW w:w="2977" w:type="dxa"/>
          </w:tcPr>
          <w:p w:rsidR="00456355" w:rsidRPr="006778E8" w:rsidRDefault="00456355" w:rsidP="00683C21">
            <w:r>
              <w:t>- Der Benutzer soll zu seinen Wünschen schnell die passenden Filterkriterien finden</w:t>
            </w:r>
          </w:p>
        </w:tc>
        <w:tc>
          <w:tcPr>
            <w:tcW w:w="2268" w:type="dxa"/>
          </w:tcPr>
          <w:p w:rsidR="00456355" w:rsidRPr="006778E8" w:rsidRDefault="00456355" w:rsidP="00683C21">
            <w:r w:rsidRPr="006778E8">
              <w:t>- Für eine Suche muss der Benutzer nicht angemeldet sein</w:t>
            </w:r>
          </w:p>
        </w:tc>
        <w:tc>
          <w:tcPr>
            <w:tcW w:w="850" w:type="dxa"/>
          </w:tcPr>
          <w:p w:rsidR="00456355" w:rsidRPr="006778E8" w:rsidRDefault="00456355" w:rsidP="00683C21">
            <w:r w:rsidRPr="006778E8">
              <w:t>7</w:t>
            </w:r>
          </w:p>
        </w:tc>
      </w:tr>
      <w:tr w:rsidR="00C75470" w:rsidRPr="006778E8" w:rsidTr="00AF5B7A">
        <w:trPr>
          <w:cantSplit/>
        </w:trPr>
        <w:tc>
          <w:tcPr>
            <w:tcW w:w="567" w:type="dxa"/>
          </w:tcPr>
          <w:p w:rsidR="00456355" w:rsidRPr="006778E8" w:rsidRDefault="00456355" w:rsidP="00683C21">
            <w:r w:rsidRPr="006778E8">
              <w:t>6</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rsidRPr="006778E8">
              <w:t>- Ausgewähltes Ferienangebot</w:t>
            </w:r>
          </w:p>
        </w:tc>
        <w:tc>
          <w:tcPr>
            <w:tcW w:w="1843" w:type="dxa"/>
          </w:tcPr>
          <w:p w:rsidR="00456355" w:rsidRPr="006778E8" w:rsidRDefault="00456355" w:rsidP="00683C21">
            <w:r w:rsidRPr="006778E8">
              <w:t>Bewertung anschauen</w:t>
            </w:r>
          </w:p>
        </w:tc>
        <w:tc>
          <w:tcPr>
            <w:tcW w:w="2977" w:type="dxa"/>
          </w:tcPr>
          <w:p w:rsidR="00456355" w:rsidRPr="006778E8" w:rsidRDefault="00456355" w:rsidP="00683C21">
            <w:r>
              <w:t>- Die Bewertungen sind sofort auf dem Suchresultat ersichtlich</w:t>
            </w:r>
          </w:p>
        </w:tc>
        <w:tc>
          <w:tcPr>
            <w:tcW w:w="2268" w:type="dxa"/>
          </w:tcPr>
          <w:p w:rsidR="00456355" w:rsidRDefault="00456355" w:rsidP="00683C21">
            <w:r>
              <w:t>- Bewertungsskale von 1 – 5 Sternen</w:t>
            </w:r>
          </w:p>
          <w:p w:rsidR="00456355" w:rsidRPr="006778E8" w:rsidRDefault="00456355" w:rsidP="00683C21">
            <w:r>
              <w:t>- Eine Suche muss gestartet worden sein</w:t>
            </w:r>
          </w:p>
        </w:tc>
        <w:tc>
          <w:tcPr>
            <w:tcW w:w="850" w:type="dxa"/>
          </w:tcPr>
          <w:p w:rsidR="00456355" w:rsidRPr="006778E8" w:rsidRDefault="00456355" w:rsidP="00683C21">
            <w:r>
              <w:t>5</w:t>
            </w:r>
          </w:p>
        </w:tc>
      </w:tr>
      <w:tr w:rsidR="00C75470" w:rsidRPr="006778E8" w:rsidTr="00AF5B7A">
        <w:trPr>
          <w:cantSplit/>
        </w:trPr>
        <w:tc>
          <w:tcPr>
            <w:tcW w:w="567" w:type="dxa"/>
          </w:tcPr>
          <w:p w:rsidR="00456355" w:rsidRPr="006778E8" w:rsidRDefault="00456355" w:rsidP="00683C21">
            <w:r w:rsidRPr="006778E8">
              <w:t>7</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rsidRPr="006778E8">
              <w:t>- Ausgewähltes Ferienangebot</w:t>
            </w:r>
          </w:p>
          <w:p w:rsidR="00456355" w:rsidRPr="006778E8" w:rsidRDefault="00456355" w:rsidP="00683C21">
            <w:r w:rsidRPr="006778E8">
              <w:t>- Angemeldet als Benutzer</w:t>
            </w:r>
          </w:p>
        </w:tc>
        <w:tc>
          <w:tcPr>
            <w:tcW w:w="1843" w:type="dxa"/>
          </w:tcPr>
          <w:p w:rsidR="00456355" w:rsidRPr="006778E8" w:rsidRDefault="00456355" w:rsidP="00683C21">
            <w:r w:rsidRPr="006778E8">
              <w:t>Ferienangebot buchen</w:t>
            </w:r>
          </w:p>
        </w:tc>
        <w:tc>
          <w:tcPr>
            <w:tcW w:w="2977" w:type="dxa"/>
          </w:tcPr>
          <w:p w:rsidR="00456355" w:rsidRDefault="00456355" w:rsidP="00683C21">
            <w:r>
              <w:t>- Schnell und unkompliziert</w:t>
            </w:r>
          </w:p>
          <w:p w:rsidR="00456355" w:rsidRPr="006778E8" w:rsidRDefault="00456355" w:rsidP="00683C21">
            <w:r>
              <w:t>- Benutzer weiss genau, was er bucht</w:t>
            </w:r>
          </w:p>
        </w:tc>
        <w:tc>
          <w:tcPr>
            <w:tcW w:w="2268" w:type="dxa"/>
          </w:tcPr>
          <w:p w:rsidR="00456355" w:rsidRPr="006778E8" w:rsidRDefault="00456355" w:rsidP="00683C21">
            <w:r>
              <w:t>- Wenn der Benutzer sich nicht registrieren möchte, kann er auch ohne sich anzumelden seine Personalien erfassen</w:t>
            </w:r>
          </w:p>
        </w:tc>
        <w:tc>
          <w:tcPr>
            <w:tcW w:w="850" w:type="dxa"/>
          </w:tcPr>
          <w:p w:rsidR="00456355" w:rsidRPr="006778E8" w:rsidRDefault="00456355" w:rsidP="00683C21">
            <w:r>
              <w:t>7</w:t>
            </w:r>
          </w:p>
        </w:tc>
      </w:tr>
      <w:tr w:rsidR="00C75470" w:rsidRPr="006778E8" w:rsidTr="00AF5B7A">
        <w:trPr>
          <w:cantSplit/>
        </w:trPr>
        <w:tc>
          <w:tcPr>
            <w:tcW w:w="567" w:type="dxa"/>
          </w:tcPr>
          <w:p w:rsidR="00456355" w:rsidRPr="006778E8" w:rsidRDefault="00456355" w:rsidP="00683C21">
            <w:r w:rsidRPr="006778E8">
              <w:lastRenderedPageBreak/>
              <w:t>8</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rsidRPr="006778E8">
              <w:t>- Ausgewähltes Ferienangebot</w:t>
            </w:r>
          </w:p>
          <w:p w:rsidR="00456355" w:rsidRPr="006778E8" w:rsidRDefault="00456355" w:rsidP="00683C21">
            <w:r w:rsidRPr="006778E8">
              <w:t>- Angemeldet als Benutzer</w:t>
            </w:r>
          </w:p>
        </w:tc>
        <w:tc>
          <w:tcPr>
            <w:tcW w:w="1843" w:type="dxa"/>
          </w:tcPr>
          <w:p w:rsidR="00456355" w:rsidRPr="006778E8" w:rsidRDefault="00456355" w:rsidP="00683C21">
            <w:r w:rsidRPr="006778E8">
              <w:t>Ferienangebot bezahlen</w:t>
            </w:r>
          </w:p>
        </w:tc>
        <w:tc>
          <w:tcPr>
            <w:tcW w:w="2977" w:type="dxa"/>
          </w:tcPr>
          <w:p w:rsidR="00456355" w:rsidRPr="006778E8" w:rsidRDefault="00456355" w:rsidP="00683C21">
            <w:r>
              <w:t>- Benutzer kann schnell und auf gewohnte Art seine Zahlungsdaten erfassen</w:t>
            </w:r>
          </w:p>
        </w:tc>
        <w:tc>
          <w:tcPr>
            <w:tcW w:w="2268" w:type="dxa"/>
          </w:tcPr>
          <w:p w:rsidR="00456355" w:rsidRPr="006778E8" w:rsidRDefault="00456355" w:rsidP="00683C21">
            <w:r>
              <w:t>Unterstützt werden</w:t>
            </w:r>
            <w:r>
              <w:br/>
              <w:t>- MasterCard</w:t>
            </w:r>
            <w:r>
              <w:br/>
              <w:t>- Visa</w:t>
            </w:r>
            <w:r>
              <w:br/>
              <w:t>- PayPal</w:t>
            </w:r>
          </w:p>
        </w:tc>
        <w:tc>
          <w:tcPr>
            <w:tcW w:w="850" w:type="dxa"/>
          </w:tcPr>
          <w:p w:rsidR="00456355" w:rsidRPr="006778E8" w:rsidRDefault="00456355" w:rsidP="00683C21">
            <w:r>
              <w:t>7</w:t>
            </w:r>
          </w:p>
        </w:tc>
      </w:tr>
      <w:tr w:rsidR="00C75470" w:rsidRPr="006778E8" w:rsidTr="00AF5B7A">
        <w:trPr>
          <w:cantSplit/>
        </w:trPr>
        <w:tc>
          <w:tcPr>
            <w:tcW w:w="567" w:type="dxa"/>
          </w:tcPr>
          <w:p w:rsidR="00456355" w:rsidRPr="006778E8" w:rsidRDefault="00456355" w:rsidP="00683C21">
            <w:r w:rsidRPr="006778E8">
              <w:t>9</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rsidRPr="006778E8">
              <w:t>- Ferienangebot gebucht</w:t>
            </w:r>
          </w:p>
        </w:tc>
        <w:tc>
          <w:tcPr>
            <w:tcW w:w="1843" w:type="dxa"/>
          </w:tcPr>
          <w:p w:rsidR="00456355" w:rsidRPr="006778E8" w:rsidRDefault="00456355" w:rsidP="00683C21">
            <w:r>
              <w:t>Ferienangebot Em</w:t>
            </w:r>
            <w:r w:rsidRPr="006778E8">
              <w:t>ailbestätigung</w:t>
            </w:r>
          </w:p>
        </w:tc>
        <w:tc>
          <w:tcPr>
            <w:tcW w:w="2977" w:type="dxa"/>
          </w:tcPr>
          <w:p w:rsidR="00456355" w:rsidRPr="006778E8" w:rsidRDefault="00456355" w:rsidP="00683C21">
            <w:r>
              <w:t>- Email wird innerhalb einer halben Minute zugestellt</w:t>
            </w:r>
          </w:p>
        </w:tc>
        <w:tc>
          <w:tcPr>
            <w:tcW w:w="2268" w:type="dxa"/>
          </w:tcPr>
          <w:p w:rsidR="00456355" w:rsidRPr="006778E8" w:rsidRDefault="00456355" w:rsidP="00683C21">
            <w:r>
              <w:t>- Wird nach dem Auslösen der Zahlung ausgeführt</w:t>
            </w:r>
          </w:p>
        </w:tc>
        <w:tc>
          <w:tcPr>
            <w:tcW w:w="850" w:type="dxa"/>
          </w:tcPr>
          <w:p w:rsidR="00456355" w:rsidRPr="006778E8" w:rsidRDefault="00B66DBF" w:rsidP="00683C21">
            <w:r>
              <w:t>7</w:t>
            </w:r>
          </w:p>
        </w:tc>
      </w:tr>
      <w:tr w:rsidR="00C75470" w:rsidRPr="006778E8" w:rsidTr="00AF5B7A">
        <w:trPr>
          <w:cantSplit/>
          <w:trHeight w:val="683"/>
        </w:trPr>
        <w:tc>
          <w:tcPr>
            <w:tcW w:w="567" w:type="dxa"/>
          </w:tcPr>
          <w:p w:rsidR="00456355" w:rsidRPr="006778E8" w:rsidRDefault="00456355" w:rsidP="00683C21">
            <w:r w:rsidRPr="006778E8">
              <w:t>10</w:t>
            </w:r>
          </w:p>
        </w:tc>
        <w:tc>
          <w:tcPr>
            <w:tcW w:w="1418" w:type="dxa"/>
          </w:tcPr>
          <w:p w:rsidR="00456355" w:rsidRPr="006778E8" w:rsidRDefault="000764EA" w:rsidP="00683C21">
            <w:r>
              <w:t>Produkt</w:t>
            </w:r>
            <w:r w:rsidR="00456355">
              <w:t>beschreibung</w:t>
            </w:r>
          </w:p>
        </w:tc>
        <w:tc>
          <w:tcPr>
            <w:tcW w:w="1559" w:type="dxa"/>
          </w:tcPr>
          <w:p w:rsidR="00456355" w:rsidRDefault="00456355" w:rsidP="00683C21">
            <w:r w:rsidRPr="006778E8">
              <w:t>- Ferienangebot gebucht und dieses angetreten</w:t>
            </w:r>
          </w:p>
          <w:p w:rsidR="00456355" w:rsidRPr="006778E8" w:rsidRDefault="00456355" w:rsidP="00683C21">
            <w:r>
              <w:t>- Angemeldet als Benutzer</w:t>
            </w:r>
          </w:p>
        </w:tc>
        <w:tc>
          <w:tcPr>
            <w:tcW w:w="1843" w:type="dxa"/>
          </w:tcPr>
          <w:p w:rsidR="00456355" w:rsidRPr="006778E8" w:rsidRDefault="00456355" w:rsidP="00683C21">
            <w:r w:rsidRPr="006778E8">
              <w:t>Ferienangebot bewerten</w:t>
            </w:r>
          </w:p>
        </w:tc>
        <w:tc>
          <w:tcPr>
            <w:tcW w:w="2977" w:type="dxa"/>
          </w:tcPr>
          <w:p w:rsidR="00456355" w:rsidRPr="006778E8" w:rsidRDefault="00456355" w:rsidP="00683C21">
            <w:r>
              <w:t>- Benutzer kann schnell und auf intuitive Weise eine Bewertung abgeben</w:t>
            </w:r>
          </w:p>
        </w:tc>
        <w:tc>
          <w:tcPr>
            <w:tcW w:w="2268" w:type="dxa"/>
          </w:tcPr>
          <w:p w:rsidR="00456355" w:rsidRDefault="00456355" w:rsidP="00683C21">
            <w:r>
              <w:t>- Bewertungsskale von 1 – 5 Sternen</w:t>
            </w:r>
          </w:p>
          <w:p w:rsidR="00456355" w:rsidRPr="006778E8" w:rsidRDefault="00456355" w:rsidP="00683C21">
            <w:r>
              <w:t>- Eine Suche muss gestartet worden sein</w:t>
            </w:r>
          </w:p>
        </w:tc>
        <w:tc>
          <w:tcPr>
            <w:tcW w:w="850" w:type="dxa"/>
          </w:tcPr>
          <w:p w:rsidR="00456355" w:rsidRPr="006778E8" w:rsidRDefault="00456355" w:rsidP="00683C21">
            <w:r>
              <w:t>5</w:t>
            </w:r>
          </w:p>
        </w:tc>
      </w:tr>
      <w:tr w:rsidR="00C75470" w:rsidRPr="006778E8" w:rsidTr="00AF5B7A">
        <w:trPr>
          <w:cantSplit/>
        </w:trPr>
        <w:tc>
          <w:tcPr>
            <w:tcW w:w="567" w:type="dxa"/>
          </w:tcPr>
          <w:p w:rsidR="00456355" w:rsidRPr="006778E8" w:rsidRDefault="00456355" w:rsidP="00683C21">
            <w:r w:rsidRPr="006778E8">
              <w:t>11</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rsidRPr="006778E8">
              <w:t>Keine</w:t>
            </w:r>
          </w:p>
        </w:tc>
        <w:tc>
          <w:tcPr>
            <w:tcW w:w="1843" w:type="dxa"/>
          </w:tcPr>
          <w:p w:rsidR="00456355" w:rsidRPr="006778E8" w:rsidRDefault="00456355" w:rsidP="00683C21">
            <w:r w:rsidRPr="006778E8">
              <w:t>Registrieren</w:t>
            </w:r>
          </w:p>
        </w:tc>
        <w:tc>
          <w:tcPr>
            <w:tcW w:w="2977" w:type="dxa"/>
          </w:tcPr>
          <w:p w:rsidR="00456355" w:rsidRDefault="00456355" w:rsidP="00683C21">
            <w:r>
              <w:t>- Benutzer findet das Registrierungsformular schnell</w:t>
            </w:r>
          </w:p>
          <w:p w:rsidR="00456355" w:rsidRPr="006778E8" w:rsidRDefault="00456355" w:rsidP="00683C21">
            <w:r>
              <w:t>- Formular ist schnell ausgefüllt und enthält keine unnötigen Felder</w:t>
            </w:r>
          </w:p>
        </w:tc>
        <w:tc>
          <w:tcPr>
            <w:tcW w:w="2268" w:type="dxa"/>
          </w:tcPr>
          <w:p w:rsidR="00456355" w:rsidRPr="006778E8" w:rsidRDefault="00456355" w:rsidP="00683C21">
            <w:r>
              <w:t>Benötigte Angaben sind:</w:t>
            </w:r>
            <w:r>
              <w:br/>
              <w:t>- Name &amp; Adresse</w:t>
            </w:r>
            <w:r>
              <w:br/>
              <w:t>- Telefon</w:t>
            </w:r>
            <w:r>
              <w:br/>
              <w:t>- E-Mail</w:t>
            </w:r>
            <w:r>
              <w:br/>
              <w:t>- Passwort</w:t>
            </w:r>
          </w:p>
        </w:tc>
        <w:tc>
          <w:tcPr>
            <w:tcW w:w="850" w:type="dxa"/>
          </w:tcPr>
          <w:p w:rsidR="00456355" w:rsidRPr="006778E8" w:rsidRDefault="00B66DBF" w:rsidP="00683C21">
            <w:r>
              <w:t>7</w:t>
            </w:r>
          </w:p>
        </w:tc>
      </w:tr>
      <w:tr w:rsidR="00C75470" w:rsidRPr="006778E8" w:rsidTr="00AF5B7A">
        <w:trPr>
          <w:cantSplit/>
        </w:trPr>
        <w:tc>
          <w:tcPr>
            <w:tcW w:w="567" w:type="dxa"/>
          </w:tcPr>
          <w:p w:rsidR="00456355" w:rsidRPr="006778E8" w:rsidRDefault="00456355" w:rsidP="00683C21">
            <w:r w:rsidRPr="006778E8">
              <w:t>12</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rsidRPr="006778E8">
              <w:t>- Eingegebene Registrierung</w:t>
            </w:r>
          </w:p>
        </w:tc>
        <w:tc>
          <w:tcPr>
            <w:tcW w:w="1843" w:type="dxa"/>
          </w:tcPr>
          <w:p w:rsidR="00456355" w:rsidRPr="006778E8" w:rsidRDefault="00456355" w:rsidP="00683C21">
            <w:r w:rsidRPr="006778E8">
              <w:t>Registrierungsdaten überprüfen</w:t>
            </w:r>
          </w:p>
        </w:tc>
        <w:tc>
          <w:tcPr>
            <w:tcW w:w="2977" w:type="dxa"/>
          </w:tcPr>
          <w:p w:rsidR="00456355" w:rsidRPr="006778E8" w:rsidRDefault="00456355" w:rsidP="00683C21">
            <w:r>
              <w:t>- Benutzer erhält schnell und kontextbezogenes Feedback bei falschen eingaben</w:t>
            </w:r>
          </w:p>
        </w:tc>
        <w:tc>
          <w:tcPr>
            <w:tcW w:w="2268" w:type="dxa"/>
          </w:tcPr>
          <w:p w:rsidR="00456355" w:rsidRPr="006778E8" w:rsidRDefault="00456355" w:rsidP="00683C21">
            <w:r>
              <w:t>- Alle Felder sind Pflichtfelder</w:t>
            </w:r>
            <w:r>
              <w:br/>
              <w:t>- E-Mail muss zweimal korrekt eingegeben werden</w:t>
            </w:r>
            <w:r>
              <w:br/>
              <w:t>- Passwort muss zweimal korrekt eingegeben werden</w:t>
            </w:r>
          </w:p>
        </w:tc>
        <w:tc>
          <w:tcPr>
            <w:tcW w:w="850" w:type="dxa"/>
          </w:tcPr>
          <w:p w:rsidR="00456355" w:rsidRPr="006778E8" w:rsidRDefault="00B66DBF" w:rsidP="00683C21">
            <w:r>
              <w:t>7</w:t>
            </w:r>
          </w:p>
        </w:tc>
      </w:tr>
      <w:tr w:rsidR="00C75470" w:rsidRPr="006778E8" w:rsidTr="00AF5B7A">
        <w:trPr>
          <w:cantSplit/>
        </w:trPr>
        <w:tc>
          <w:tcPr>
            <w:tcW w:w="567" w:type="dxa"/>
          </w:tcPr>
          <w:p w:rsidR="00456355" w:rsidRPr="006778E8" w:rsidRDefault="00456355" w:rsidP="00683C21">
            <w:r w:rsidRPr="006778E8">
              <w:t>13</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t>- Registriert</w:t>
            </w:r>
          </w:p>
        </w:tc>
        <w:tc>
          <w:tcPr>
            <w:tcW w:w="1843" w:type="dxa"/>
          </w:tcPr>
          <w:p w:rsidR="00456355" w:rsidRPr="006778E8" w:rsidRDefault="00456355" w:rsidP="00683C21">
            <w:r w:rsidRPr="006778E8">
              <w:t>Anmelden</w:t>
            </w:r>
          </w:p>
        </w:tc>
        <w:tc>
          <w:tcPr>
            <w:tcW w:w="2977" w:type="dxa"/>
          </w:tcPr>
          <w:p w:rsidR="00456355" w:rsidRPr="006778E8" w:rsidRDefault="00456355" w:rsidP="00683C21">
            <w:r>
              <w:t>- Benutzer findet den Login Button schnell</w:t>
            </w:r>
          </w:p>
        </w:tc>
        <w:tc>
          <w:tcPr>
            <w:tcW w:w="2268" w:type="dxa"/>
          </w:tcPr>
          <w:p w:rsidR="00456355" w:rsidRPr="006778E8" w:rsidRDefault="00456355" w:rsidP="00683C21">
            <w:r>
              <w:t>Anmeldung erfolgt mit E-Mail und Passwort</w:t>
            </w:r>
          </w:p>
        </w:tc>
        <w:tc>
          <w:tcPr>
            <w:tcW w:w="850" w:type="dxa"/>
          </w:tcPr>
          <w:p w:rsidR="00456355" w:rsidRPr="006778E8" w:rsidRDefault="00B66DBF" w:rsidP="00683C21">
            <w:r>
              <w:t>7</w:t>
            </w:r>
          </w:p>
        </w:tc>
      </w:tr>
      <w:tr w:rsidR="00C75470" w:rsidRPr="006778E8" w:rsidTr="00AF5B7A">
        <w:trPr>
          <w:cantSplit/>
        </w:trPr>
        <w:tc>
          <w:tcPr>
            <w:tcW w:w="567" w:type="dxa"/>
          </w:tcPr>
          <w:p w:rsidR="00456355" w:rsidRPr="006778E8" w:rsidRDefault="00456355" w:rsidP="00683C21">
            <w:r>
              <w:t>14</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t>- Angemeldet</w:t>
            </w:r>
          </w:p>
        </w:tc>
        <w:tc>
          <w:tcPr>
            <w:tcW w:w="1843" w:type="dxa"/>
          </w:tcPr>
          <w:p w:rsidR="00456355" w:rsidRPr="006778E8" w:rsidRDefault="00456355" w:rsidP="00683C21">
            <w:r>
              <w:t>Abmelden</w:t>
            </w:r>
          </w:p>
        </w:tc>
        <w:tc>
          <w:tcPr>
            <w:tcW w:w="2977" w:type="dxa"/>
          </w:tcPr>
          <w:p w:rsidR="00456355" w:rsidRPr="006778E8" w:rsidRDefault="00456355" w:rsidP="00683C21">
            <w:r>
              <w:t>- Benutzer findet den Logout Button schnell</w:t>
            </w:r>
          </w:p>
        </w:tc>
        <w:tc>
          <w:tcPr>
            <w:tcW w:w="2268" w:type="dxa"/>
          </w:tcPr>
          <w:p w:rsidR="00456355" w:rsidRPr="006778E8" w:rsidRDefault="00456355" w:rsidP="00683C21">
            <w:r>
              <w:t>Keine</w:t>
            </w:r>
          </w:p>
        </w:tc>
        <w:tc>
          <w:tcPr>
            <w:tcW w:w="850" w:type="dxa"/>
          </w:tcPr>
          <w:p w:rsidR="00456355" w:rsidRPr="006778E8" w:rsidRDefault="00456355" w:rsidP="00683C21">
            <w:r>
              <w:t>5</w:t>
            </w:r>
          </w:p>
        </w:tc>
      </w:tr>
      <w:tr w:rsidR="00C75470" w:rsidRPr="006778E8" w:rsidTr="00AF5B7A">
        <w:trPr>
          <w:cantSplit/>
        </w:trPr>
        <w:tc>
          <w:tcPr>
            <w:tcW w:w="567" w:type="dxa"/>
          </w:tcPr>
          <w:p w:rsidR="00456355" w:rsidRPr="006778E8" w:rsidRDefault="00456355" w:rsidP="00683C21">
            <w:r w:rsidRPr="006778E8">
              <w:lastRenderedPageBreak/>
              <w:t>1</w:t>
            </w:r>
            <w:r>
              <w:t>5</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rsidRPr="006778E8">
              <w:t xml:space="preserve">- </w:t>
            </w:r>
            <w:r>
              <w:t>Auf die E-Mail Adresse existiert eine Registration</w:t>
            </w:r>
          </w:p>
        </w:tc>
        <w:tc>
          <w:tcPr>
            <w:tcW w:w="1843" w:type="dxa"/>
          </w:tcPr>
          <w:p w:rsidR="00456355" w:rsidRPr="006778E8" w:rsidRDefault="00456355" w:rsidP="00683C21">
            <w:r w:rsidRPr="006778E8">
              <w:t>Neues Passwort beantragen</w:t>
            </w:r>
          </w:p>
        </w:tc>
        <w:tc>
          <w:tcPr>
            <w:tcW w:w="2977" w:type="dxa"/>
          </w:tcPr>
          <w:p w:rsidR="00456355" w:rsidRPr="006778E8" w:rsidRDefault="00456355" w:rsidP="00683C21">
            <w:r>
              <w:t>- Benutzer findet den Link dafür schnell</w:t>
            </w:r>
          </w:p>
        </w:tc>
        <w:tc>
          <w:tcPr>
            <w:tcW w:w="2268" w:type="dxa"/>
          </w:tcPr>
          <w:p w:rsidR="00456355" w:rsidRDefault="00456355" w:rsidP="00683C21">
            <w:r>
              <w:t>- Benutzer muss seine E-Mail-Adresse angeben, an welche dann das Ersatzpasswort gesendet wird</w:t>
            </w:r>
          </w:p>
          <w:p w:rsidR="00456355" w:rsidRPr="006778E8" w:rsidRDefault="00456355" w:rsidP="00683C21">
            <w:r>
              <w:t>- Benutzer muss nach Anmeldung mit dem Ersatzpasswort ein neues Passwort definieren</w:t>
            </w:r>
          </w:p>
        </w:tc>
        <w:tc>
          <w:tcPr>
            <w:tcW w:w="850" w:type="dxa"/>
          </w:tcPr>
          <w:p w:rsidR="00456355" w:rsidRPr="006778E8" w:rsidRDefault="00456355" w:rsidP="00683C21">
            <w:r>
              <w:t>5</w:t>
            </w:r>
          </w:p>
        </w:tc>
      </w:tr>
      <w:tr w:rsidR="00C75470" w:rsidRPr="006778E8" w:rsidTr="00AF5B7A">
        <w:trPr>
          <w:cantSplit/>
        </w:trPr>
        <w:tc>
          <w:tcPr>
            <w:tcW w:w="567" w:type="dxa"/>
          </w:tcPr>
          <w:p w:rsidR="00456355" w:rsidRPr="006778E8" w:rsidRDefault="00456355" w:rsidP="00683C21">
            <w:r w:rsidRPr="006778E8">
              <w:t>1</w:t>
            </w:r>
            <w:r>
              <w:t>6</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rsidRPr="006778E8">
              <w:t>- Angemeldet als Benutzer</w:t>
            </w:r>
          </w:p>
        </w:tc>
        <w:tc>
          <w:tcPr>
            <w:tcW w:w="1843" w:type="dxa"/>
          </w:tcPr>
          <w:p w:rsidR="00456355" w:rsidRPr="006778E8" w:rsidRDefault="00456355" w:rsidP="00683C21">
            <w:r w:rsidRPr="006778E8">
              <w:t>Gebuchte Ferienangebote anzeigen</w:t>
            </w:r>
          </w:p>
        </w:tc>
        <w:tc>
          <w:tcPr>
            <w:tcW w:w="2977" w:type="dxa"/>
          </w:tcPr>
          <w:p w:rsidR="00456355" w:rsidRPr="006778E8" w:rsidRDefault="00456355" w:rsidP="00683C21">
            <w:r>
              <w:t>- Benutzer findet die Seite schnell</w:t>
            </w:r>
            <w:r>
              <w:br/>
            </w:r>
            <w:r>
              <w:br/>
              <w:t>- Benutzer kann unterscheiden zwischen vergangenen und zukünftigen reisen</w:t>
            </w:r>
          </w:p>
        </w:tc>
        <w:tc>
          <w:tcPr>
            <w:tcW w:w="2268" w:type="dxa"/>
          </w:tcPr>
          <w:p w:rsidR="00456355" w:rsidRDefault="00456355" w:rsidP="00683C21">
            <w:r>
              <w:t>- Alle gekauften Reisen werden aufgelistet</w:t>
            </w:r>
          </w:p>
          <w:p w:rsidR="00456355" w:rsidRPr="006778E8" w:rsidRDefault="00456355" w:rsidP="00683C21">
            <w:r>
              <w:t>- Zu den vergangenen Reisen kann eine Bewertung erfasst werden</w:t>
            </w:r>
          </w:p>
        </w:tc>
        <w:tc>
          <w:tcPr>
            <w:tcW w:w="850" w:type="dxa"/>
          </w:tcPr>
          <w:p w:rsidR="00456355" w:rsidRPr="006778E8" w:rsidRDefault="00456355" w:rsidP="00683C21">
            <w:r>
              <w:t>5</w:t>
            </w:r>
          </w:p>
        </w:tc>
      </w:tr>
      <w:tr w:rsidR="00C75470" w:rsidRPr="006778E8" w:rsidTr="00AF5B7A">
        <w:trPr>
          <w:cantSplit/>
        </w:trPr>
        <w:tc>
          <w:tcPr>
            <w:tcW w:w="567" w:type="dxa"/>
          </w:tcPr>
          <w:p w:rsidR="00456355" w:rsidRPr="006778E8" w:rsidRDefault="00456355" w:rsidP="00683C21">
            <w:r w:rsidRPr="006778E8">
              <w:t>1</w:t>
            </w:r>
            <w:r>
              <w:t>7</w:t>
            </w:r>
          </w:p>
        </w:tc>
        <w:tc>
          <w:tcPr>
            <w:tcW w:w="1418" w:type="dxa"/>
          </w:tcPr>
          <w:p w:rsidR="00456355" w:rsidRPr="006778E8" w:rsidRDefault="000764EA" w:rsidP="00683C21">
            <w:r>
              <w:t>Produkt</w:t>
            </w:r>
            <w:r w:rsidR="00456355">
              <w:t>beschreibung</w:t>
            </w:r>
          </w:p>
        </w:tc>
        <w:tc>
          <w:tcPr>
            <w:tcW w:w="1559" w:type="dxa"/>
          </w:tcPr>
          <w:p w:rsidR="00456355" w:rsidRPr="006778E8" w:rsidRDefault="00456355" w:rsidP="00683C21">
            <w:r w:rsidRPr="006778E8">
              <w:t>- Angemeldet als Reiseanbieter</w:t>
            </w:r>
          </w:p>
        </w:tc>
        <w:tc>
          <w:tcPr>
            <w:tcW w:w="1843" w:type="dxa"/>
          </w:tcPr>
          <w:p w:rsidR="00456355" w:rsidRPr="006778E8" w:rsidRDefault="00456355" w:rsidP="00683C21">
            <w:r w:rsidRPr="006778E8">
              <w:t>Ferienangebot erfassen</w:t>
            </w:r>
          </w:p>
        </w:tc>
        <w:tc>
          <w:tcPr>
            <w:tcW w:w="2977" w:type="dxa"/>
          </w:tcPr>
          <w:p w:rsidR="00456355" w:rsidRPr="006778E8" w:rsidRDefault="00456355" w:rsidP="00683C21">
            <w:r>
              <w:t>- Es ist dem Reiseanbieter klar, wie das fertige Angebot aussehen wird und er kann dies beeinflussen</w:t>
            </w:r>
          </w:p>
        </w:tc>
        <w:tc>
          <w:tcPr>
            <w:tcW w:w="2268" w:type="dxa"/>
          </w:tcPr>
          <w:p w:rsidR="00456355" w:rsidRPr="006778E8" w:rsidRDefault="00456355" w:rsidP="00683C21">
            <w:r>
              <w:t>Rich-Text-Editor für Beschreibung und statisches Formular für Filterkriterien</w:t>
            </w:r>
          </w:p>
        </w:tc>
        <w:tc>
          <w:tcPr>
            <w:tcW w:w="850" w:type="dxa"/>
          </w:tcPr>
          <w:p w:rsidR="00456355" w:rsidRPr="006778E8" w:rsidRDefault="00B66DBF" w:rsidP="00683C21">
            <w:r>
              <w:t>7</w:t>
            </w:r>
          </w:p>
        </w:tc>
      </w:tr>
      <w:tr w:rsidR="00C75470" w:rsidRPr="006778E8" w:rsidTr="00AF5B7A">
        <w:trPr>
          <w:cantSplit/>
        </w:trPr>
        <w:tc>
          <w:tcPr>
            <w:tcW w:w="567" w:type="dxa"/>
          </w:tcPr>
          <w:p w:rsidR="00456355" w:rsidRPr="006778E8" w:rsidRDefault="00456355" w:rsidP="00683C21">
            <w:r w:rsidRPr="006778E8">
              <w:t>1</w:t>
            </w:r>
            <w:r>
              <w:t>8</w:t>
            </w:r>
          </w:p>
        </w:tc>
        <w:tc>
          <w:tcPr>
            <w:tcW w:w="1418" w:type="dxa"/>
          </w:tcPr>
          <w:p w:rsidR="00456355" w:rsidRPr="006778E8" w:rsidRDefault="006B7C09" w:rsidP="00683C21">
            <w:r>
              <w:t>Produkt</w:t>
            </w:r>
            <w:r w:rsidR="00456355">
              <w:t>beschreibung</w:t>
            </w:r>
          </w:p>
        </w:tc>
        <w:tc>
          <w:tcPr>
            <w:tcW w:w="1559" w:type="dxa"/>
          </w:tcPr>
          <w:p w:rsidR="00456355" w:rsidRDefault="00456355" w:rsidP="00683C21">
            <w:r w:rsidRPr="006778E8">
              <w:t>- Angemeldet als Reiseanbieter</w:t>
            </w:r>
            <w:r>
              <w:t xml:space="preserve"> / Administrator</w:t>
            </w:r>
          </w:p>
          <w:p w:rsidR="00456355" w:rsidRPr="006778E8" w:rsidRDefault="00456355" w:rsidP="00683C21">
            <w:r>
              <w:t>- Ferienangebot existiert</w:t>
            </w:r>
          </w:p>
        </w:tc>
        <w:tc>
          <w:tcPr>
            <w:tcW w:w="1843" w:type="dxa"/>
          </w:tcPr>
          <w:p w:rsidR="00456355" w:rsidRPr="006778E8" w:rsidRDefault="00456355" w:rsidP="00683C21">
            <w:r w:rsidRPr="006778E8">
              <w:t>Ferienangebot löschen</w:t>
            </w:r>
          </w:p>
        </w:tc>
        <w:tc>
          <w:tcPr>
            <w:tcW w:w="2977" w:type="dxa"/>
          </w:tcPr>
          <w:p w:rsidR="00456355" w:rsidRPr="006778E8" w:rsidRDefault="00456355" w:rsidP="00683C21">
            <w:r>
              <w:t>- Schnell und leicht zu finden, kann aber nicht einfach so aus Versehen ausgelöst werden</w:t>
            </w:r>
          </w:p>
        </w:tc>
        <w:tc>
          <w:tcPr>
            <w:tcW w:w="2268" w:type="dxa"/>
          </w:tcPr>
          <w:p w:rsidR="00456355" w:rsidRDefault="00456355" w:rsidP="00683C21">
            <w:r w:rsidRPr="006778E8">
              <w:t>Reiseanbieter</w:t>
            </w:r>
            <w:r>
              <w:t xml:space="preserve"> bestätigt seine Löschung durch eine Bestätigungsmeldung</w:t>
            </w:r>
          </w:p>
          <w:p w:rsidR="00456355" w:rsidRPr="006778E8" w:rsidRDefault="00456355" w:rsidP="00683C21">
            <w:r>
              <w:t>Darf Datenkonsistenz nicht gefährden</w:t>
            </w:r>
          </w:p>
        </w:tc>
        <w:tc>
          <w:tcPr>
            <w:tcW w:w="850" w:type="dxa"/>
          </w:tcPr>
          <w:p w:rsidR="00456355" w:rsidRPr="006778E8" w:rsidRDefault="00B66DBF" w:rsidP="00683C21">
            <w:r>
              <w:t>6</w:t>
            </w:r>
          </w:p>
        </w:tc>
      </w:tr>
      <w:tr w:rsidR="00C75470" w:rsidRPr="006778E8" w:rsidTr="00AF5B7A">
        <w:trPr>
          <w:cantSplit/>
        </w:trPr>
        <w:tc>
          <w:tcPr>
            <w:tcW w:w="567" w:type="dxa"/>
          </w:tcPr>
          <w:p w:rsidR="00456355" w:rsidRPr="006778E8" w:rsidRDefault="00456355" w:rsidP="00683C21">
            <w:r w:rsidRPr="006778E8">
              <w:t>1</w:t>
            </w:r>
            <w:r>
              <w:t>9</w:t>
            </w:r>
          </w:p>
        </w:tc>
        <w:tc>
          <w:tcPr>
            <w:tcW w:w="1418" w:type="dxa"/>
          </w:tcPr>
          <w:p w:rsidR="00456355" w:rsidRPr="006778E8" w:rsidRDefault="006B7C09" w:rsidP="00683C21">
            <w:r>
              <w:t>Produkt</w:t>
            </w:r>
            <w:r w:rsidR="00456355">
              <w:t>beschreibung</w:t>
            </w:r>
          </w:p>
        </w:tc>
        <w:tc>
          <w:tcPr>
            <w:tcW w:w="1559" w:type="dxa"/>
          </w:tcPr>
          <w:p w:rsidR="00456355" w:rsidRDefault="00456355" w:rsidP="00683C21">
            <w:r w:rsidRPr="006778E8">
              <w:t>- Angemeldet als Reiseanbieter</w:t>
            </w:r>
            <w:r>
              <w:t xml:space="preserve"> / Administrator</w:t>
            </w:r>
          </w:p>
          <w:p w:rsidR="00456355" w:rsidRPr="006778E8" w:rsidRDefault="00456355" w:rsidP="00683C21">
            <w:r>
              <w:t>- Ferienangebot existiert</w:t>
            </w:r>
          </w:p>
        </w:tc>
        <w:tc>
          <w:tcPr>
            <w:tcW w:w="1843" w:type="dxa"/>
          </w:tcPr>
          <w:p w:rsidR="00456355" w:rsidRPr="006778E8" w:rsidRDefault="00456355" w:rsidP="00683C21">
            <w:r w:rsidRPr="006778E8">
              <w:t>Ferienangebot editieren</w:t>
            </w:r>
          </w:p>
        </w:tc>
        <w:tc>
          <w:tcPr>
            <w:tcW w:w="2977" w:type="dxa"/>
          </w:tcPr>
          <w:p w:rsidR="00456355" w:rsidRPr="006778E8" w:rsidRDefault="00456355" w:rsidP="00683C21">
            <w:r>
              <w:t>- Editierfunktion ist leicht und schnell zu finden</w:t>
            </w:r>
            <w:r>
              <w:br/>
              <w:t>- Es ist dem Reiseanbieter klar, wie das fertige Angebot aussehen wird und er kann dies beeinflussen</w:t>
            </w:r>
          </w:p>
        </w:tc>
        <w:tc>
          <w:tcPr>
            <w:tcW w:w="2268" w:type="dxa"/>
          </w:tcPr>
          <w:p w:rsidR="00456355" w:rsidRPr="006778E8" w:rsidRDefault="00456355" w:rsidP="00683C21">
            <w:r>
              <w:t>Dieselben Möglichkeiten wie beim Erfassen eines Ferienangebots</w:t>
            </w:r>
          </w:p>
        </w:tc>
        <w:tc>
          <w:tcPr>
            <w:tcW w:w="850" w:type="dxa"/>
          </w:tcPr>
          <w:p w:rsidR="00456355" w:rsidRPr="006778E8" w:rsidRDefault="00456355" w:rsidP="00683C21">
            <w:r>
              <w:t>4</w:t>
            </w:r>
          </w:p>
        </w:tc>
      </w:tr>
      <w:tr w:rsidR="00C75470" w:rsidRPr="006778E8" w:rsidTr="00AF5B7A">
        <w:trPr>
          <w:cantSplit/>
        </w:trPr>
        <w:tc>
          <w:tcPr>
            <w:tcW w:w="567" w:type="dxa"/>
          </w:tcPr>
          <w:p w:rsidR="00456355" w:rsidRPr="006778E8" w:rsidRDefault="00456355" w:rsidP="00683C21">
            <w:r>
              <w:t>20</w:t>
            </w:r>
          </w:p>
        </w:tc>
        <w:tc>
          <w:tcPr>
            <w:tcW w:w="1418" w:type="dxa"/>
          </w:tcPr>
          <w:p w:rsidR="00456355" w:rsidRPr="006778E8" w:rsidRDefault="006B7C09" w:rsidP="00683C21">
            <w:r>
              <w:t>Produkt</w:t>
            </w:r>
            <w:r w:rsidR="00456355">
              <w:t>beschreibung</w:t>
            </w:r>
          </w:p>
        </w:tc>
        <w:tc>
          <w:tcPr>
            <w:tcW w:w="1559" w:type="dxa"/>
          </w:tcPr>
          <w:p w:rsidR="00456355" w:rsidRPr="006778E8" w:rsidRDefault="00456355" w:rsidP="00683C21">
            <w:r w:rsidRPr="006778E8">
              <w:t>- Angemeldet als Reiseanbieter</w:t>
            </w:r>
            <w:r>
              <w:t xml:space="preserve"> / Administrator</w:t>
            </w:r>
          </w:p>
        </w:tc>
        <w:tc>
          <w:tcPr>
            <w:tcW w:w="1843" w:type="dxa"/>
          </w:tcPr>
          <w:p w:rsidR="00456355" w:rsidRPr="006778E8" w:rsidRDefault="00456355" w:rsidP="00683C21">
            <w:r>
              <w:t>Buchungen einsehen</w:t>
            </w:r>
          </w:p>
        </w:tc>
        <w:tc>
          <w:tcPr>
            <w:tcW w:w="2977" w:type="dxa"/>
          </w:tcPr>
          <w:p w:rsidR="00456355" w:rsidRPr="006778E8" w:rsidRDefault="00456355" w:rsidP="00683C21">
            <w:r>
              <w:t>- Schnell und leicht zu finden</w:t>
            </w:r>
            <w:r>
              <w:br/>
              <w:t>- Übersichtliche Darstellung</w:t>
            </w:r>
          </w:p>
        </w:tc>
        <w:tc>
          <w:tcPr>
            <w:tcW w:w="2268" w:type="dxa"/>
          </w:tcPr>
          <w:p w:rsidR="00456355" w:rsidRPr="006778E8" w:rsidRDefault="00456355" w:rsidP="00683C21">
            <w:r>
              <w:t>Keine</w:t>
            </w:r>
          </w:p>
        </w:tc>
        <w:tc>
          <w:tcPr>
            <w:tcW w:w="850" w:type="dxa"/>
          </w:tcPr>
          <w:p w:rsidR="00456355" w:rsidRPr="006778E8" w:rsidRDefault="00456355" w:rsidP="00683C21">
            <w:r>
              <w:t>4</w:t>
            </w:r>
          </w:p>
        </w:tc>
      </w:tr>
      <w:tr w:rsidR="00C75470" w:rsidRPr="006778E8" w:rsidTr="00AF5B7A">
        <w:trPr>
          <w:cantSplit/>
        </w:trPr>
        <w:tc>
          <w:tcPr>
            <w:tcW w:w="567" w:type="dxa"/>
          </w:tcPr>
          <w:p w:rsidR="00456355" w:rsidRPr="006778E8" w:rsidRDefault="00456355" w:rsidP="00683C21">
            <w:r>
              <w:t>21</w:t>
            </w:r>
          </w:p>
        </w:tc>
        <w:tc>
          <w:tcPr>
            <w:tcW w:w="1418" w:type="dxa"/>
          </w:tcPr>
          <w:p w:rsidR="00456355" w:rsidRPr="006778E8" w:rsidRDefault="006B7C09" w:rsidP="00683C21">
            <w:r>
              <w:t>Produkt</w:t>
            </w:r>
            <w:r w:rsidR="00456355">
              <w:t>beschreibung</w:t>
            </w:r>
          </w:p>
        </w:tc>
        <w:tc>
          <w:tcPr>
            <w:tcW w:w="1559" w:type="dxa"/>
          </w:tcPr>
          <w:p w:rsidR="00456355" w:rsidRPr="006778E8" w:rsidRDefault="00456355" w:rsidP="00683C21">
            <w:r w:rsidRPr="006778E8">
              <w:t>- Angemeldet als Administrator</w:t>
            </w:r>
          </w:p>
        </w:tc>
        <w:tc>
          <w:tcPr>
            <w:tcW w:w="1843" w:type="dxa"/>
          </w:tcPr>
          <w:p w:rsidR="00456355" w:rsidRPr="006778E8" w:rsidRDefault="00456355" w:rsidP="00683C21">
            <w:r w:rsidRPr="006778E8">
              <w:t>Reiseanbieter erfassen</w:t>
            </w:r>
          </w:p>
        </w:tc>
        <w:tc>
          <w:tcPr>
            <w:tcW w:w="2977" w:type="dxa"/>
          </w:tcPr>
          <w:p w:rsidR="00456355" w:rsidRPr="006778E8" w:rsidRDefault="00456355" w:rsidP="00683C21">
            <w:r>
              <w:t>- Schnell und leicht zu finden</w:t>
            </w:r>
          </w:p>
        </w:tc>
        <w:tc>
          <w:tcPr>
            <w:tcW w:w="2268" w:type="dxa"/>
          </w:tcPr>
          <w:p w:rsidR="00456355" w:rsidRPr="006778E8" w:rsidRDefault="00456355" w:rsidP="00683C21">
            <w:r>
              <w:t>Für den Reiseanbieter muss ein Login erstellt werden</w:t>
            </w:r>
          </w:p>
        </w:tc>
        <w:tc>
          <w:tcPr>
            <w:tcW w:w="850" w:type="dxa"/>
          </w:tcPr>
          <w:p w:rsidR="00456355" w:rsidRPr="006778E8" w:rsidRDefault="00B66DBF" w:rsidP="00683C21">
            <w:r>
              <w:t>7</w:t>
            </w:r>
          </w:p>
        </w:tc>
      </w:tr>
      <w:tr w:rsidR="00C75470" w:rsidRPr="006778E8" w:rsidTr="00AF5B7A">
        <w:trPr>
          <w:cantSplit/>
        </w:trPr>
        <w:tc>
          <w:tcPr>
            <w:tcW w:w="567" w:type="dxa"/>
          </w:tcPr>
          <w:p w:rsidR="00456355" w:rsidRPr="006778E8" w:rsidRDefault="00456355" w:rsidP="00683C21">
            <w:r w:rsidRPr="006778E8">
              <w:lastRenderedPageBreak/>
              <w:t>2</w:t>
            </w:r>
            <w:r>
              <w:t>2</w:t>
            </w:r>
          </w:p>
        </w:tc>
        <w:tc>
          <w:tcPr>
            <w:tcW w:w="1418" w:type="dxa"/>
          </w:tcPr>
          <w:p w:rsidR="00456355" w:rsidRPr="006778E8" w:rsidRDefault="006B7C09" w:rsidP="00683C21">
            <w:r>
              <w:t>Produkt</w:t>
            </w:r>
            <w:r w:rsidR="00456355">
              <w:t>beschreibung</w:t>
            </w:r>
          </w:p>
        </w:tc>
        <w:tc>
          <w:tcPr>
            <w:tcW w:w="1559" w:type="dxa"/>
          </w:tcPr>
          <w:p w:rsidR="00456355" w:rsidRPr="006778E8" w:rsidRDefault="00456355" w:rsidP="00683C21">
            <w:r w:rsidRPr="006778E8">
              <w:t>- Angemeldet als Administrator</w:t>
            </w:r>
          </w:p>
        </w:tc>
        <w:tc>
          <w:tcPr>
            <w:tcW w:w="1843" w:type="dxa"/>
          </w:tcPr>
          <w:p w:rsidR="00456355" w:rsidRPr="006778E8" w:rsidRDefault="00456355" w:rsidP="00683C21">
            <w:r w:rsidRPr="006778E8">
              <w:t>Reiseanbieter löschen</w:t>
            </w:r>
          </w:p>
        </w:tc>
        <w:tc>
          <w:tcPr>
            <w:tcW w:w="2977" w:type="dxa"/>
          </w:tcPr>
          <w:p w:rsidR="00456355" w:rsidRPr="006778E8" w:rsidRDefault="00456355" w:rsidP="00683C21">
            <w:r>
              <w:t>- Schnell und leicht zu finden, kann aber nicht einfach so aus Versehen ausgelöst werden</w:t>
            </w:r>
          </w:p>
        </w:tc>
        <w:tc>
          <w:tcPr>
            <w:tcW w:w="2268" w:type="dxa"/>
          </w:tcPr>
          <w:p w:rsidR="00456355" w:rsidRDefault="00456355" w:rsidP="00683C21">
            <w:r>
              <w:t>Administrator bestätigt seine Löschung durch eine Bestätigungsmeldung</w:t>
            </w:r>
          </w:p>
          <w:p w:rsidR="00456355" w:rsidRPr="006778E8" w:rsidRDefault="00456355" w:rsidP="00683C21">
            <w:r>
              <w:t>Darf Datenkonsistenz nicht gefährden</w:t>
            </w:r>
          </w:p>
        </w:tc>
        <w:tc>
          <w:tcPr>
            <w:tcW w:w="850" w:type="dxa"/>
          </w:tcPr>
          <w:p w:rsidR="00456355" w:rsidRPr="006778E8" w:rsidRDefault="00B66DBF" w:rsidP="00683C21">
            <w:r>
              <w:t>6</w:t>
            </w:r>
          </w:p>
        </w:tc>
      </w:tr>
      <w:tr w:rsidR="00C75470" w:rsidRPr="006778E8" w:rsidTr="00AF5B7A">
        <w:trPr>
          <w:cantSplit/>
        </w:trPr>
        <w:tc>
          <w:tcPr>
            <w:tcW w:w="567" w:type="dxa"/>
          </w:tcPr>
          <w:p w:rsidR="00456355" w:rsidRPr="006778E8" w:rsidRDefault="00456355" w:rsidP="00683C21">
            <w:r w:rsidRPr="006778E8">
              <w:t>2</w:t>
            </w:r>
            <w:r>
              <w:t>3</w:t>
            </w:r>
          </w:p>
        </w:tc>
        <w:tc>
          <w:tcPr>
            <w:tcW w:w="1418" w:type="dxa"/>
          </w:tcPr>
          <w:p w:rsidR="00456355" w:rsidRPr="006778E8" w:rsidRDefault="006B7C09" w:rsidP="00683C21">
            <w:r>
              <w:t>Produkt</w:t>
            </w:r>
            <w:r w:rsidR="00456355">
              <w:t>beschreibung</w:t>
            </w:r>
          </w:p>
        </w:tc>
        <w:tc>
          <w:tcPr>
            <w:tcW w:w="1559" w:type="dxa"/>
          </w:tcPr>
          <w:p w:rsidR="00456355" w:rsidRPr="006778E8" w:rsidRDefault="00456355" w:rsidP="00683C21">
            <w:r w:rsidRPr="006778E8">
              <w:t>- Angemeldet als Administrator</w:t>
            </w:r>
          </w:p>
        </w:tc>
        <w:tc>
          <w:tcPr>
            <w:tcW w:w="1843" w:type="dxa"/>
          </w:tcPr>
          <w:p w:rsidR="00456355" w:rsidRPr="006778E8" w:rsidRDefault="00456355" w:rsidP="00683C21">
            <w:r w:rsidRPr="006778E8">
              <w:t>Reiseanbieter editieren</w:t>
            </w:r>
          </w:p>
        </w:tc>
        <w:tc>
          <w:tcPr>
            <w:tcW w:w="2977" w:type="dxa"/>
          </w:tcPr>
          <w:p w:rsidR="00456355" w:rsidRPr="006778E8" w:rsidRDefault="00456355" w:rsidP="00683C21">
            <w:r>
              <w:t>- Schnell und leicht zu finden</w:t>
            </w:r>
          </w:p>
        </w:tc>
        <w:tc>
          <w:tcPr>
            <w:tcW w:w="2268" w:type="dxa"/>
          </w:tcPr>
          <w:p w:rsidR="00456355" w:rsidRPr="006778E8" w:rsidRDefault="00456355" w:rsidP="00683C21">
            <w:r>
              <w:t>Dieselben Möglichkeiten wie beim Erfassen eines Reiseanbieters</w:t>
            </w:r>
          </w:p>
        </w:tc>
        <w:tc>
          <w:tcPr>
            <w:tcW w:w="850" w:type="dxa"/>
          </w:tcPr>
          <w:p w:rsidR="00456355" w:rsidRPr="006778E8" w:rsidRDefault="00456355" w:rsidP="00683C21">
            <w:r>
              <w:t>4</w:t>
            </w:r>
          </w:p>
        </w:tc>
      </w:tr>
      <w:tr w:rsidR="00C75470" w:rsidRPr="006778E8" w:rsidTr="00AF5B7A">
        <w:trPr>
          <w:cantSplit/>
        </w:trPr>
        <w:tc>
          <w:tcPr>
            <w:tcW w:w="567" w:type="dxa"/>
          </w:tcPr>
          <w:p w:rsidR="00456355" w:rsidRPr="006778E8" w:rsidRDefault="00456355" w:rsidP="00683C21">
            <w:r w:rsidRPr="006778E8">
              <w:t>2</w:t>
            </w:r>
            <w:r>
              <w:t>4</w:t>
            </w:r>
          </w:p>
        </w:tc>
        <w:tc>
          <w:tcPr>
            <w:tcW w:w="1418" w:type="dxa"/>
          </w:tcPr>
          <w:p w:rsidR="00456355" w:rsidRPr="006778E8" w:rsidRDefault="006B7C09" w:rsidP="00683C21">
            <w:r>
              <w:t>Produkt</w:t>
            </w:r>
            <w:r w:rsidR="00456355">
              <w:t>beschreibung</w:t>
            </w:r>
          </w:p>
        </w:tc>
        <w:tc>
          <w:tcPr>
            <w:tcW w:w="1559" w:type="dxa"/>
          </w:tcPr>
          <w:p w:rsidR="00456355" w:rsidRPr="006778E8" w:rsidRDefault="00456355" w:rsidP="00683C21">
            <w:r w:rsidRPr="006778E8">
              <w:t>- Angemeldet als Administrator</w:t>
            </w:r>
          </w:p>
        </w:tc>
        <w:tc>
          <w:tcPr>
            <w:tcW w:w="1843" w:type="dxa"/>
          </w:tcPr>
          <w:p w:rsidR="00456355" w:rsidRPr="006778E8" w:rsidRDefault="00456355" w:rsidP="00683C21">
            <w:r w:rsidRPr="006778E8">
              <w:t xml:space="preserve">Benutzer </w:t>
            </w:r>
            <w:r>
              <w:t>anzeigen</w:t>
            </w:r>
          </w:p>
        </w:tc>
        <w:tc>
          <w:tcPr>
            <w:tcW w:w="2977" w:type="dxa"/>
          </w:tcPr>
          <w:p w:rsidR="00456355" w:rsidRPr="006778E8" w:rsidRDefault="00456355" w:rsidP="00683C21">
            <w:r>
              <w:t>- Schnell und leicht zu finden</w:t>
            </w:r>
            <w:r>
              <w:br/>
              <w:t>- Übersichtliche Darstellung</w:t>
            </w:r>
          </w:p>
        </w:tc>
        <w:tc>
          <w:tcPr>
            <w:tcW w:w="2268" w:type="dxa"/>
          </w:tcPr>
          <w:p w:rsidR="00456355" w:rsidRPr="006778E8" w:rsidRDefault="00456355" w:rsidP="00683C21">
            <w:r>
              <w:t>Auf der Übersicht kann nach Benutzern gesucht werden</w:t>
            </w:r>
          </w:p>
          <w:p w:rsidR="00456355" w:rsidRPr="006778E8" w:rsidRDefault="00456355" w:rsidP="00683C21"/>
        </w:tc>
        <w:tc>
          <w:tcPr>
            <w:tcW w:w="850" w:type="dxa"/>
          </w:tcPr>
          <w:p w:rsidR="00456355" w:rsidRPr="006778E8" w:rsidRDefault="00B66DBF" w:rsidP="00683C21">
            <w:r>
              <w:t>4</w:t>
            </w:r>
          </w:p>
        </w:tc>
      </w:tr>
      <w:tr w:rsidR="00C75470" w:rsidRPr="006778E8" w:rsidTr="00AF5B7A">
        <w:trPr>
          <w:cantSplit/>
        </w:trPr>
        <w:tc>
          <w:tcPr>
            <w:tcW w:w="567" w:type="dxa"/>
          </w:tcPr>
          <w:p w:rsidR="00456355" w:rsidRPr="006778E8" w:rsidRDefault="00456355" w:rsidP="00683C21">
            <w:r w:rsidRPr="006778E8">
              <w:t>2</w:t>
            </w:r>
            <w:r>
              <w:t>5</w:t>
            </w:r>
          </w:p>
        </w:tc>
        <w:tc>
          <w:tcPr>
            <w:tcW w:w="1418" w:type="dxa"/>
          </w:tcPr>
          <w:p w:rsidR="00456355" w:rsidRPr="006778E8" w:rsidRDefault="006B7C09" w:rsidP="00683C21">
            <w:r>
              <w:t>Produkt</w:t>
            </w:r>
            <w:r w:rsidR="00456355">
              <w:t>beschreibung</w:t>
            </w:r>
          </w:p>
        </w:tc>
        <w:tc>
          <w:tcPr>
            <w:tcW w:w="1559" w:type="dxa"/>
          </w:tcPr>
          <w:p w:rsidR="00456355" w:rsidRPr="006778E8" w:rsidRDefault="00456355" w:rsidP="00683C21">
            <w:r w:rsidRPr="006778E8">
              <w:t>- Angemeldet als Administrator</w:t>
            </w:r>
          </w:p>
        </w:tc>
        <w:tc>
          <w:tcPr>
            <w:tcW w:w="1843" w:type="dxa"/>
          </w:tcPr>
          <w:p w:rsidR="00456355" w:rsidRPr="006778E8" w:rsidRDefault="00456355" w:rsidP="00683C21">
            <w:r w:rsidRPr="006778E8">
              <w:t>Benutzer löschen</w:t>
            </w:r>
          </w:p>
        </w:tc>
        <w:tc>
          <w:tcPr>
            <w:tcW w:w="2977" w:type="dxa"/>
          </w:tcPr>
          <w:p w:rsidR="00456355" w:rsidRPr="006778E8" w:rsidRDefault="00456355" w:rsidP="00683C21">
            <w:r>
              <w:t>- Schnell und leicht zu finden, kann aber nicht einfach so aus Versehen ausgelöst werden</w:t>
            </w:r>
          </w:p>
        </w:tc>
        <w:tc>
          <w:tcPr>
            <w:tcW w:w="2268" w:type="dxa"/>
          </w:tcPr>
          <w:p w:rsidR="00456355" w:rsidRDefault="00456355" w:rsidP="00683C21">
            <w:r>
              <w:t>Administrator bestätigt seine Löschung durch eine Bestätigungsmeldung</w:t>
            </w:r>
          </w:p>
          <w:p w:rsidR="00456355" w:rsidRPr="006778E8" w:rsidRDefault="00456355" w:rsidP="00683C21">
            <w:r>
              <w:t>Darf Datenkonsistenz nicht gefährden</w:t>
            </w:r>
          </w:p>
        </w:tc>
        <w:tc>
          <w:tcPr>
            <w:tcW w:w="850" w:type="dxa"/>
          </w:tcPr>
          <w:p w:rsidR="00456355" w:rsidRPr="006778E8" w:rsidRDefault="00B66DBF" w:rsidP="00683C21">
            <w:r>
              <w:t>4</w:t>
            </w:r>
          </w:p>
        </w:tc>
      </w:tr>
    </w:tbl>
    <w:p w:rsidR="00456355" w:rsidRPr="003E1670" w:rsidRDefault="00456355" w:rsidP="00456355"/>
    <w:p w:rsidR="009C48E1" w:rsidRDefault="00456355" w:rsidP="00456355">
      <w:r w:rsidRPr="003E1670">
        <w:t>Priorität: 1-7: 1= überhaupt nicht wichtig, 7 = das Wichtigste</w:t>
      </w:r>
    </w:p>
    <w:p w:rsidR="00F753E7" w:rsidRDefault="00F753E7">
      <w:pPr>
        <w:jc w:val="left"/>
      </w:pPr>
      <w:r>
        <w:br w:type="page"/>
      </w:r>
    </w:p>
    <w:p w:rsidR="009C48E1" w:rsidRDefault="00456355" w:rsidP="00456355">
      <w:pPr>
        <w:pStyle w:val="berschrift1"/>
      </w:pPr>
      <w:bookmarkStart w:id="11" w:name="_Toc452994439"/>
      <w:r>
        <w:lastRenderedPageBreak/>
        <w:t>Usability Ziele und Qualitätskriterien</w:t>
      </w:r>
      <w:bookmarkEnd w:id="11"/>
    </w:p>
    <w:p w:rsidR="009C48E1" w:rsidRDefault="00456355" w:rsidP="00456355">
      <w:pPr>
        <w:pStyle w:val="berschrift2"/>
      </w:pPr>
      <w:bookmarkStart w:id="12" w:name="_Toc452994440"/>
      <w:r>
        <w:t>Usability Ziele</w:t>
      </w:r>
      <w:bookmarkEnd w:id="12"/>
    </w:p>
    <w:p w:rsidR="004B5B99" w:rsidRDefault="00683C21" w:rsidP="004B5B99">
      <w:r w:rsidRPr="003E1670">
        <w:rPr>
          <w:lang w:val="de-DE"/>
        </w:rPr>
        <w:t xml:space="preserve">Für die </w:t>
      </w:r>
      <w:r>
        <w:rPr>
          <w:lang w:val="de-DE"/>
        </w:rPr>
        <w:t xml:space="preserve">Fallstudie </w:t>
      </w:r>
      <w:r w:rsidRPr="003E1670">
        <w:rPr>
          <w:lang w:val="de-DE"/>
        </w:rPr>
        <w:t>wurden unter Berücksichtigung der Persona folgende Usability-Ziele festgelegt</w:t>
      </w:r>
      <w:r>
        <w:rPr>
          <w:lang w:val="de-DE"/>
        </w:rPr>
        <w:t>:</w:t>
      </w:r>
    </w:p>
    <w:tbl>
      <w:tblPr>
        <w:tblW w:w="92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4171"/>
        <w:gridCol w:w="1454"/>
        <w:gridCol w:w="1447"/>
        <w:gridCol w:w="1386"/>
      </w:tblGrid>
      <w:tr w:rsidR="004B5B99" w:rsidTr="00F121AB">
        <w:tc>
          <w:tcPr>
            <w:tcW w:w="828" w:type="dxa"/>
            <w:shd w:val="clear" w:color="auto" w:fill="737373"/>
          </w:tcPr>
          <w:p w:rsidR="004B5B99" w:rsidRDefault="004B5B99" w:rsidP="006C2630">
            <w:pPr>
              <w:spacing w:line="240" w:lineRule="auto"/>
            </w:pPr>
            <w:r>
              <w:rPr>
                <w:b/>
                <w:color w:val="FFFFFF"/>
              </w:rPr>
              <w:t>Ref. FA</w:t>
            </w:r>
          </w:p>
        </w:tc>
        <w:tc>
          <w:tcPr>
            <w:tcW w:w="4171" w:type="dxa"/>
            <w:shd w:val="clear" w:color="auto" w:fill="737373"/>
          </w:tcPr>
          <w:p w:rsidR="004B5B99" w:rsidRDefault="004B5B99" w:rsidP="006C2630">
            <w:pPr>
              <w:spacing w:line="240" w:lineRule="auto"/>
            </w:pPr>
            <w:r>
              <w:rPr>
                <w:b/>
                <w:color w:val="FFFFFF"/>
              </w:rPr>
              <w:t>Funktion</w:t>
            </w:r>
          </w:p>
        </w:tc>
        <w:tc>
          <w:tcPr>
            <w:tcW w:w="1454" w:type="dxa"/>
            <w:shd w:val="clear" w:color="auto" w:fill="737373"/>
          </w:tcPr>
          <w:p w:rsidR="004B5B99" w:rsidRDefault="004B5B99" w:rsidP="006C2630">
            <w:pPr>
              <w:spacing w:line="240" w:lineRule="auto"/>
            </w:pPr>
            <w:r>
              <w:rPr>
                <w:b/>
                <w:color w:val="FFFFFF"/>
              </w:rPr>
              <w:t>OK</w:t>
            </w:r>
          </w:p>
        </w:tc>
        <w:tc>
          <w:tcPr>
            <w:tcW w:w="1447" w:type="dxa"/>
            <w:shd w:val="clear" w:color="auto" w:fill="737373"/>
          </w:tcPr>
          <w:p w:rsidR="004B5B99" w:rsidRDefault="004B5B99" w:rsidP="006C2630">
            <w:pPr>
              <w:spacing w:line="240" w:lineRule="auto"/>
            </w:pPr>
            <w:r>
              <w:rPr>
                <w:b/>
                <w:color w:val="FFFFFF"/>
              </w:rPr>
              <w:t>Akzeptabel</w:t>
            </w:r>
          </w:p>
        </w:tc>
        <w:tc>
          <w:tcPr>
            <w:tcW w:w="1386" w:type="dxa"/>
            <w:shd w:val="clear" w:color="auto" w:fill="737373"/>
          </w:tcPr>
          <w:p w:rsidR="004B5B99" w:rsidRDefault="004B5B99" w:rsidP="006C2630">
            <w:pPr>
              <w:spacing w:line="240" w:lineRule="auto"/>
            </w:pPr>
            <w:r>
              <w:rPr>
                <w:b/>
                <w:color w:val="FFFFFF"/>
              </w:rPr>
              <w:t>STOP</w:t>
            </w:r>
          </w:p>
        </w:tc>
      </w:tr>
      <w:tr w:rsidR="002600CF" w:rsidTr="00F121AB">
        <w:tc>
          <w:tcPr>
            <w:tcW w:w="828" w:type="dxa"/>
          </w:tcPr>
          <w:p w:rsidR="002600CF" w:rsidRDefault="002600CF" w:rsidP="002600CF">
            <w:pPr>
              <w:spacing w:line="240" w:lineRule="auto"/>
            </w:pPr>
            <w:r>
              <w:t>1</w:t>
            </w:r>
          </w:p>
        </w:tc>
        <w:tc>
          <w:tcPr>
            <w:tcW w:w="4171" w:type="dxa"/>
          </w:tcPr>
          <w:p w:rsidR="002600CF" w:rsidRPr="006778E8" w:rsidRDefault="002600CF" w:rsidP="002600CF">
            <w:r w:rsidRPr="006778E8">
              <w:t>Normales Ferienangebot suchen</w:t>
            </w:r>
          </w:p>
        </w:tc>
        <w:tc>
          <w:tcPr>
            <w:tcW w:w="1454" w:type="dxa"/>
          </w:tcPr>
          <w:p w:rsidR="002600CF" w:rsidRDefault="002600CF" w:rsidP="002600CF">
            <w:pPr>
              <w:spacing w:line="240" w:lineRule="auto"/>
              <w:jc w:val="left"/>
            </w:pPr>
            <w:r>
              <w:t>1 Minute</w:t>
            </w:r>
            <w:r>
              <w:br/>
              <w:t>10 Klicks</w:t>
            </w:r>
          </w:p>
        </w:tc>
        <w:tc>
          <w:tcPr>
            <w:tcW w:w="1447" w:type="dxa"/>
          </w:tcPr>
          <w:p w:rsidR="002600CF" w:rsidRDefault="002600CF" w:rsidP="002600CF">
            <w:pPr>
              <w:spacing w:line="240" w:lineRule="auto"/>
              <w:jc w:val="left"/>
            </w:pPr>
            <w:r>
              <w:t>2 Minute</w:t>
            </w:r>
            <w:r>
              <w:br/>
              <w:t>15 Klicks</w:t>
            </w:r>
          </w:p>
        </w:tc>
        <w:tc>
          <w:tcPr>
            <w:tcW w:w="1386" w:type="dxa"/>
          </w:tcPr>
          <w:p w:rsidR="002600CF" w:rsidRDefault="002600CF" w:rsidP="002600CF">
            <w:pPr>
              <w:spacing w:line="240" w:lineRule="auto"/>
              <w:jc w:val="left"/>
            </w:pPr>
            <w:r>
              <w:t>3 Minute</w:t>
            </w:r>
            <w:r>
              <w:br/>
              <w:t>20 Klicks</w:t>
            </w:r>
          </w:p>
        </w:tc>
      </w:tr>
      <w:tr w:rsidR="00F121AB" w:rsidTr="00F121AB">
        <w:tc>
          <w:tcPr>
            <w:tcW w:w="828" w:type="dxa"/>
          </w:tcPr>
          <w:p w:rsidR="00F121AB" w:rsidRDefault="00F121AB" w:rsidP="00F121AB">
            <w:pPr>
              <w:spacing w:line="240" w:lineRule="auto"/>
            </w:pPr>
            <w:r>
              <w:t>2</w:t>
            </w:r>
          </w:p>
        </w:tc>
        <w:tc>
          <w:tcPr>
            <w:tcW w:w="4171" w:type="dxa"/>
          </w:tcPr>
          <w:p w:rsidR="00F121AB" w:rsidRPr="006778E8" w:rsidRDefault="00F121AB" w:rsidP="00F121AB">
            <w:r w:rsidRPr="006778E8">
              <w:t>Normales Ferienangebot filtern/Suche anpassen</w:t>
            </w:r>
          </w:p>
        </w:tc>
        <w:tc>
          <w:tcPr>
            <w:tcW w:w="1454" w:type="dxa"/>
          </w:tcPr>
          <w:p w:rsidR="00F121AB" w:rsidRDefault="00F121AB" w:rsidP="00F121AB">
            <w:pPr>
              <w:spacing w:line="240" w:lineRule="auto"/>
              <w:jc w:val="left"/>
            </w:pPr>
            <w:r>
              <w:t>10 Sekunden</w:t>
            </w:r>
            <w:r>
              <w:br/>
              <w:t>3 Klicks</w:t>
            </w:r>
          </w:p>
        </w:tc>
        <w:tc>
          <w:tcPr>
            <w:tcW w:w="1447" w:type="dxa"/>
          </w:tcPr>
          <w:p w:rsidR="00F121AB" w:rsidRDefault="00F121AB" w:rsidP="00F121AB">
            <w:pPr>
              <w:spacing w:line="240" w:lineRule="auto"/>
              <w:jc w:val="left"/>
            </w:pPr>
            <w:r>
              <w:t>15 Sekunden</w:t>
            </w:r>
            <w:r>
              <w:br/>
              <w:t>5 Klicks</w:t>
            </w:r>
          </w:p>
        </w:tc>
        <w:tc>
          <w:tcPr>
            <w:tcW w:w="1386" w:type="dxa"/>
          </w:tcPr>
          <w:p w:rsidR="00F121AB" w:rsidRDefault="00F121AB" w:rsidP="00F121AB">
            <w:pPr>
              <w:spacing w:line="240" w:lineRule="auto"/>
              <w:jc w:val="left"/>
            </w:pPr>
            <w:r>
              <w:t>20 Sekunden</w:t>
            </w:r>
            <w:r>
              <w:br/>
              <w:t>10 Klicks</w:t>
            </w:r>
          </w:p>
        </w:tc>
      </w:tr>
      <w:tr w:rsidR="002C16CC" w:rsidTr="00F121AB">
        <w:tc>
          <w:tcPr>
            <w:tcW w:w="828" w:type="dxa"/>
          </w:tcPr>
          <w:p w:rsidR="002C16CC" w:rsidRDefault="002C16CC" w:rsidP="002C16CC">
            <w:pPr>
              <w:spacing w:line="240" w:lineRule="auto"/>
            </w:pPr>
            <w:r>
              <w:t>3</w:t>
            </w:r>
          </w:p>
        </w:tc>
        <w:tc>
          <w:tcPr>
            <w:tcW w:w="4171" w:type="dxa"/>
          </w:tcPr>
          <w:p w:rsidR="002C16CC" w:rsidRPr="006778E8" w:rsidRDefault="002C16CC" w:rsidP="002C16CC">
            <w:r w:rsidRPr="006778E8">
              <w:t>Normales Ferienangebot anzeigen</w:t>
            </w:r>
          </w:p>
        </w:tc>
        <w:tc>
          <w:tcPr>
            <w:tcW w:w="1454" w:type="dxa"/>
          </w:tcPr>
          <w:p w:rsidR="002C16CC" w:rsidRDefault="00F121AB" w:rsidP="002C16CC">
            <w:pPr>
              <w:spacing w:line="240" w:lineRule="auto"/>
              <w:jc w:val="left"/>
            </w:pPr>
            <w:r>
              <w:t>5 Sekunden</w:t>
            </w:r>
            <w:r>
              <w:br/>
              <w:t>1 Klick</w:t>
            </w:r>
          </w:p>
        </w:tc>
        <w:tc>
          <w:tcPr>
            <w:tcW w:w="1447" w:type="dxa"/>
          </w:tcPr>
          <w:p w:rsidR="002C16CC" w:rsidRDefault="00F121AB" w:rsidP="00F121AB">
            <w:pPr>
              <w:spacing w:line="240" w:lineRule="auto"/>
              <w:jc w:val="left"/>
            </w:pPr>
            <w:r>
              <w:t>10 Sekunden</w:t>
            </w:r>
            <w:r>
              <w:br/>
              <w:t xml:space="preserve">2 </w:t>
            </w:r>
            <w:r w:rsidR="002C16CC">
              <w:t>Klicks</w:t>
            </w:r>
          </w:p>
        </w:tc>
        <w:tc>
          <w:tcPr>
            <w:tcW w:w="1386" w:type="dxa"/>
          </w:tcPr>
          <w:p w:rsidR="002C16CC" w:rsidRDefault="00F121AB" w:rsidP="002C16CC">
            <w:pPr>
              <w:spacing w:line="240" w:lineRule="auto"/>
              <w:jc w:val="left"/>
            </w:pPr>
            <w:r>
              <w:t>15 Sekunden</w:t>
            </w:r>
            <w:r>
              <w:br/>
              <w:t>5 Klicks</w:t>
            </w:r>
          </w:p>
        </w:tc>
      </w:tr>
      <w:tr w:rsidR="00F121AB" w:rsidTr="00F121AB">
        <w:tc>
          <w:tcPr>
            <w:tcW w:w="828" w:type="dxa"/>
          </w:tcPr>
          <w:p w:rsidR="00F121AB" w:rsidRDefault="00F121AB" w:rsidP="00F121AB">
            <w:pPr>
              <w:spacing w:line="240" w:lineRule="auto"/>
            </w:pPr>
            <w:r>
              <w:t>4</w:t>
            </w:r>
          </w:p>
        </w:tc>
        <w:tc>
          <w:tcPr>
            <w:tcW w:w="4171" w:type="dxa"/>
          </w:tcPr>
          <w:p w:rsidR="00F121AB" w:rsidRPr="006778E8" w:rsidRDefault="00F121AB" w:rsidP="00F121AB">
            <w:r w:rsidRPr="006778E8">
              <w:t>Surprise Ferienangebot suchen</w:t>
            </w:r>
          </w:p>
        </w:tc>
        <w:tc>
          <w:tcPr>
            <w:tcW w:w="1454" w:type="dxa"/>
          </w:tcPr>
          <w:p w:rsidR="00F121AB" w:rsidRDefault="00F121AB" w:rsidP="00F121AB">
            <w:pPr>
              <w:spacing w:line="240" w:lineRule="auto"/>
              <w:jc w:val="left"/>
            </w:pPr>
            <w:r>
              <w:t>1 Minute</w:t>
            </w:r>
            <w:r>
              <w:br/>
              <w:t>10 Klicks</w:t>
            </w:r>
          </w:p>
        </w:tc>
        <w:tc>
          <w:tcPr>
            <w:tcW w:w="1447" w:type="dxa"/>
          </w:tcPr>
          <w:p w:rsidR="00F121AB" w:rsidRDefault="00F121AB" w:rsidP="00F121AB">
            <w:pPr>
              <w:spacing w:line="240" w:lineRule="auto"/>
              <w:jc w:val="left"/>
            </w:pPr>
            <w:r>
              <w:t>2 Minute</w:t>
            </w:r>
            <w:r>
              <w:br/>
              <w:t>15 Klicks</w:t>
            </w:r>
          </w:p>
        </w:tc>
        <w:tc>
          <w:tcPr>
            <w:tcW w:w="1386" w:type="dxa"/>
          </w:tcPr>
          <w:p w:rsidR="00F121AB" w:rsidRDefault="00F121AB" w:rsidP="00F121AB">
            <w:pPr>
              <w:spacing w:line="240" w:lineRule="auto"/>
              <w:jc w:val="left"/>
            </w:pPr>
            <w:r>
              <w:t>3 Minute</w:t>
            </w:r>
            <w:r>
              <w:br/>
              <w:t>20 Klicks</w:t>
            </w:r>
          </w:p>
        </w:tc>
      </w:tr>
      <w:tr w:rsidR="00F121AB" w:rsidTr="00F121AB">
        <w:tc>
          <w:tcPr>
            <w:tcW w:w="828" w:type="dxa"/>
          </w:tcPr>
          <w:p w:rsidR="00F121AB" w:rsidRDefault="00F121AB" w:rsidP="00F121AB">
            <w:pPr>
              <w:spacing w:line="240" w:lineRule="auto"/>
            </w:pPr>
            <w:r>
              <w:t>5</w:t>
            </w:r>
          </w:p>
        </w:tc>
        <w:tc>
          <w:tcPr>
            <w:tcW w:w="4171" w:type="dxa"/>
          </w:tcPr>
          <w:p w:rsidR="00F121AB" w:rsidRPr="006778E8" w:rsidRDefault="00F121AB" w:rsidP="00F121AB">
            <w:r w:rsidRPr="006778E8">
              <w:t>Surprise Ferienangebot filtern/Suche anpassen</w:t>
            </w:r>
          </w:p>
        </w:tc>
        <w:tc>
          <w:tcPr>
            <w:tcW w:w="1454" w:type="dxa"/>
          </w:tcPr>
          <w:p w:rsidR="00F121AB" w:rsidRDefault="00F121AB" w:rsidP="00F121AB">
            <w:pPr>
              <w:spacing w:line="240" w:lineRule="auto"/>
              <w:jc w:val="left"/>
            </w:pPr>
            <w:r>
              <w:t>10 Sekunden</w:t>
            </w:r>
            <w:r>
              <w:br/>
              <w:t>3 Klicks</w:t>
            </w:r>
          </w:p>
        </w:tc>
        <w:tc>
          <w:tcPr>
            <w:tcW w:w="1447" w:type="dxa"/>
          </w:tcPr>
          <w:p w:rsidR="00F121AB" w:rsidRDefault="00F121AB" w:rsidP="00F121AB">
            <w:pPr>
              <w:spacing w:line="240" w:lineRule="auto"/>
              <w:jc w:val="left"/>
            </w:pPr>
            <w:r>
              <w:t>15 Sekunden</w:t>
            </w:r>
            <w:r>
              <w:br/>
              <w:t>5 Klicks</w:t>
            </w:r>
          </w:p>
        </w:tc>
        <w:tc>
          <w:tcPr>
            <w:tcW w:w="1386" w:type="dxa"/>
          </w:tcPr>
          <w:p w:rsidR="00F121AB" w:rsidRDefault="00F121AB" w:rsidP="00F121AB">
            <w:pPr>
              <w:spacing w:line="240" w:lineRule="auto"/>
              <w:jc w:val="left"/>
            </w:pPr>
            <w:r>
              <w:t>20 Sekunden</w:t>
            </w:r>
            <w:r>
              <w:br/>
              <w:t>10 Klicks</w:t>
            </w:r>
          </w:p>
        </w:tc>
      </w:tr>
      <w:tr w:rsidR="00F121AB" w:rsidTr="00F121AB">
        <w:tc>
          <w:tcPr>
            <w:tcW w:w="828" w:type="dxa"/>
          </w:tcPr>
          <w:p w:rsidR="00F121AB" w:rsidRDefault="00F121AB" w:rsidP="00F121AB">
            <w:pPr>
              <w:spacing w:line="240" w:lineRule="auto"/>
            </w:pPr>
            <w:r>
              <w:t>6</w:t>
            </w:r>
          </w:p>
        </w:tc>
        <w:tc>
          <w:tcPr>
            <w:tcW w:w="4171" w:type="dxa"/>
          </w:tcPr>
          <w:p w:rsidR="00F121AB" w:rsidRPr="006778E8" w:rsidRDefault="00F121AB" w:rsidP="00F121AB">
            <w:r w:rsidRPr="006778E8">
              <w:t>Bewertung anschauen</w:t>
            </w:r>
          </w:p>
        </w:tc>
        <w:tc>
          <w:tcPr>
            <w:tcW w:w="1454" w:type="dxa"/>
          </w:tcPr>
          <w:p w:rsidR="00F121AB" w:rsidRDefault="00F121AB" w:rsidP="00F121AB">
            <w:pPr>
              <w:spacing w:line="240" w:lineRule="auto"/>
              <w:jc w:val="left"/>
            </w:pPr>
            <w:r>
              <w:t>5 Sekunden</w:t>
            </w:r>
            <w:r>
              <w:br/>
              <w:t>1 Klick</w:t>
            </w:r>
          </w:p>
        </w:tc>
        <w:tc>
          <w:tcPr>
            <w:tcW w:w="1447" w:type="dxa"/>
          </w:tcPr>
          <w:p w:rsidR="00F121AB" w:rsidRDefault="00F121AB" w:rsidP="00F121AB">
            <w:pPr>
              <w:spacing w:line="240" w:lineRule="auto"/>
              <w:jc w:val="left"/>
            </w:pPr>
            <w:r>
              <w:t>10 Sekunden</w:t>
            </w:r>
            <w:r>
              <w:br/>
              <w:t>2 Klicks</w:t>
            </w:r>
          </w:p>
        </w:tc>
        <w:tc>
          <w:tcPr>
            <w:tcW w:w="1386" w:type="dxa"/>
          </w:tcPr>
          <w:p w:rsidR="00F121AB" w:rsidRDefault="00F121AB" w:rsidP="00F121AB">
            <w:pPr>
              <w:spacing w:line="240" w:lineRule="auto"/>
              <w:jc w:val="left"/>
            </w:pPr>
            <w:r>
              <w:t>15 Sekunden</w:t>
            </w:r>
            <w:r>
              <w:br/>
              <w:t>5 Klicks</w:t>
            </w:r>
          </w:p>
        </w:tc>
      </w:tr>
      <w:tr w:rsidR="00F121AB" w:rsidTr="00F121AB">
        <w:tc>
          <w:tcPr>
            <w:tcW w:w="828" w:type="dxa"/>
          </w:tcPr>
          <w:p w:rsidR="00F121AB" w:rsidRDefault="00F121AB" w:rsidP="00F121AB">
            <w:pPr>
              <w:spacing w:line="240" w:lineRule="auto"/>
            </w:pPr>
            <w:r>
              <w:t>7</w:t>
            </w:r>
          </w:p>
        </w:tc>
        <w:tc>
          <w:tcPr>
            <w:tcW w:w="4171" w:type="dxa"/>
          </w:tcPr>
          <w:p w:rsidR="00F121AB" w:rsidRPr="006778E8" w:rsidRDefault="00F121AB" w:rsidP="00F121AB">
            <w:r w:rsidRPr="006778E8">
              <w:t>Ferienangebot buchen</w:t>
            </w:r>
          </w:p>
        </w:tc>
        <w:tc>
          <w:tcPr>
            <w:tcW w:w="1454" w:type="dxa"/>
          </w:tcPr>
          <w:p w:rsidR="00F121AB" w:rsidRDefault="00F121AB" w:rsidP="00F121AB">
            <w:pPr>
              <w:spacing w:line="240" w:lineRule="auto"/>
              <w:jc w:val="left"/>
            </w:pPr>
            <w:r>
              <w:t>1 Minute</w:t>
            </w:r>
            <w:r>
              <w:br/>
              <w:t>5 Klicks</w:t>
            </w:r>
          </w:p>
        </w:tc>
        <w:tc>
          <w:tcPr>
            <w:tcW w:w="1447" w:type="dxa"/>
          </w:tcPr>
          <w:p w:rsidR="00F121AB" w:rsidRDefault="00F121AB" w:rsidP="00F121AB">
            <w:pPr>
              <w:spacing w:line="240" w:lineRule="auto"/>
              <w:jc w:val="left"/>
            </w:pPr>
            <w:r>
              <w:t>2 Minute</w:t>
            </w:r>
            <w:r>
              <w:br/>
              <w:t>7 Klicks</w:t>
            </w:r>
          </w:p>
        </w:tc>
        <w:tc>
          <w:tcPr>
            <w:tcW w:w="1386" w:type="dxa"/>
          </w:tcPr>
          <w:p w:rsidR="00F121AB" w:rsidRDefault="00F121AB" w:rsidP="00F121AB">
            <w:pPr>
              <w:spacing w:line="240" w:lineRule="auto"/>
              <w:jc w:val="left"/>
            </w:pPr>
            <w:r>
              <w:t>3 Minute</w:t>
            </w:r>
            <w:r>
              <w:br/>
              <w:t>10 Klicks</w:t>
            </w:r>
          </w:p>
        </w:tc>
      </w:tr>
      <w:tr w:rsidR="00F121AB" w:rsidTr="00F121AB">
        <w:tc>
          <w:tcPr>
            <w:tcW w:w="828" w:type="dxa"/>
          </w:tcPr>
          <w:p w:rsidR="00F121AB" w:rsidRDefault="00F121AB" w:rsidP="00F121AB">
            <w:pPr>
              <w:spacing w:line="240" w:lineRule="auto"/>
            </w:pPr>
            <w:r>
              <w:t>8</w:t>
            </w:r>
          </w:p>
        </w:tc>
        <w:tc>
          <w:tcPr>
            <w:tcW w:w="4171" w:type="dxa"/>
          </w:tcPr>
          <w:p w:rsidR="00F121AB" w:rsidRPr="006778E8" w:rsidRDefault="00F121AB" w:rsidP="00F121AB">
            <w:r w:rsidRPr="006778E8">
              <w:t>Ferienangebot bezahlen</w:t>
            </w:r>
          </w:p>
        </w:tc>
        <w:tc>
          <w:tcPr>
            <w:tcW w:w="1454" w:type="dxa"/>
          </w:tcPr>
          <w:p w:rsidR="00F121AB" w:rsidRDefault="00F121AB" w:rsidP="00F121AB">
            <w:pPr>
              <w:spacing w:line="240" w:lineRule="auto"/>
              <w:jc w:val="left"/>
            </w:pPr>
            <w:r>
              <w:t>1 Minute</w:t>
            </w:r>
            <w:r>
              <w:br/>
              <w:t>10 Klicks</w:t>
            </w:r>
          </w:p>
        </w:tc>
        <w:tc>
          <w:tcPr>
            <w:tcW w:w="1447" w:type="dxa"/>
          </w:tcPr>
          <w:p w:rsidR="00F121AB" w:rsidRDefault="00F121AB" w:rsidP="00F121AB">
            <w:pPr>
              <w:spacing w:line="240" w:lineRule="auto"/>
              <w:jc w:val="left"/>
            </w:pPr>
            <w:r>
              <w:t>3 Minute</w:t>
            </w:r>
            <w:r>
              <w:br/>
              <w:t>15 Klicks</w:t>
            </w:r>
          </w:p>
        </w:tc>
        <w:tc>
          <w:tcPr>
            <w:tcW w:w="1386" w:type="dxa"/>
          </w:tcPr>
          <w:p w:rsidR="00F121AB" w:rsidRDefault="00F121AB" w:rsidP="00F121AB">
            <w:pPr>
              <w:spacing w:line="240" w:lineRule="auto"/>
              <w:jc w:val="left"/>
            </w:pPr>
            <w:r>
              <w:t>5 Minute</w:t>
            </w:r>
            <w:r>
              <w:br/>
              <w:t>20 Klicks</w:t>
            </w:r>
          </w:p>
        </w:tc>
      </w:tr>
      <w:tr w:rsidR="00F121AB" w:rsidTr="00F121AB">
        <w:tc>
          <w:tcPr>
            <w:tcW w:w="828" w:type="dxa"/>
          </w:tcPr>
          <w:p w:rsidR="00F121AB" w:rsidRDefault="00F121AB" w:rsidP="00F121AB">
            <w:pPr>
              <w:spacing w:line="240" w:lineRule="auto"/>
            </w:pPr>
            <w:r>
              <w:t>9</w:t>
            </w:r>
          </w:p>
        </w:tc>
        <w:tc>
          <w:tcPr>
            <w:tcW w:w="4171" w:type="dxa"/>
          </w:tcPr>
          <w:p w:rsidR="00F121AB" w:rsidRPr="006778E8" w:rsidRDefault="00F121AB" w:rsidP="00F121AB">
            <w:r>
              <w:t>Ferienangebot Em</w:t>
            </w:r>
            <w:r w:rsidRPr="006778E8">
              <w:t>ailbestätigung</w:t>
            </w:r>
          </w:p>
        </w:tc>
        <w:tc>
          <w:tcPr>
            <w:tcW w:w="1454" w:type="dxa"/>
          </w:tcPr>
          <w:p w:rsidR="00F121AB" w:rsidRDefault="00F121AB" w:rsidP="00F121AB">
            <w:pPr>
              <w:spacing w:line="240" w:lineRule="auto"/>
              <w:jc w:val="left"/>
            </w:pPr>
            <w:r>
              <w:t>1 Minute</w:t>
            </w:r>
          </w:p>
        </w:tc>
        <w:tc>
          <w:tcPr>
            <w:tcW w:w="1447" w:type="dxa"/>
          </w:tcPr>
          <w:p w:rsidR="00F121AB" w:rsidRDefault="00F121AB" w:rsidP="00F121AB">
            <w:pPr>
              <w:spacing w:line="240" w:lineRule="auto"/>
              <w:jc w:val="left"/>
            </w:pPr>
            <w:r>
              <w:t>2 Minute</w:t>
            </w:r>
          </w:p>
        </w:tc>
        <w:tc>
          <w:tcPr>
            <w:tcW w:w="1386" w:type="dxa"/>
          </w:tcPr>
          <w:p w:rsidR="00F121AB" w:rsidRDefault="00F121AB" w:rsidP="00F121AB">
            <w:pPr>
              <w:spacing w:line="240" w:lineRule="auto"/>
              <w:jc w:val="left"/>
            </w:pPr>
            <w:r>
              <w:t>3 Minute</w:t>
            </w:r>
          </w:p>
        </w:tc>
      </w:tr>
      <w:tr w:rsidR="00BE6BEE" w:rsidTr="00F121AB">
        <w:tc>
          <w:tcPr>
            <w:tcW w:w="828" w:type="dxa"/>
          </w:tcPr>
          <w:p w:rsidR="00BE6BEE" w:rsidRDefault="00BE6BEE" w:rsidP="00BE6BEE">
            <w:pPr>
              <w:spacing w:line="240" w:lineRule="auto"/>
            </w:pPr>
            <w:r>
              <w:t>10</w:t>
            </w:r>
          </w:p>
        </w:tc>
        <w:tc>
          <w:tcPr>
            <w:tcW w:w="4171" w:type="dxa"/>
          </w:tcPr>
          <w:p w:rsidR="00BE6BEE" w:rsidRPr="006778E8" w:rsidRDefault="00BE6BEE" w:rsidP="00BE6BEE">
            <w:r>
              <w:t>Gebuchte Ferienangebote einsehen</w:t>
            </w:r>
          </w:p>
        </w:tc>
        <w:tc>
          <w:tcPr>
            <w:tcW w:w="1454" w:type="dxa"/>
          </w:tcPr>
          <w:p w:rsidR="00BE6BEE" w:rsidRDefault="00BE6BEE" w:rsidP="00BE6BEE">
            <w:pPr>
              <w:spacing w:line="240" w:lineRule="auto"/>
              <w:jc w:val="left"/>
            </w:pPr>
            <w:r>
              <w:t>10 Sekunden</w:t>
            </w:r>
            <w:r>
              <w:br/>
            </w:r>
            <w:r w:rsidR="00B12665">
              <w:t>4</w:t>
            </w:r>
            <w:r>
              <w:t xml:space="preserve"> Klicks</w:t>
            </w:r>
          </w:p>
        </w:tc>
        <w:tc>
          <w:tcPr>
            <w:tcW w:w="1447" w:type="dxa"/>
          </w:tcPr>
          <w:p w:rsidR="00BE6BEE" w:rsidRDefault="00BE6BEE" w:rsidP="00BE6BEE">
            <w:pPr>
              <w:spacing w:line="240" w:lineRule="auto"/>
              <w:jc w:val="left"/>
            </w:pPr>
            <w:r>
              <w:t>15 Sekunden</w:t>
            </w:r>
            <w:r>
              <w:br/>
            </w:r>
            <w:r w:rsidR="00B12665">
              <w:t>5</w:t>
            </w:r>
            <w:r>
              <w:t xml:space="preserve"> Klicks</w:t>
            </w:r>
          </w:p>
        </w:tc>
        <w:tc>
          <w:tcPr>
            <w:tcW w:w="1386" w:type="dxa"/>
          </w:tcPr>
          <w:p w:rsidR="00BE6BEE" w:rsidRDefault="00BE6BEE" w:rsidP="00BE6BEE">
            <w:pPr>
              <w:spacing w:line="240" w:lineRule="auto"/>
              <w:jc w:val="left"/>
            </w:pPr>
            <w:r>
              <w:t>20 Sekunden</w:t>
            </w:r>
            <w:r>
              <w:br/>
            </w:r>
            <w:r w:rsidR="00B12665">
              <w:t>7</w:t>
            </w:r>
            <w:r>
              <w:t xml:space="preserve"> Klicks</w:t>
            </w:r>
          </w:p>
        </w:tc>
      </w:tr>
      <w:tr w:rsidR="00F121AB" w:rsidTr="00F121AB">
        <w:tc>
          <w:tcPr>
            <w:tcW w:w="828" w:type="dxa"/>
          </w:tcPr>
          <w:p w:rsidR="00F121AB" w:rsidRDefault="00D575C0" w:rsidP="00F121AB">
            <w:pPr>
              <w:spacing w:line="240" w:lineRule="auto"/>
            </w:pPr>
            <w:r>
              <w:t>11</w:t>
            </w:r>
          </w:p>
        </w:tc>
        <w:tc>
          <w:tcPr>
            <w:tcW w:w="4171" w:type="dxa"/>
          </w:tcPr>
          <w:p w:rsidR="00F121AB" w:rsidRPr="006778E8" w:rsidRDefault="00F121AB" w:rsidP="00F121AB">
            <w:r w:rsidRPr="006778E8">
              <w:t>Ferienangebot bewerten</w:t>
            </w:r>
          </w:p>
        </w:tc>
        <w:tc>
          <w:tcPr>
            <w:tcW w:w="1454" w:type="dxa"/>
          </w:tcPr>
          <w:p w:rsidR="00F121AB" w:rsidRDefault="00F121AB" w:rsidP="00F121AB">
            <w:pPr>
              <w:spacing w:line="240" w:lineRule="auto"/>
              <w:jc w:val="left"/>
            </w:pPr>
            <w:r>
              <w:t>1 Minute</w:t>
            </w:r>
            <w:r>
              <w:br/>
              <w:t>5 Klicks</w:t>
            </w:r>
          </w:p>
        </w:tc>
        <w:tc>
          <w:tcPr>
            <w:tcW w:w="1447" w:type="dxa"/>
          </w:tcPr>
          <w:p w:rsidR="00F121AB" w:rsidRDefault="00F121AB" w:rsidP="00F121AB">
            <w:pPr>
              <w:spacing w:line="240" w:lineRule="auto"/>
              <w:jc w:val="left"/>
            </w:pPr>
            <w:r>
              <w:t>2 Minute</w:t>
            </w:r>
            <w:r>
              <w:br/>
              <w:t>10 Klicks</w:t>
            </w:r>
          </w:p>
        </w:tc>
        <w:tc>
          <w:tcPr>
            <w:tcW w:w="1386" w:type="dxa"/>
          </w:tcPr>
          <w:p w:rsidR="00F121AB" w:rsidRDefault="00F121AB" w:rsidP="00F121AB">
            <w:pPr>
              <w:spacing w:line="240" w:lineRule="auto"/>
              <w:jc w:val="left"/>
            </w:pPr>
            <w:r>
              <w:t>3 Minute</w:t>
            </w:r>
            <w:r>
              <w:br/>
              <w:t>15 Klicks</w:t>
            </w:r>
          </w:p>
        </w:tc>
      </w:tr>
      <w:tr w:rsidR="00AD6F41" w:rsidTr="00F121AB">
        <w:tc>
          <w:tcPr>
            <w:tcW w:w="828" w:type="dxa"/>
          </w:tcPr>
          <w:p w:rsidR="00AD6F41" w:rsidRDefault="00D575C0" w:rsidP="00AD6F41">
            <w:pPr>
              <w:spacing w:line="240" w:lineRule="auto"/>
            </w:pPr>
            <w:r>
              <w:t>12</w:t>
            </w:r>
          </w:p>
        </w:tc>
        <w:tc>
          <w:tcPr>
            <w:tcW w:w="4171" w:type="dxa"/>
          </w:tcPr>
          <w:p w:rsidR="00AD6F41" w:rsidRDefault="00AD6F41" w:rsidP="00AD6F41">
            <w:pPr>
              <w:spacing w:line="240" w:lineRule="auto"/>
            </w:pPr>
            <w:r w:rsidRPr="006778E8">
              <w:t>Registrieren</w:t>
            </w:r>
          </w:p>
        </w:tc>
        <w:tc>
          <w:tcPr>
            <w:tcW w:w="1454" w:type="dxa"/>
          </w:tcPr>
          <w:p w:rsidR="00AD6F41" w:rsidRDefault="00AD6F41" w:rsidP="00AD6F41">
            <w:pPr>
              <w:spacing w:line="240" w:lineRule="auto"/>
              <w:jc w:val="left"/>
            </w:pPr>
            <w:r>
              <w:t>1 Minute</w:t>
            </w:r>
            <w:r>
              <w:br/>
              <w:t>10 Klicks</w:t>
            </w:r>
          </w:p>
        </w:tc>
        <w:tc>
          <w:tcPr>
            <w:tcW w:w="1447" w:type="dxa"/>
          </w:tcPr>
          <w:p w:rsidR="00AD6F41" w:rsidRDefault="00AD6F41" w:rsidP="00AD6F41">
            <w:pPr>
              <w:spacing w:line="240" w:lineRule="auto"/>
              <w:jc w:val="left"/>
            </w:pPr>
            <w:r>
              <w:t>2 Minute</w:t>
            </w:r>
            <w:r>
              <w:br/>
              <w:t>15 Klicks</w:t>
            </w:r>
          </w:p>
        </w:tc>
        <w:tc>
          <w:tcPr>
            <w:tcW w:w="1386" w:type="dxa"/>
          </w:tcPr>
          <w:p w:rsidR="00AD6F41" w:rsidRDefault="00AD6F41" w:rsidP="00AD6F41">
            <w:pPr>
              <w:spacing w:line="240" w:lineRule="auto"/>
              <w:jc w:val="left"/>
            </w:pPr>
            <w:r>
              <w:t>3 Minute</w:t>
            </w:r>
            <w:r>
              <w:br/>
              <w:t>20 Klicks</w:t>
            </w:r>
          </w:p>
        </w:tc>
      </w:tr>
      <w:tr w:rsidR="002C16CC" w:rsidTr="00F121AB">
        <w:tc>
          <w:tcPr>
            <w:tcW w:w="828" w:type="dxa"/>
          </w:tcPr>
          <w:p w:rsidR="002C16CC" w:rsidRDefault="00D575C0" w:rsidP="002C16CC">
            <w:pPr>
              <w:spacing w:line="240" w:lineRule="auto"/>
            </w:pPr>
            <w:r>
              <w:t>13</w:t>
            </w:r>
          </w:p>
        </w:tc>
        <w:tc>
          <w:tcPr>
            <w:tcW w:w="4171" w:type="dxa"/>
          </w:tcPr>
          <w:p w:rsidR="002C16CC" w:rsidRPr="006778E8" w:rsidRDefault="002C16CC" w:rsidP="002C16CC">
            <w:r w:rsidRPr="006778E8">
              <w:t>Registrierungsdaten überprüfen</w:t>
            </w:r>
          </w:p>
        </w:tc>
        <w:tc>
          <w:tcPr>
            <w:tcW w:w="1454" w:type="dxa"/>
          </w:tcPr>
          <w:p w:rsidR="002C16CC" w:rsidRDefault="00AD6F41" w:rsidP="002C16CC">
            <w:pPr>
              <w:spacing w:line="240" w:lineRule="auto"/>
              <w:jc w:val="left"/>
            </w:pPr>
            <w:r>
              <w:t>1 Sekunde</w:t>
            </w:r>
          </w:p>
        </w:tc>
        <w:tc>
          <w:tcPr>
            <w:tcW w:w="1447" w:type="dxa"/>
          </w:tcPr>
          <w:p w:rsidR="002C16CC" w:rsidRDefault="00AD6F41" w:rsidP="002C16CC">
            <w:pPr>
              <w:spacing w:line="240" w:lineRule="auto"/>
              <w:jc w:val="left"/>
            </w:pPr>
            <w:r>
              <w:t>1 Sekunde</w:t>
            </w:r>
          </w:p>
        </w:tc>
        <w:tc>
          <w:tcPr>
            <w:tcW w:w="1386" w:type="dxa"/>
          </w:tcPr>
          <w:p w:rsidR="002C16CC" w:rsidRDefault="00AD6F41" w:rsidP="002C16CC">
            <w:pPr>
              <w:spacing w:line="240" w:lineRule="auto"/>
              <w:jc w:val="left"/>
            </w:pPr>
            <w:r>
              <w:t>1 Sekunde</w:t>
            </w:r>
          </w:p>
        </w:tc>
      </w:tr>
      <w:tr w:rsidR="00D45914" w:rsidTr="00F121AB">
        <w:tc>
          <w:tcPr>
            <w:tcW w:w="828" w:type="dxa"/>
          </w:tcPr>
          <w:p w:rsidR="00D45914" w:rsidRDefault="00D575C0" w:rsidP="00D45914">
            <w:pPr>
              <w:spacing w:line="240" w:lineRule="auto"/>
            </w:pPr>
            <w:r>
              <w:t>14</w:t>
            </w:r>
          </w:p>
        </w:tc>
        <w:tc>
          <w:tcPr>
            <w:tcW w:w="4171" w:type="dxa"/>
          </w:tcPr>
          <w:p w:rsidR="00D45914" w:rsidRDefault="00D45914" w:rsidP="00D45914">
            <w:pPr>
              <w:spacing w:line="240" w:lineRule="auto"/>
            </w:pPr>
            <w:r>
              <w:t>Anmelden</w:t>
            </w:r>
          </w:p>
        </w:tc>
        <w:tc>
          <w:tcPr>
            <w:tcW w:w="1454" w:type="dxa"/>
          </w:tcPr>
          <w:p w:rsidR="00D45914" w:rsidRDefault="00D45914" w:rsidP="00D45914">
            <w:pPr>
              <w:spacing w:line="240" w:lineRule="auto"/>
              <w:jc w:val="left"/>
            </w:pPr>
            <w:r>
              <w:t>15 Sekunden</w:t>
            </w:r>
            <w:r>
              <w:br/>
              <w:t>5 Klicks</w:t>
            </w:r>
          </w:p>
        </w:tc>
        <w:tc>
          <w:tcPr>
            <w:tcW w:w="1447" w:type="dxa"/>
          </w:tcPr>
          <w:p w:rsidR="00D45914" w:rsidRDefault="00D45914" w:rsidP="00D45914">
            <w:pPr>
              <w:spacing w:line="240" w:lineRule="auto"/>
              <w:jc w:val="left"/>
            </w:pPr>
            <w:r>
              <w:t>30 Sekunden</w:t>
            </w:r>
            <w:r>
              <w:br/>
              <w:t>7 Klicks</w:t>
            </w:r>
          </w:p>
        </w:tc>
        <w:tc>
          <w:tcPr>
            <w:tcW w:w="1386" w:type="dxa"/>
          </w:tcPr>
          <w:p w:rsidR="00D45914" w:rsidRDefault="00D45914" w:rsidP="00D45914">
            <w:pPr>
              <w:spacing w:line="240" w:lineRule="auto"/>
              <w:jc w:val="left"/>
            </w:pPr>
            <w:r>
              <w:t>1 Minute</w:t>
            </w:r>
            <w:r>
              <w:br/>
              <w:t>10 Klicks</w:t>
            </w:r>
          </w:p>
        </w:tc>
      </w:tr>
      <w:tr w:rsidR="00D45914" w:rsidTr="00F121AB">
        <w:tc>
          <w:tcPr>
            <w:tcW w:w="828" w:type="dxa"/>
          </w:tcPr>
          <w:p w:rsidR="00D45914" w:rsidRDefault="00D575C0" w:rsidP="00D45914">
            <w:pPr>
              <w:spacing w:line="240" w:lineRule="auto"/>
            </w:pPr>
            <w:r>
              <w:t>15</w:t>
            </w:r>
          </w:p>
        </w:tc>
        <w:tc>
          <w:tcPr>
            <w:tcW w:w="4171" w:type="dxa"/>
          </w:tcPr>
          <w:p w:rsidR="00D45914" w:rsidRDefault="00D45914" w:rsidP="00D45914">
            <w:pPr>
              <w:spacing w:line="240" w:lineRule="auto"/>
            </w:pPr>
            <w:r>
              <w:t>Abmelden</w:t>
            </w:r>
          </w:p>
        </w:tc>
        <w:tc>
          <w:tcPr>
            <w:tcW w:w="1454" w:type="dxa"/>
          </w:tcPr>
          <w:p w:rsidR="00D45914" w:rsidRDefault="00D45914" w:rsidP="00D45914">
            <w:pPr>
              <w:spacing w:line="240" w:lineRule="auto"/>
              <w:jc w:val="left"/>
            </w:pPr>
            <w:r>
              <w:t>10 Sekunden</w:t>
            </w:r>
            <w:r>
              <w:br/>
              <w:t>1 Klicks</w:t>
            </w:r>
          </w:p>
        </w:tc>
        <w:tc>
          <w:tcPr>
            <w:tcW w:w="1447" w:type="dxa"/>
          </w:tcPr>
          <w:p w:rsidR="00D45914" w:rsidRDefault="00D45914" w:rsidP="00D45914">
            <w:pPr>
              <w:spacing w:line="240" w:lineRule="auto"/>
              <w:jc w:val="left"/>
            </w:pPr>
            <w:r>
              <w:t>15 Sekunden</w:t>
            </w:r>
            <w:r>
              <w:br/>
              <w:t>2 Klicks</w:t>
            </w:r>
          </w:p>
        </w:tc>
        <w:tc>
          <w:tcPr>
            <w:tcW w:w="1386" w:type="dxa"/>
          </w:tcPr>
          <w:p w:rsidR="00D45914" w:rsidRDefault="00D45914" w:rsidP="00D45914">
            <w:pPr>
              <w:spacing w:line="240" w:lineRule="auto"/>
              <w:jc w:val="left"/>
            </w:pPr>
            <w:r>
              <w:t>20 Sekunden</w:t>
            </w:r>
            <w:r>
              <w:br/>
              <w:t>3 Klicks</w:t>
            </w:r>
          </w:p>
        </w:tc>
      </w:tr>
      <w:tr w:rsidR="00D45914" w:rsidTr="00F121AB">
        <w:tc>
          <w:tcPr>
            <w:tcW w:w="828" w:type="dxa"/>
          </w:tcPr>
          <w:p w:rsidR="00D45914" w:rsidRDefault="00D575C0" w:rsidP="00D45914">
            <w:pPr>
              <w:spacing w:line="240" w:lineRule="auto"/>
            </w:pPr>
            <w:r>
              <w:t>16</w:t>
            </w:r>
          </w:p>
        </w:tc>
        <w:tc>
          <w:tcPr>
            <w:tcW w:w="4171" w:type="dxa"/>
          </w:tcPr>
          <w:p w:rsidR="00D45914" w:rsidRDefault="00D45914" w:rsidP="00D45914">
            <w:pPr>
              <w:spacing w:line="240" w:lineRule="auto"/>
            </w:pPr>
            <w:r>
              <w:t>Neues Passwort beantragen</w:t>
            </w:r>
          </w:p>
        </w:tc>
        <w:tc>
          <w:tcPr>
            <w:tcW w:w="1454" w:type="dxa"/>
          </w:tcPr>
          <w:p w:rsidR="00D45914" w:rsidRDefault="00D45914" w:rsidP="00D45914">
            <w:pPr>
              <w:spacing w:line="240" w:lineRule="auto"/>
              <w:jc w:val="left"/>
            </w:pPr>
            <w:r>
              <w:t>1 Minute</w:t>
            </w:r>
            <w:r>
              <w:br/>
              <w:t>10 Klicks</w:t>
            </w:r>
          </w:p>
        </w:tc>
        <w:tc>
          <w:tcPr>
            <w:tcW w:w="1447" w:type="dxa"/>
          </w:tcPr>
          <w:p w:rsidR="00D45914" w:rsidRDefault="00D45914" w:rsidP="00D45914">
            <w:pPr>
              <w:spacing w:line="240" w:lineRule="auto"/>
              <w:jc w:val="left"/>
            </w:pPr>
            <w:r>
              <w:t>3 Minute</w:t>
            </w:r>
            <w:r>
              <w:br/>
              <w:t>15 Klicks</w:t>
            </w:r>
          </w:p>
        </w:tc>
        <w:tc>
          <w:tcPr>
            <w:tcW w:w="1386" w:type="dxa"/>
          </w:tcPr>
          <w:p w:rsidR="00D45914" w:rsidRDefault="00D45914" w:rsidP="00D45914">
            <w:pPr>
              <w:spacing w:line="240" w:lineRule="auto"/>
              <w:jc w:val="left"/>
            </w:pPr>
            <w:r>
              <w:t>5 Minute</w:t>
            </w:r>
            <w:r>
              <w:br/>
              <w:t>20 Klicks</w:t>
            </w:r>
          </w:p>
        </w:tc>
      </w:tr>
      <w:tr w:rsidR="002C16CC" w:rsidTr="00F121AB">
        <w:tc>
          <w:tcPr>
            <w:tcW w:w="828" w:type="dxa"/>
          </w:tcPr>
          <w:p w:rsidR="002C16CC" w:rsidRDefault="008B28F4" w:rsidP="002C16CC">
            <w:pPr>
              <w:spacing w:line="240" w:lineRule="auto"/>
            </w:pPr>
            <w:r>
              <w:t>17</w:t>
            </w:r>
          </w:p>
        </w:tc>
        <w:tc>
          <w:tcPr>
            <w:tcW w:w="4171" w:type="dxa"/>
          </w:tcPr>
          <w:p w:rsidR="002C16CC" w:rsidRPr="006778E8" w:rsidRDefault="002C16CC" w:rsidP="002C16CC">
            <w:r w:rsidRPr="006778E8">
              <w:t>Ferienangebot erfassen</w:t>
            </w:r>
          </w:p>
        </w:tc>
        <w:tc>
          <w:tcPr>
            <w:tcW w:w="1454" w:type="dxa"/>
          </w:tcPr>
          <w:p w:rsidR="002C16CC" w:rsidRDefault="002A6870" w:rsidP="002C16CC">
            <w:pPr>
              <w:spacing w:line="240" w:lineRule="auto"/>
              <w:jc w:val="left"/>
            </w:pPr>
            <w:r>
              <w:t>5</w:t>
            </w:r>
            <w:r w:rsidR="002C16CC">
              <w:t xml:space="preserve"> Minute</w:t>
            </w:r>
            <w:r w:rsidR="002C16CC">
              <w:br/>
              <w:t>10 Klicks</w:t>
            </w:r>
          </w:p>
        </w:tc>
        <w:tc>
          <w:tcPr>
            <w:tcW w:w="1447" w:type="dxa"/>
          </w:tcPr>
          <w:p w:rsidR="002C16CC" w:rsidRDefault="002A6870" w:rsidP="002C16CC">
            <w:pPr>
              <w:spacing w:line="240" w:lineRule="auto"/>
              <w:jc w:val="left"/>
            </w:pPr>
            <w:r>
              <w:t>10</w:t>
            </w:r>
            <w:r w:rsidR="002C16CC">
              <w:t xml:space="preserve"> Minute</w:t>
            </w:r>
            <w:r w:rsidR="002C16CC">
              <w:br/>
            </w:r>
            <w:r>
              <w:t>15</w:t>
            </w:r>
            <w:r w:rsidR="002C16CC">
              <w:t xml:space="preserve"> Klicks</w:t>
            </w:r>
          </w:p>
        </w:tc>
        <w:tc>
          <w:tcPr>
            <w:tcW w:w="1386" w:type="dxa"/>
          </w:tcPr>
          <w:p w:rsidR="002C16CC" w:rsidRDefault="002C16CC" w:rsidP="002C16CC">
            <w:pPr>
              <w:spacing w:line="240" w:lineRule="auto"/>
              <w:jc w:val="left"/>
            </w:pPr>
            <w:r>
              <w:t>1</w:t>
            </w:r>
            <w:r w:rsidR="002A6870">
              <w:t>5</w:t>
            </w:r>
            <w:r>
              <w:t xml:space="preserve"> Minute</w:t>
            </w:r>
            <w:r>
              <w:br/>
            </w:r>
            <w:r w:rsidR="002A6870">
              <w:t>20</w:t>
            </w:r>
            <w:r>
              <w:t xml:space="preserve"> Klicks</w:t>
            </w:r>
          </w:p>
        </w:tc>
      </w:tr>
      <w:tr w:rsidR="002C16CC" w:rsidTr="00F121AB">
        <w:tc>
          <w:tcPr>
            <w:tcW w:w="828" w:type="dxa"/>
          </w:tcPr>
          <w:p w:rsidR="002C16CC" w:rsidRDefault="008B28F4" w:rsidP="002C16CC">
            <w:pPr>
              <w:spacing w:line="240" w:lineRule="auto"/>
            </w:pPr>
            <w:r>
              <w:lastRenderedPageBreak/>
              <w:t>18</w:t>
            </w:r>
          </w:p>
        </w:tc>
        <w:tc>
          <w:tcPr>
            <w:tcW w:w="4171" w:type="dxa"/>
          </w:tcPr>
          <w:p w:rsidR="002C16CC" w:rsidRPr="006778E8" w:rsidRDefault="002C16CC" w:rsidP="002C16CC">
            <w:r w:rsidRPr="006778E8">
              <w:t>Ferienangebot löschen</w:t>
            </w:r>
          </w:p>
        </w:tc>
        <w:tc>
          <w:tcPr>
            <w:tcW w:w="1454" w:type="dxa"/>
          </w:tcPr>
          <w:p w:rsidR="002C16CC" w:rsidRDefault="002A6870" w:rsidP="002C16CC">
            <w:pPr>
              <w:spacing w:line="240" w:lineRule="auto"/>
              <w:jc w:val="left"/>
            </w:pPr>
            <w:r>
              <w:t>2</w:t>
            </w:r>
            <w:r w:rsidR="002C16CC">
              <w:t xml:space="preserve"> Minute</w:t>
            </w:r>
            <w:r w:rsidR="002C16CC">
              <w:br/>
              <w:t>10 Klicks</w:t>
            </w:r>
          </w:p>
        </w:tc>
        <w:tc>
          <w:tcPr>
            <w:tcW w:w="1447" w:type="dxa"/>
          </w:tcPr>
          <w:p w:rsidR="002C16CC" w:rsidRDefault="002A6870" w:rsidP="002C16CC">
            <w:pPr>
              <w:spacing w:line="240" w:lineRule="auto"/>
              <w:jc w:val="left"/>
            </w:pPr>
            <w:r>
              <w:t>3</w:t>
            </w:r>
            <w:r w:rsidR="002C16CC">
              <w:t xml:space="preserve"> Minute</w:t>
            </w:r>
            <w:r w:rsidR="002C16CC">
              <w:br/>
            </w:r>
            <w:r>
              <w:t>15</w:t>
            </w:r>
            <w:r w:rsidR="002C16CC">
              <w:t xml:space="preserve"> Klicks</w:t>
            </w:r>
          </w:p>
        </w:tc>
        <w:tc>
          <w:tcPr>
            <w:tcW w:w="1386" w:type="dxa"/>
          </w:tcPr>
          <w:p w:rsidR="002C16CC" w:rsidRDefault="002A6870" w:rsidP="002A6870">
            <w:pPr>
              <w:spacing w:line="240" w:lineRule="auto"/>
              <w:jc w:val="left"/>
            </w:pPr>
            <w:r>
              <w:t>5</w:t>
            </w:r>
            <w:r w:rsidR="002C16CC">
              <w:t xml:space="preserve"> Minute</w:t>
            </w:r>
            <w:r w:rsidR="002C16CC">
              <w:br/>
            </w:r>
            <w:r>
              <w:t>2</w:t>
            </w:r>
            <w:r w:rsidR="002C16CC">
              <w:t>0 Klicks</w:t>
            </w:r>
          </w:p>
        </w:tc>
      </w:tr>
      <w:tr w:rsidR="008E3319" w:rsidTr="00F121AB">
        <w:tc>
          <w:tcPr>
            <w:tcW w:w="828" w:type="dxa"/>
          </w:tcPr>
          <w:p w:rsidR="008E3319" w:rsidRDefault="008B28F4" w:rsidP="008E3319">
            <w:pPr>
              <w:spacing w:line="240" w:lineRule="auto"/>
            </w:pPr>
            <w:r>
              <w:t>19</w:t>
            </w:r>
          </w:p>
        </w:tc>
        <w:tc>
          <w:tcPr>
            <w:tcW w:w="4171" w:type="dxa"/>
          </w:tcPr>
          <w:p w:rsidR="008E3319" w:rsidRPr="006778E8" w:rsidRDefault="008E3319" w:rsidP="008E3319">
            <w:r w:rsidRPr="006778E8">
              <w:t>Ferienangebot editieren</w:t>
            </w:r>
          </w:p>
        </w:tc>
        <w:tc>
          <w:tcPr>
            <w:tcW w:w="1454" w:type="dxa"/>
          </w:tcPr>
          <w:p w:rsidR="008E3319" w:rsidRDefault="008E3319" w:rsidP="008E3319">
            <w:pPr>
              <w:spacing w:line="240" w:lineRule="auto"/>
              <w:jc w:val="left"/>
            </w:pPr>
            <w:r>
              <w:t>2 Minute</w:t>
            </w:r>
            <w:r>
              <w:br/>
              <w:t>10 Klicks</w:t>
            </w:r>
          </w:p>
        </w:tc>
        <w:tc>
          <w:tcPr>
            <w:tcW w:w="1447" w:type="dxa"/>
          </w:tcPr>
          <w:p w:rsidR="008E3319" w:rsidRDefault="008E3319" w:rsidP="008E3319">
            <w:pPr>
              <w:spacing w:line="240" w:lineRule="auto"/>
              <w:jc w:val="left"/>
            </w:pPr>
            <w:r>
              <w:t>3 Minute</w:t>
            </w:r>
            <w:r>
              <w:br/>
              <w:t>15 Klicks</w:t>
            </w:r>
          </w:p>
        </w:tc>
        <w:tc>
          <w:tcPr>
            <w:tcW w:w="1386" w:type="dxa"/>
          </w:tcPr>
          <w:p w:rsidR="008E3319" w:rsidRDefault="008E3319" w:rsidP="008E3319">
            <w:pPr>
              <w:spacing w:line="240" w:lineRule="auto"/>
              <w:jc w:val="left"/>
            </w:pPr>
            <w:r>
              <w:t>5 Minute</w:t>
            </w:r>
            <w:r>
              <w:br/>
              <w:t>20 Klicks</w:t>
            </w:r>
          </w:p>
        </w:tc>
      </w:tr>
      <w:tr w:rsidR="002A6870" w:rsidTr="00F121AB">
        <w:tc>
          <w:tcPr>
            <w:tcW w:w="828" w:type="dxa"/>
          </w:tcPr>
          <w:p w:rsidR="002A6870" w:rsidRDefault="008B28F4" w:rsidP="002A6870">
            <w:pPr>
              <w:spacing w:line="240" w:lineRule="auto"/>
            </w:pPr>
            <w:r>
              <w:t>20</w:t>
            </w:r>
          </w:p>
        </w:tc>
        <w:tc>
          <w:tcPr>
            <w:tcW w:w="4171" w:type="dxa"/>
          </w:tcPr>
          <w:p w:rsidR="002A6870" w:rsidRPr="006778E8" w:rsidRDefault="002A6870" w:rsidP="002A6870">
            <w:r w:rsidRPr="006778E8">
              <w:t>Reiseanbieter erfassen</w:t>
            </w:r>
          </w:p>
        </w:tc>
        <w:tc>
          <w:tcPr>
            <w:tcW w:w="1454" w:type="dxa"/>
          </w:tcPr>
          <w:p w:rsidR="002A6870" w:rsidRDefault="002A6870" w:rsidP="002A6870">
            <w:pPr>
              <w:spacing w:line="240" w:lineRule="auto"/>
              <w:jc w:val="left"/>
            </w:pPr>
            <w:r>
              <w:t>5 Minute</w:t>
            </w:r>
            <w:r>
              <w:br/>
              <w:t>10 Klicks</w:t>
            </w:r>
          </w:p>
        </w:tc>
        <w:tc>
          <w:tcPr>
            <w:tcW w:w="1447" w:type="dxa"/>
          </w:tcPr>
          <w:p w:rsidR="002A6870" w:rsidRDefault="002A6870" w:rsidP="002A6870">
            <w:pPr>
              <w:spacing w:line="240" w:lineRule="auto"/>
              <w:jc w:val="left"/>
            </w:pPr>
            <w:r>
              <w:t>10 Minute</w:t>
            </w:r>
            <w:r>
              <w:br/>
              <w:t>15 Klicks</w:t>
            </w:r>
          </w:p>
        </w:tc>
        <w:tc>
          <w:tcPr>
            <w:tcW w:w="1386" w:type="dxa"/>
          </w:tcPr>
          <w:p w:rsidR="002A6870" w:rsidRDefault="002A6870" w:rsidP="002A6870">
            <w:pPr>
              <w:spacing w:line="240" w:lineRule="auto"/>
              <w:jc w:val="left"/>
            </w:pPr>
            <w:r>
              <w:t>15 Minute</w:t>
            </w:r>
            <w:r>
              <w:br/>
              <w:t>20 Klicks</w:t>
            </w:r>
          </w:p>
        </w:tc>
      </w:tr>
      <w:tr w:rsidR="008E3319" w:rsidTr="00F121AB">
        <w:tc>
          <w:tcPr>
            <w:tcW w:w="828" w:type="dxa"/>
          </w:tcPr>
          <w:p w:rsidR="008E3319" w:rsidRDefault="008B28F4" w:rsidP="008E3319">
            <w:pPr>
              <w:spacing w:line="240" w:lineRule="auto"/>
            </w:pPr>
            <w:r>
              <w:t>21</w:t>
            </w:r>
          </w:p>
        </w:tc>
        <w:tc>
          <w:tcPr>
            <w:tcW w:w="4171" w:type="dxa"/>
          </w:tcPr>
          <w:p w:rsidR="008E3319" w:rsidRPr="006778E8" w:rsidRDefault="008E3319" w:rsidP="008E3319">
            <w:r w:rsidRPr="006778E8">
              <w:t>Reiseanbieter löschen</w:t>
            </w:r>
          </w:p>
        </w:tc>
        <w:tc>
          <w:tcPr>
            <w:tcW w:w="1454" w:type="dxa"/>
          </w:tcPr>
          <w:p w:rsidR="008E3319" w:rsidRDefault="008E3319" w:rsidP="008E3319">
            <w:pPr>
              <w:spacing w:line="240" w:lineRule="auto"/>
              <w:jc w:val="left"/>
            </w:pPr>
            <w:r>
              <w:t>2 Minute</w:t>
            </w:r>
            <w:r>
              <w:br/>
              <w:t>10 Klicks</w:t>
            </w:r>
          </w:p>
        </w:tc>
        <w:tc>
          <w:tcPr>
            <w:tcW w:w="1447" w:type="dxa"/>
          </w:tcPr>
          <w:p w:rsidR="008E3319" w:rsidRDefault="008E3319" w:rsidP="008E3319">
            <w:pPr>
              <w:spacing w:line="240" w:lineRule="auto"/>
              <w:jc w:val="left"/>
            </w:pPr>
            <w:r>
              <w:t>3 Minute</w:t>
            </w:r>
            <w:r>
              <w:br/>
              <w:t>15 Klicks</w:t>
            </w:r>
          </w:p>
        </w:tc>
        <w:tc>
          <w:tcPr>
            <w:tcW w:w="1386" w:type="dxa"/>
          </w:tcPr>
          <w:p w:rsidR="008E3319" w:rsidRDefault="008E3319" w:rsidP="008E3319">
            <w:pPr>
              <w:spacing w:line="240" w:lineRule="auto"/>
              <w:jc w:val="left"/>
            </w:pPr>
            <w:r>
              <w:t>5 Minute</w:t>
            </w:r>
            <w:r>
              <w:br/>
              <w:t>20 Klicks</w:t>
            </w:r>
          </w:p>
        </w:tc>
      </w:tr>
      <w:tr w:rsidR="008E3319" w:rsidTr="00F121AB">
        <w:tc>
          <w:tcPr>
            <w:tcW w:w="828" w:type="dxa"/>
          </w:tcPr>
          <w:p w:rsidR="008E3319" w:rsidRDefault="008B28F4" w:rsidP="008E3319">
            <w:pPr>
              <w:spacing w:line="240" w:lineRule="auto"/>
            </w:pPr>
            <w:r>
              <w:t>22</w:t>
            </w:r>
          </w:p>
        </w:tc>
        <w:tc>
          <w:tcPr>
            <w:tcW w:w="4171" w:type="dxa"/>
          </w:tcPr>
          <w:p w:rsidR="008E3319" w:rsidRPr="006778E8" w:rsidRDefault="008E3319" w:rsidP="008E3319">
            <w:r w:rsidRPr="006778E8">
              <w:t>Reiseanbieter editieren</w:t>
            </w:r>
          </w:p>
        </w:tc>
        <w:tc>
          <w:tcPr>
            <w:tcW w:w="1454" w:type="dxa"/>
          </w:tcPr>
          <w:p w:rsidR="008E3319" w:rsidRDefault="008E3319" w:rsidP="008E3319">
            <w:pPr>
              <w:spacing w:line="240" w:lineRule="auto"/>
              <w:jc w:val="left"/>
            </w:pPr>
            <w:r>
              <w:t>2 Minute</w:t>
            </w:r>
            <w:r>
              <w:br/>
              <w:t>10 Klicks</w:t>
            </w:r>
          </w:p>
        </w:tc>
        <w:tc>
          <w:tcPr>
            <w:tcW w:w="1447" w:type="dxa"/>
          </w:tcPr>
          <w:p w:rsidR="008E3319" w:rsidRDefault="008E3319" w:rsidP="008E3319">
            <w:pPr>
              <w:spacing w:line="240" w:lineRule="auto"/>
              <w:jc w:val="left"/>
            </w:pPr>
            <w:r>
              <w:t>3 Minute</w:t>
            </w:r>
            <w:r>
              <w:br/>
              <w:t>15 Klicks</w:t>
            </w:r>
          </w:p>
        </w:tc>
        <w:tc>
          <w:tcPr>
            <w:tcW w:w="1386" w:type="dxa"/>
          </w:tcPr>
          <w:p w:rsidR="008E3319" w:rsidRDefault="008E3319" w:rsidP="008E3319">
            <w:pPr>
              <w:spacing w:line="240" w:lineRule="auto"/>
              <w:jc w:val="left"/>
            </w:pPr>
            <w:r>
              <w:t>5 Minute</w:t>
            </w:r>
            <w:r>
              <w:br/>
              <w:t>20 Klicks</w:t>
            </w:r>
          </w:p>
        </w:tc>
      </w:tr>
      <w:tr w:rsidR="008E3319" w:rsidTr="00F121AB">
        <w:tc>
          <w:tcPr>
            <w:tcW w:w="828" w:type="dxa"/>
          </w:tcPr>
          <w:p w:rsidR="008E3319" w:rsidRDefault="008B28F4" w:rsidP="008E3319">
            <w:pPr>
              <w:spacing w:line="240" w:lineRule="auto"/>
            </w:pPr>
            <w:r>
              <w:t>23</w:t>
            </w:r>
          </w:p>
        </w:tc>
        <w:tc>
          <w:tcPr>
            <w:tcW w:w="4171" w:type="dxa"/>
          </w:tcPr>
          <w:p w:rsidR="008E3319" w:rsidRPr="006778E8" w:rsidRDefault="008E3319" w:rsidP="008E3319">
            <w:r w:rsidRPr="006778E8">
              <w:t xml:space="preserve">Benutzer </w:t>
            </w:r>
            <w:r>
              <w:t>anzeigen</w:t>
            </w:r>
          </w:p>
        </w:tc>
        <w:tc>
          <w:tcPr>
            <w:tcW w:w="1454" w:type="dxa"/>
          </w:tcPr>
          <w:p w:rsidR="008E3319" w:rsidRDefault="008E3319" w:rsidP="008E3319">
            <w:pPr>
              <w:spacing w:line="240" w:lineRule="auto"/>
              <w:jc w:val="left"/>
            </w:pPr>
            <w:r>
              <w:t>2 Minute</w:t>
            </w:r>
            <w:r>
              <w:br/>
              <w:t>10 Klicks</w:t>
            </w:r>
          </w:p>
        </w:tc>
        <w:tc>
          <w:tcPr>
            <w:tcW w:w="1447" w:type="dxa"/>
          </w:tcPr>
          <w:p w:rsidR="008E3319" w:rsidRDefault="008E3319" w:rsidP="008E3319">
            <w:pPr>
              <w:spacing w:line="240" w:lineRule="auto"/>
              <w:jc w:val="left"/>
            </w:pPr>
            <w:r>
              <w:t>3 Minute</w:t>
            </w:r>
            <w:r>
              <w:br/>
              <w:t>15 Klicks</w:t>
            </w:r>
          </w:p>
        </w:tc>
        <w:tc>
          <w:tcPr>
            <w:tcW w:w="1386" w:type="dxa"/>
          </w:tcPr>
          <w:p w:rsidR="008E3319" w:rsidRDefault="008E3319" w:rsidP="008E3319">
            <w:pPr>
              <w:spacing w:line="240" w:lineRule="auto"/>
              <w:jc w:val="left"/>
            </w:pPr>
            <w:r>
              <w:t>5 Minute</w:t>
            </w:r>
            <w:r>
              <w:br/>
              <w:t>20 Klicks</w:t>
            </w:r>
          </w:p>
        </w:tc>
      </w:tr>
      <w:tr w:rsidR="008E3319" w:rsidTr="00F121AB">
        <w:tc>
          <w:tcPr>
            <w:tcW w:w="828" w:type="dxa"/>
          </w:tcPr>
          <w:p w:rsidR="008E3319" w:rsidRDefault="008B28F4" w:rsidP="008E3319">
            <w:pPr>
              <w:spacing w:line="240" w:lineRule="auto"/>
            </w:pPr>
            <w:r>
              <w:t>24</w:t>
            </w:r>
          </w:p>
        </w:tc>
        <w:tc>
          <w:tcPr>
            <w:tcW w:w="4171" w:type="dxa"/>
          </w:tcPr>
          <w:p w:rsidR="008E3319" w:rsidRDefault="008E3319" w:rsidP="008E3319">
            <w:pPr>
              <w:spacing w:line="240" w:lineRule="auto"/>
            </w:pPr>
            <w:r>
              <w:t>Benutzer löschen</w:t>
            </w:r>
          </w:p>
        </w:tc>
        <w:tc>
          <w:tcPr>
            <w:tcW w:w="1454" w:type="dxa"/>
          </w:tcPr>
          <w:p w:rsidR="008E3319" w:rsidRDefault="008E3319" w:rsidP="008E3319">
            <w:pPr>
              <w:spacing w:line="240" w:lineRule="auto"/>
              <w:jc w:val="left"/>
            </w:pPr>
            <w:r>
              <w:t>2 Minute</w:t>
            </w:r>
            <w:r>
              <w:br/>
              <w:t>10 Klicks</w:t>
            </w:r>
          </w:p>
        </w:tc>
        <w:tc>
          <w:tcPr>
            <w:tcW w:w="1447" w:type="dxa"/>
          </w:tcPr>
          <w:p w:rsidR="008E3319" w:rsidRDefault="008E3319" w:rsidP="008E3319">
            <w:pPr>
              <w:spacing w:line="240" w:lineRule="auto"/>
              <w:jc w:val="left"/>
            </w:pPr>
            <w:r>
              <w:t>3 Minute</w:t>
            </w:r>
            <w:r>
              <w:br/>
              <w:t>15 Klicks</w:t>
            </w:r>
          </w:p>
        </w:tc>
        <w:tc>
          <w:tcPr>
            <w:tcW w:w="1386" w:type="dxa"/>
          </w:tcPr>
          <w:p w:rsidR="008E3319" w:rsidRDefault="008E3319" w:rsidP="008E3319">
            <w:pPr>
              <w:spacing w:line="240" w:lineRule="auto"/>
              <w:jc w:val="left"/>
            </w:pPr>
            <w:r>
              <w:t>5 Minute</w:t>
            </w:r>
            <w:r>
              <w:br/>
              <w:t>20 Klicks</w:t>
            </w:r>
          </w:p>
        </w:tc>
      </w:tr>
    </w:tbl>
    <w:p w:rsidR="001B250F" w:rsidRDefault="001B250F">
      <w:pPr>
        <w:jc w:val="left"/>
      </w:pPr>
    </w:p>
    <w:p w:rsidR="00A818AB" w:rsidRDefault="00A818AB" w:rsidP="004B5B99">
      <w:pPr>
        <w:pStyle w:val="berschrift2"/>
      </w:pPr>
      <w:bookmarkStart w:id="13" w:name="_Toc452994441"/>
      <w:r>
        <w:t>Usability Qualitätskriterien</w:t>
      </w:r>
      <w:bookmarkEnd w:id="13"/>
    </w:p>
    <w:p w:rsidR="00A818AB" w:rsidRPr="003E1670" w:rsidRDefault="00A818AB" w:rsidP="00A818AB">
      <w:pPr>
        <w:rPr>
          <w:lang w:val="de-DE"/>
        </w:rPr>
      </w:pPr>
      <w:r w:rsidRPr="003E1670">
        <w:rPr>
          <w:lang w:val="de-DE"/>
        </w:rPr>
        <w:t>Für die Fallstudie wurden unter Berücksichtigung der Persona folgende Usability-Qualitätskriterien festgelegt:</w:t>
      </w:r>
    </w:p>
    <w:tbl>
      <w:tblPr>
        <w:tblW w:w="92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670"/>
        <w:gridCol w:w="2268"/>
        <w:gridCol w:w="6272"/>
      </w:tblGrid>
      <w:tr w:rsidR="00A818AB" w:rsidRPr="006778E8" w:rsidTr="00B327BD">
        <w:trPr>
          <w:cantSplit/>
          <w:tblHeader/>
        </w:trPr>
        <w:tc>
          <w:tcPr>
            <w:tcW w:w="670" w:type="dxa"/>
            <w:shd w:val="clear" w:color="auto" w:fill="666666"/>
          </w:tcPr>
          <w:p w:rsidR="00A818AB" w:rsidRPr="006778E8" w:rsidRDefault="00F03A96" w:rsidP="00E91A1E">
            <w:r>
              <w:rPr>
                <w:b/>
                <w:color w:val="FFFFFF"/>
              </w:rPr>
              <w:t>Ref. FA</w:t>
            </w:r>
          </w:p>
        </w:tc>
        <w:tc>
          <w:tcPr>
            <w:tcW w:w="2268" w:type="dxa"/>
            <w:shd w:val="clear" w:color="auto" w:fill="666666"/>
          </w:tcPr>
          <w:p w:rsidR="00A818AB" w:rsidRPr="006778E8" w:rsidRDefault="00A818AB" w:rsidP="00E91A1E">
            <w:r w:rsidRPr="006778E8">
              <w:rPr>
                <w:b/>
                <w:color w:val="FFFFFF"/>
              </w:rPr>
              <w:t>Usability-Qualitätskriterien</w:t>
            </w:r>
          </w:p>
        </w:tc>
        <w:tc>
          <w:tcPr>
            <w:tcW w:w="6272" w:type="dxa"/>
            <w:shd w:val="clear" w:color="auto" w:fill="666666"/>
          </w:tcPr>
          <w:p w:rsidR="00A818AB" w:rsidRPr="006778E8" w:rsidRDefault="00A818AB" w:rsidP="00E91A1E">
            <w:r w:rsidRPr="006778E8">
              <w:rPr>
                <w:b/>
                <w:color w:val="FFFFFF"/>
              </w:rPr>
              <w:t>Beschreibung</w:t>
            </w:r>
          </w:p>
        </w:tc>
      </w:tr>
      <w:tr w:rsidR="00A818AB" w:rsidRPr="006778E8" w:rsidTr="00B327BD">
        <w:trPr>
          <w:cantSplit/>
        </w:trPr>
        <w:tc>
          <w:tcPr>
            <w:tcW w:w="670" w:type="dxa"/>
          </w:tcPr>
          <w:p w:rsidR="00A818AB" w:rsidRPr="006778E8" w:rsidRDefault="00A818AB" w:rsidP="00E91A1E">
            <w:r w:rsidRPr="006778E8">
              <w:t>1</w:t>
            </w:r>
          </w:p>
        </w:tc>
        <w:tc>
          <w:tcPr>
            <w:tcW w:w="2268" w:type="dxa"/>
          </w:tcPr>
          <w:p w:rsidR="00A818AB" w:rsidRPr="006778E8" w:rsidRDefault="00A818AB" w:rsidP="00E91A1E">
            <w:r w:rsidRPr="006778E8">
              <w:t>Einfachheit</w:t>
            </w:r>
          </w:p>
        </w:tc>
        <w:tc>
          <w:tcPr>
            <w:tcW w:w="6272" w:type="dxa"/>
          </w:tcPr>
          <w:p w:rsidR="00A818AB" w:rsidRPr="006778E8" w:rsidRDefault="00A818AB" w:rsidP="00E91A1E">
            <w:r w:rsidRPr="006778E8">
              <w:t>HolidayFinder soll aus möglichst wenigen Navigationspunkten bestehen. Das Zentrale Herz ist die Holiday-Search mit der Suprise-Funktion</w:t>
            </w:r>
          </w:p>
        </w:tc>
      </w:tr>
      <w:tr w:rsidR="00A818AB" w:rsidRPr="006778E8" w:rsidTr="00B327BD">
        <w:trPr>
          <w:cantSplit/>
        </w:trPr>
        <w:tc>
          <w:tcPr>
            <w:tcW w:w="670" w:type="dxa"/>
          </w:tcPr>
          <w:p w:rsidR="00A818AB" w:rsidRPr="006778E8" w:rsidRDefault="00A818AB" w:rsidP="00E91A1E">
            <w:r w:rsidRPr="006778E8">
              <w:t>2</w:t>
            </w:r>
          </w:p>
        </w:tc>
        <w:tc>
          <w:tcPr>
            <w:tcW w:w="2268" w:type="dxa"/>
          </w:tcPr>
          <w:p w:rsidR="00A818AB" w:rsidRPr="006778E8" w:rsidRDefault="00A818AB" w:rsidP="00E91A1E">
            <w:r w:rsidRPr="006778E8">
              <w:t>Kompaktheit</w:t>
            </w:r>
          </w:p>
        </w:tc>
        <w:tc>
          <w:tcPr>
            <w:tcW w:w="6272" w:type="dxa"/>
          </w:tcPr>
          <w:p w:rsidR="00A818AB" w:rsidRPr="006778E8" w:rsidRDefault="00A818AB" w:rsidP="00E91A1E">
            <w:r w:rsidRPr="006778E8">
              <w:t>Das zentrale Element ist die Holiday-Search und die Surprise Funktion. Weitere Navigationspunkte sind das Login sowie die Registrierung. Auf weitere Punkte werden in der Hauptnavigation verzichtet.</w:t>
            </w:r>
          </w:p>
        </w:tc>
      </w:tr>
      <w:tr w:rsidR="00A818AB" w:rsidRPr="006778E8" w:rsidTr="00B327BD">
        <w:trPr>
          <w:cantSplit/>
        </w:trPr>
        <w:tc>
          <w:tcPr>
            <w:tcW w:w="670" w:type="dxa"/>
          </w:tcPr>
          <w:p w:rsidR="00A818AB" w:rsidRPr="006778E8" w:rsidRDefault="00A818AB" w:rsidP="00E91A1E">
            <w:r w:rsidRPr="006778E8">
              <w:t>3</w:t>
            </w:r>
          </w:p>
        </w:tc>
        <w:tc>
          <w:tcPr>
            <w:tcW w:w="2268" w:type="dxa"/>
          </w:tcPr>
          <w:p w:rsidR="00A818AB" w:rsidRPr="006778E8" w:rsidRDefault="00A818AB" w:rsidP="00E91A1E">
            <w:r w:rsidRPr="006778E8">
              <w:t>Konsistenz</w:t>
            </w:r>
          </w:p>
        </w:tc>
        <w:tc>
          <w:tcPr>
            <w:tcW w:w="6272" w:type="dxa"/>
          </w:tcPr>
          <w:p w:rsidR="00A818AB" w:rsidRPr="006778E8" w:rsidRDefault="00A818AB" w:rsidP="00E91A1E">
            <w:r w:rsidRPr="006778E8">
              <w:t>Alle Links sollen Einheitlich sein. Beschriftet sein. Ebenfalls soll sich bezüglich Links keine Redundanz aufweisen.</w:t>
            </w:r>
          </w:p>
        </w:tc>
      </w:tr>
      <w:tr w:rsidR="00A818AB" w:rsidRPr="006778E8" w:rsidTr="00B327BD">
        <w:trPr>
          <w:cantSplit/>
        </w:trPr>
        <w:tc>
          <w:tcPr>
            <w:tcW w:w="670" w:type="dxa"/>
          </w:tcPr>
          <w:p w:rsidR="00A818AB" w:rsidRPr="006778E8" w:rsidRDefault="00A818AB" w:rsidP="00E91A1E">
            <w:r w:rsidRPr="006778E8">
              <w:t>4</w:t>
            </w:r>
          </w:p>
        </w:tc>
        <w:tc>
          <w:tcPr>
            <w:tcW w:w="2268" w:type="dxa"/>
          </w:tcPr>
          <w:p w:rsidR="00A818AB" w:rsidRPr="006778E8" w:rsidRDefault="00A818AB" w:rsidP="00E91A1E">
            <w:r w:rsidRPr="006778E8">
              <w:t>Klarheit</w:t>
            </w:r>
          </w:p>
        </w:tc>
        <w:tc>
          <w:tcPr>
            <w:tcW w:w="6272" w:type="dxa"/>
          </w:tcPr>
          <w:p w:rsidR="00A818AB" w:rsidRPr="006778E8" w:rsidRDefault="00A818AB" w:rsidP="00E91A1E">
            <w:r w:rsidRPr="006778E8">
              <w:t xml:space="preserve">Dem Anwender ist klar ersichtlich um welche Urlaubsart es sich in der Auflistung handelt, wenn er mehr als eine ausgelesen hat. (Bsp. durch Farbgebung, </w:t>
            </w:r>
            <w:r>
              <w:t>Kategorie A</w:t>
            </w:r>
            <w:r w:rsidRPr="006778E8">
              <w:t>ngabe</w:t>
            </w:r>
            <w:r>
              <w:t>n</w:t>
            </w:r>
            <w:r w:rsidRPr="006778E8">
              <w:t xml:space="preserve"> oder Icons)</w:t>
            </w:r>
          </w:p>
        </w:tc>
      </w:tr>
      <w:tr w:rsidR="00A818AB" w:rsidRPr="006778E8" w:rsidTr="00B327BD">
        <w:trPr>
          <w:cantSplit/>
        </w:trPr>
        <w:tc>
          <w:tcPr>
            <w:tcW w:w="670" w:type="dxa"/>
          </w:tcPr>
          <w:p w:rsidR="00A818AB" w:rsidRPr="006778E8" w:rsidRDefault="00A818AB" w:rsidP="00E91A1E">
            <w:r w:rsidRPr="006778E8">
              <w:t>5</w:t>
            </w:r>
          </w:p>
        </w:tc>
        <w:tc>
          <w:tcPr>
            <w:tcW w:w="2268" w:type="dxa"/>
          </w:tcPr>
          <w:p w:rsidR="00A818AB" w:rsidRPr="006778E8" w:rsidRDefault="00A818AB" w:rsidP="00E91A1E">
            <w:r w:rsidRPr="006778E8">
              <w:t>Lesbarkeit</w:t>
            </w:r>
          </w:p>
        </w:tc>
        <w:tc>
          <w:tcPr>
            <w:tcW w:w="6272" w:type="dxa"/>
          </w:tcPr>
          <w:p w:rsidR="00A818AB" w:rsidRPr="006778E8" w:rsidRDefault="00A818AB" w:rsidP="00E91A1E">
            <w:r w:rsidRPr="006778E8">
              <w:t>Texte und Links sollen klar erkennbar und Lesbar sein. Wichtige Informationen, die Hervorgehoben werden müssen, sind klar erkennbar.</w:t>
            </w:r>
          </w:p>
        </w:tc>
      </w:tr>
    </w:tbl>
    <w:p w:rsidR="00A46D65" w:rsidRDefault="00A46D65" w:rsidP="00AF65CF"/>
    <w:p w:rsidR="00A46D65" w:rsidRDefault="00A46D65">
      <w:pPr>
        <w:jc w:val="left"/>
      </w:pPr>
      <w:r>
        <w:br w:type="page"/>
      </w:r>
    </w:p>
    <w:p w:rsidR="009C48E1" w:rsidRDefault="00AD2474" w:rsidP="00AD2474">
      <w:pPr>
        <w:pStyle w:val="berschrift1"/>
      </w:pPr>
      <w:bookmarkStart w:id="14" w:name="_Toc452994442"/>
      <w:r>
        <w:lastRenderedPageBreak/>
        <w:t>Nutzerszenarien</w:t>
      </w:r>
      <w:bookmarkEnd w:id="14"/>
    </w:p>
    <w:p w:rsidR="00FD53AD" w:rsidRPr="00FD53AD" w:rsidRDefault="00FD53AD" w:rsidP="00FD53AD">
      <w:r>
        <w:t>Folgende Nutzerszenarien beschreiben die Teilfunktionalität der Webseite.</w:t>
      </w:r>
    </w:p>
    <w:tbl>
      <w:tblPr>
        <w:tblW w:w="92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88"/>
        <w:gridCol w:w="7122"/>
      </w:tblGrid>
      <w:tr w:rsidR="002B55D5" w:rsidRPr="006778E8" w:rsidTr="002B55D5">
        <w:trPr>
          <w:cantSplit/>
          <w:tblHeader/>
        </w:trPr>
        <w:tc>
          <w:tcPr>
            <w:tcW w:w="2088" w:type="dxa"/>
            <w:shd w:val="clear" w:color="auto" w:fill="666666"/>
          </w:tcPr>
          <w:p w:rsidR="002B55D5" w:rsidRPr="006778E8" w:rsidRDefault="002B55D5" w:rsidP="002B55D5">
            <w:r>
              <w:rPr>
                <w:b/>
                <w:color w:val="FFFFFF"/>
              </w:rPr>
              <w:t>Titel</w:t>
            </w:r>
          </w:p>
        </w:tc>
        <w:tc>
          <w:tcPr>
            <w:tcW w:w="7122" w:type="dxa"/>
            <w:shd w:val="clear" w:color="auto" w:fill="666666"/>
          </w:tcPr>
          <w:p w:rsidR="002B55D5" w:rsidRPr="002B55D5" w:rsidRDefault="002B55D5" w:rsidP="002B55D5">
            <w:pPr>
              <w:rPr>
                <w:b/>
                <w:color w:val="FFFFFF" w:themeColor="background1"/>
              </w:rPr>
            </w:pPr>
            <w:r>
              <w:rPr>
                <w:b/>
                <w:color w:val="FFFFFF"/>
              </w:rPr>
              <w:t>Buchen einer Surprise Ski-Holiday</w:t>
            </w:r>
          </w:p>
        </w:tc>
      </w:tr>
      <w:tr w:rsidR="00442681" w:rsidRPr="006778E8" w:rsidTr="002B55D5">
        <w:trPr>
          <w:cantSplit/>
        </w:trPr>
        <w:tc>
          <w:tcPr>
            <w:tcW w:w="2088" w:type="dxa"/>
          </w:tcPr>
          <w:p w:rsidR="00442681" w:rsidRPr="006778E8" w:rsidRDefault="00442681" w:rsidP="00442681">
            <w:r>
              <w:t>Beschreibung</w:t>
            </w:r>
          </w:p>
        </w:tc>
        <w:tc>
          <w:tcPr>
            <w:tcW w:w="7122" w:type="dxa"/>
          </w:tcPr>
          <w:p w:rsidR="00442681" w:rsidRPr="006778E8" w:rsidRDefault="00442681" w:rsidP="00442681">
            <w:r w:rsidRPr="006778E8">
              <w:t>Steve möchte eine Suprise-Ski-Holiday in Europa machen</w:t>
            </w:r>
          </w:p>
        </w:tc>
      </w:tr>
      <w:tr w:rsidR="00442681" w:rsidRPr="006778E8" w:rsidTr="002B55D5">
        <w:trPr>
          <w:cantSplit/>
        </w:trPr>
        <w:tc>
          <w:tcPr>
            <w:tcW w:w="2088" w:type="dxa"/>
          </w:tcPr>
          <w:p w:rsidR="00442681" w:rsidRPr="006778E8" w:rsidRDefault="00442681" w:rsidP="00442681">
            <w:r>
              <w:t>Vorbedingungen</w:t>
            </w:r>
          </w:p>
        </w:tc>
        <w:tc>
          <w:tcPr>
            <w:tcW w:w="7122" w:type="dxa"/>
          </w:tcPr>
          <w:p w:rsidR="00442681" w:rsidRPr="006778E8" w:rsidRDefault="00442681" w:rsidP="00442681">
            <w:r w:rsidRPr="006778E8">
              <w:t>Die HolidayFinder Plattform über den Browser geöffnet haben</w:t>
            </w:r>
          </w:p>
        </w:tc>
      </w:tr>
      <w:tr w:rsidR="00442681" w:rsidRPr="006778E8" w:rsidTr="002B55D5">
        <w:trPr>
          <w:cantSplit/>
        </w:trPr>
        <w:tc>
          <w:tcPr>
            <w:tcW w:w="2088" w:type="dxa"/>
          </w:tcPr>
          <w:p w:rsidR="00442681" w:rsidRPr="006778E8" w:rsidRDefault="00442681" w:rsidP="00442681">
            <w:r>
              <w:t>Nutzer/Akteure</w:t>
            </w:r>
          </w:p>
        </w:tc>
        <w:tc>
          <w:tcPr>
            <w:tcW w:w="7122" w:type="dxa"/>
          </w:tcPr>
          <w:p w:rsidR="00442681" w:rsidRPr="006778E8" w:rsidRDefault="00442681" w:rsidP="00442681">
            <w:r>
              <w:t>Steve</w:t>
            </w:r>
          </w:p>
        </w:tc>
      </w:tr>
      <w:tr w:rsidR="00442681" w:rsidRPr="006778E8" w:rsidTr="002B55D5">
        <w:trPr>
          <w:cantSplit/>
        </w:trPr>
        <w:tc>
          <w:tcPr>
            <w:tcW w:w="2088" w:type="dxa"/>
          </w:tcPr>
          <w:p w:rsidR="00442681" w:rsidRPr="006778E8" w:rsidRDefault="00442681" w:rsidP="00442681">
            <w:r>
              <w:t>Normaler Ablauf</w:t>
            </w:r>
          </w:p>
        </w:tc>
        <w:tc>
          <w:tcPr>
            <w:tcW w:w="7122" w:type="dxa"/>
          </w:tcPr>
          <w:p w:rsidR="00442681" w:rsidRPr="006778E8" w:rsidRDefault="00442681" w:rsidP="00442681">
            <w:pPr>
              <w:numPr>
                <w:ilvl w:val="0"/>
                <w:numId w:val="7"/>
              </w:numPr>
              <w:spacing w:line="240" w:lineRule="auto"/>
              <w:ind w:hanging="360"/>
              <w:jc w:val="left"/>
            </w:pPr>
            <w:r w:rsidRPr="006778E8">
              <w:t>Lädt die HolidayFinder Seite</w:t>
            </w:r>
          </w:p>
          <w:p w:rsidR="00442681" w:rsidRPr="006778E8" w:rsidRDefault="00442681" w:rsidP="00442681">
            <w:pPr>
              <w:numPr>
                <w:ilvl w:val="0"/>
                <w:numId w:val="7"/>
              </w:numPr>
              <w:spacing w:line="240" w:lineRule="auto"/>
              <w:ind w:hanging="360"/>
              <w:jc w:val="left"/>
            </w:pPr>
            <w:r w:rsidRPr="006778E8">
              <w:t>Lädt die Suprise Funktion</w:t>
            </w:r>
          </w:p>
          <w:p w:rsidR="00442681" w:rsidRPr="006778E8" w:rsidRDefault="00442681" w:rsidP="00442681">
            <w:pPr>
              <w:numPr>
                <w:ilvl w:val="0"/>
                <w:numId w:val="7"/>
              </w:numPr>
              <w:spacing w:line="240" w:lineRule="auto"/>
              <w:ind w:hanging="360"/>
              <w:jc w:val="left"/>
            </w:pPr>
            <w:r w:rsidRPr="006778E8">
              <w:t>Wählt den Kontinent Europa aus</w:t>
            </w:r>
          </w:p>
          <w:p w:rsidR="00442681" w:rsidRPr="006778E8" w:rsidRDefault="00442681" w:rsidP="00442681">
            <w:pPr>
              <w:numPr>
                <w:ilvl w:val="0"/>
                <w:numId w:val="7"/>
              </w:numPr>
              <w:spacing w:line="240" w:lineRule="auto"/>
              <w:ind w:hanging="360"/>
              <w:jc w:val="left"/>
            </w:pPr>
            <w:r w:rsidRPr="006778E8">
              <w:t>Wählt Ski Holiday aus</w:t>
            </w:r>
          </w:p>
          <w:p w:rsidR="00442681" w:rsidRDefault="00442681" w:rsidP="00442681">
            <w:pPr>
              <w:numPr>
                <w:ilvl w:val="0"/>
                <w:numId w:val="7"/>
              </w:numPr>
              <w:spacing w:line="240" w:lineRule="auto"/>
              <w:ind w:hanging="360"/>
              <w:jc w:val="left"/>
            </w:pPr>
            <w:r w:rsidRPr="006778E8">
              <w:t>Bucht eine Reise</w:t>
            </w:r>
          </w:p>
          <w:p w:rsidR="00442681" w:rsidRPr="006778E8" w:rsidRDefault="00442681" w:rsidP="00442681">
            <w:pPr>
              <w:numPr>
                <w:ilvl w:val="0"/>
                <w:numId w:val="7"/>
              </w:numPr>
              <w:spacing w:line="240" w:lineRule="auto"/>
              <w:ind w:hanging="360"/>
              <w:jc w:val="left"/>
            </w:pPr>
            <w:r w:rsidRPr="006778E8">
              <w:t>Benutzer Zahlt die Buchung und schliesst Sie ab</w:t>
            </w:r>
          </w:p>
        </w:tc>
      </w:tr>
      <w:tr w:rsidR="00442681" w:rsidRPr="006778E8" w:rsidTr="002B55D5">
        <w:trPr>
          <w:cantSplit/>
        </w:trPr>
        <w:tc>
          <w:tcPr>
            <w:tcW w:w="2088" w:type="dxa"/>
          </w:tcPr>
          <w:p w:rsidR="00442681" w:rsidRPr="006778E8" w:rsidRDefault="00442681" w:rsidP="00442681">
            <w:r>
              <w:t>Alternativer Ablauf</w:t>
            </w:r>
          </w:p>
        </w:tc>
        <w:tc>
          <w:tcPr>
            <w:tcW w:w="7122" w:type="dxa"/>
          </w:tcPr>
          <w:p w:rsidR="00442681" w:rsidRPr="006778E8" w:rsidRDefault="00442681" w:rsidP="00442681">
            <w:pPr>
              <w:pStyle w:val="Listenabsatz"/>
              <w:numPr>
                <w:ilvl w:val="0"/>
                <w:numId w:val="16"/>
              </w:numPr>
            </w:pPr>
            <w:r>
              <w:t>Steve muss sich zuerst registrieren oder anmelden</w:t>
            </w:r>
          </w:p>
        </w:tc>
      </w:tr>
    </w:tbl>
    <w:p w:rsidR="002B55D5" w:rsidRDefault="002B55D5" w:rsidP="002B55D5"/>
    <w:tbl>
      <w:tblPr>
        <w:tblW w:w="92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88"/>
        <w:gridCol w:w="7122"/>
      </w:tblGrid>
      <w:tr w:rsidR="002B55D5" w:rsidRPr="006778E8" w:rsidTr="003447B5">
        <w:trPr>
          <w:cantSplit/>
          <w:tblHeader/>
        </w:trPr>
        <w:tc>
          <w:tcPr>
            <w:tcW w:w="2088" w:type="dxa"/>
            <w:shd w:val="clear" w:color="auto" w:fill="666666"/>
          </w:tcPr>
          <w:p w:rsidR="002B55D5" w:rsidRPr="006778E8" w:rsidRDefault="002B55D5" w:rsidP="003447B5">
            <w:r>
              <w:rPr>
                <w:b/>
                <w:color w:val="FFFFFF"/>
              </w:rPr>
              <w:t>Titel</w:t>
            </w:r>
          </w:p>
        </w:tc>
        <w:tc>
          <w:tcPr>
            <w:tcW w:w="7122" w:type="dxa"/>
            <w:shd w:val="clear" w:color="auto" w:fill="666666"/>
          </w:tcPr>
          <w:p w:rsidR="002B55D5" w:rsidRPr="006778E8" w:rsidRDefault="0048237B" w:rsidP="003447B5">
            <w:r>
              <w:rPr>
                <w:b/>
                <w:color w:val="FFFFFF"/>
              </w:rPr>
              <w:t>Badeurlaub suchen</w:t>
            </w:r>
          </w:p>
        </w:tc>
      </w:tr>
      <w:tr w:rsidR="005A760D" w:rsidRPr="006778E8" w:rsidTr="003447B5">
        <w:trPr>
          <w:cantSplit/>
        </w:trPr>
        <w:tc>
          <w:tcPr>
            <w:tcW w:w="2088" w:type="dxa"/>
          </w:tcPr>
          <w:p w:rsidR="005A760D" w:rsidRPr="006778E8" w:rsidRDefault="005A760D" w:rsidP="005A760D">
            <w:r>
              <w:t>Beschreibung</w:t>
            </w:r>
          </w:p>
        </w:tc>
        <w:tc>
          <w:tcPr>
            <w:tcW w:w="7122" w:type="dxa"/>
          </w:tcPr>
          <w:p w:rsidR="005A760D" w:rsidRPr="006778E8" w:rsidRDefault="005A760D" w:rsidP="005A760D">
            <w:r w:rsidRPr="006778E8">
              <w:t>Steve sucht Ein Badeurlaubsziel an seinem gewünschten Datum in Europa mit dem Price Range von CHF 2000-3000.-</w:t>
            </w:r>
          </w:p>
        </w:tc>
      </w:tr>
      <w:tr w:rsidR="005A760D" w:rsidRPr="006778E8" w:rsidTr="003447B5">
        <w:trPr>
          <w:cantSplit/>
        </w:trPr>
        <w:tc>
          <w:tcPr>
            <w:tcW w:w="2088" w:type="dxa"/>
          </w:tcPr>
          <w:p w:rsidR="005A760D" w:rsidRPr="006778E8" w:rsidRDefault="005A760D" w:rsidP="005A760D">
            <w:r>
              <w:t>Vorbedingungen</w:t>
            </w:r>
          </w:p>
        </w:tc>
        <w:tc>
          <w:tcPr>
            <w:tcW w:w="7122" w:type="dxa"/>
          </w:tcPr>
          <w:p w:rsidR="005A760D" w:rsidRPr="006778E8" w:rsidRDefault="005A760D" w:rsidP="005A760D">
            <w:r w:rsidRPr="006778E8">
              <w:t>Die HolidayFinder Plattform über den Browser geöffnet haben</w:t>
            </w:r>
          </w:p>
        </w:tc>
      </w:tr>
      <w:tr w:rsidR="005A760D" w:rsidRPr="006778E8" w:rsidTr="003447B5">
        <w:trPr>
          <w:cantSplit/>
        </w:trPr>
        <w:tc>
          <w:tcPr>
            <w:tcW w:w="2088" w:type="dxa"/>
          </w:tcPr>
          <w:p w:rsidR="005A760D" w:rsidRPr="006778E8" w:rsidRDefault="005A760D" w:rsidP="005A760D">
            <w:r>
              <w:t>Nutzer/Akteure</w:t>
            </w:r>
          </w:p>
        </w:tc>
        <w:tc>
          <w:tcPr>
            <w:tcW w:w="7122" w:type="dxa"/>
          </w:tcPr>
          <w:p w:rsidR="005A760D" w:rsidRPr="006778E8" w:rsidRDefault="005A760D" w:rsidP="005A760D">
            <w:r>
              <w:t>Steve</w:t>
            </w:r>
          </w:p>
        </w:tc>
      </w:tr>
      <w:tr w:rsidR="005A760D" w:rsidRPr="006778E8" w:rsidTr="003447B5">
        <w:trPr>
          <w:cantSplit/>
        </w:trPr>
        <w:tc>
          <w:tcPr>
            <w:tcW w:w="2088" w:type="dxa"/>
          </w:tcPr>
          <w:p w:rsidR="005A760D" w:rsidRPr="006778E8" w:rsidRDefault="005A760D" w:rsidP="005A760D">
            <w:r>
              <w:t>Normaler Ablauf</w:t>
            </w:r>
          </w:p>
        </w:tc>
        <w:tc>
          <w:tcPr>
            <w:tcW w:w="7122" w:type="dxa"/>
          </w:tcPr>
          <w:p w:rsidR="005A760D" w:rsidRPr="006778E8" w:rsidRDefault="005A760D" w:rsidP="005A760D">
            <w:pPr>
              <w:numPr>
                <w:ilvl w:val="0"/>
                <w:numId w:val="7"/>
              </w:numPr>
              <w:spacing w:line="240" w:lineRule="auto"/>
              <w:ind w:hanging="360"/>
              <w:jc w:val="left"/>
            </w:pPr>
            <w:r w:rsidRPr="006778E8">
              <w:t>Lädt die HolidayFinder Seite</w:t>
            </w:r>
          </w:p>
          <w:p w:rsidR="005A760D" w:rsidRPr="006778E8" w:rsidRDefault="005A760D" w:rsidP="005A760D">
            <w:pPr>
              <w:numPr>
                <w:ilvl w:val="0"/>
                <w:numId w:val="7"/>
              </w:numPr>
              <w:spacing w:line="240" w:lineRule="auto"/>
              <w:ind w:hanging="360"/>
              <w:jc w:val="left"/>
            </w:pPr>
            <w:r w:rsidRPr="006778E8">
              <w:t>Gibt das Reiseziel Europa und sein Reisedatum ein</w:t>
            </w:r>
          </w:p>
          <w:p w:rsidR="005A760D" w:rsidRDefault="005A760D" w:rsidP="005A760D">
            <w:pPr>
              <w:numPr>
                <w:ilvl w:val="0"/>
                <w:numId w:val="7"/>
              </w:numPr>
              <w:spacing w:line="240" w:lineRule="auto"/>
              <w:ind w:hanging="360"/>
              <w:jc w:val="left"/>
            </w:pPr>
            <w:r w:rsidRPr="006778E8">
              <w:t>In der Filteransicht wählt er den Badeurlaub aus.</w:t>
            </w:r>
          </w:p>
          <w:p w:rsidR="005A760D" w:rsidRPr="006778E8" w:rsidRDefault="005A760D" w:rsidP="005A760D">
            <w:pPr>
              <w:numPr>
                <w:ilvl w:val="0"/>
                <w:numId w:val="7"/>
              </w:numPr>
              <w:spacing w:line="240" w:lineRule="auto"/>
              <w:ind w:hanging="360"/>
              <w:jc w:val="left"/>
            </w:pPr>
            <w:r w:rsidRPr="006778E8">
              <w:t>Er sieht sich die Detaila</w:t>
            </w:r>
            <w:r>
              <w:t>nsicht von einem der Suchergebnisse</w:t>
            </w:r>
            <w:r w:rsidRPr="006778E8">
              <w:t xml:space="preserve"> an.</w:t>
            </w:r>
          </w:p>
        </w:tc>
      </w:tr>
      <w:tr w:rsidR="005A760D" w:rsidRPr="006778E8" w:rsidTr="003447B5">
        <w:trPr>
          <w:cantSplit/>
        </w:trPr>
        <w:tc>
          <w:tcPr>
            <w:tcW w:w="2088" w:type="dxa"/>
          </w:tcPr>
          <w:p w:rsidR="005A760D" w:rsidRPr="006778E8" w:rsidRDefault="005A760D" w:rsidP="005A760D">
            <w:r>
              <w:t>Alternativer Ablauf</w:t>
            </w:r>
          </w:p>
        </w:tc>
        <w:tc>
          <w:tcPr>
            <w:tcW w:w="7122" w:type="dxa"/>
          </w:tcPr>
          <w:p w:rsidR="005A760D" w:rsidRPr="006778E8" w:rsidRDefault="005A760D" w:rsidP="005A760D">
            <w:pPr>
              <w:pStyle w:val="Listenabsatz"/>
              <w:numPr>
                <w:ilvl w:val="0"/>
                <w:numId w:val="16"/>
              </w:numPr>
            </w:pPr>
            <w:r>
              <w:t>Steve muss sich zuerst registrieren oder anmelden</w:t>
            </w:r>
          </w:p>
        </w:tc>
      </w:tr>
    </w:tbl>
    <w:p w:rsidR="004545FC" w:rsidRDefault="004545FC" w:rsidP="002B55D5"/>
    <w:p w:rsidR="004545FC" w:rsidRDefault="004545FC">
      <w:pPr>
        <w:jc w:val="left"/>
      </w:pPr>
      <w:r>
        <w:br w:type="page"/>
      </w:r>
    </w:p>
    <w:tbl>
      <w:tblPr>
        <w:tblW w:w="92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88"/>
        <w:gridCol w:w="7122"/>
      </w:tblGrid>
      <w:tr w:rsidR="002B55D5" w:rsidRPr="006778E8" w:rsidTr="003447B5">
        <w:trPr>
          <w:cantSplit/>
          <w:tblHeader/>
        </w:trPr>
        <w:tc>
          <w:tcPr>
            <w:tcW w:w="2088" w:type="dxa"/>
            <w:shd w:val="clear" w:color="auto" w:fill="666666"/>
          </w:tcPr>
          <w:p w:rsidR="002B55D5" w:rsidRPr="006778E8" w:rsidRDefault="002B55D5" w:rsidP="003447B5">
            <w:r>
              <w:rPr>
                <w:b/>
                <w:color w:val="FFFFFF"/>
              </w:rPr>
              <w:lastRenderedPageBreak/>
              <w:t>Titel</w:t>
            </w:r>
          </w:p>
        </w:tc>
        <w:tc>
          <w:tcPr>
            <w:tcW w:w="7122" w:type="dxa"/>
            <w:shd w:val="clear" w:color="auto" w:fill="666666"/>
          </w:tcPr>
          <w:p w:rsidR="002B55D5" w:rsidRPr="006778E8" w:rsidRDefault="00996F54" w:rsidP="003447B5">
            <w:r>
              <w:rPr>
                <w:b/>
                <w:color w:val="FFFFFF"/>
              </w:rPr>
              <w:t>Steve registriert such auf HolidayFinder</w:t>
            </w:r>
          </w:p>
        </w:tc>
      </w:tr>
      <w:tr w:rsidR="00996F54" w:rsidRPr="006778E8" w:rsidTr="003447B5">
        <w:trPr>
          <w:cantSplit/>
        </w:trPr>
        <w:tc>
          <w:tcPr>
            <w:tcW w:w="2088" w:type="dxa"/>
          </w:tcPr>
          <w:p w:rsidR="00996F54" w:rsidRPr="006778E8" w:rsidRDefault="00996F54" w:rsidP="00996F54">
            <w:r>
              <w:t>Beschreibung</w:t>
            </w:r>
          </w:p>
        </w:tc>
        <w:tc>
          <w:tcPr>
            <w:tcW w:w="7122" w:type="dxa"/>
          </w:tcPr>
          <w:p w:rsidR="00996F54" w:rsidRPr="006778E8" w:rsidRDefault="00996F54" w:rsidP="00996F54">
            <w:r w:rsidRPr="006778E8">
              <w:t>Steve kann sich auf HolidayFinder registrieren</w:t>
            </w:r>
          </w:p>
        </w:tc>
      </w:tr>
      <w:tr w:rsidR="00996F54" w:rsidRPr="006778E8" w:rsidTr="003447B5">
        <w:trPr>
          <w:cantSplit/>
        </w:trPr>
        <w:tc>
          <w:tcPr>
            <w:tcW w:w="2088" w:type="dxa"/>
          </w:tcPr>
          <w:p w:rsidR="00996F54" w:rsidRPr="006778E8" w:rsidRDefault="00996F54" w:rsidP="00996F54">
            <w:r>
              <w:t>Vorbedingungen</w:t>
            </w:r>
          </w:p>
        </w:tc>
        <w:tc>
          <w:tcPr>
            <w:tcW w:w="7122" w:type="dxa"/>
          </w:tcPr>
          <w:p w:rsidR="00996F54" w:rsidRPr="006778E8" w:rsidRDefault="00996F54" w:rsidP="00996F54">
            <w:r w:rsidRPr="006778E8">
              <w:t>Die HolidayFinder Plattform über den Browser geöffnet haben</w:t>
            </w:r>
          </w:p>
        </w:tc>
      </w:tr>
      <w:tr w:rsidR="00996F54" w:rsidRPr="006778E8" w:rsidTr="003447B5">
        <w:trPr>
          <w:cantSplit/>
        </w:trPr>
        <w:tc>
          <w:tcPr>
            <w:tcW w:w="2088" w:type="dxa"/>
          </w:tcPr>
          <w:p w:rsidR="00996F54" w:rsidRPr="006778E8" w:rsidRDefault="00996F54" w:rsidP="00996F54">
            <w:r>
              <w:t>Nutzer/Akteure</w:t>
            </w:r>
          </w:p>
        </w:tc>
        <w:tc>
          <w:tcPr>
            <w:tcW w:w="7122" w:type="dxa"/>
          </w:tcPr>
          <w:p w:rsidR="00996F54" w:rsidRPr="006778E8" w:rsidRDefault="00996F54" w:rsidP="00996F54">
            <w:r>
              <w:t>Steve</w:t>
            </w:r>
          </w:p>
        </w:tc>
      </w:tr>
      <w:tr w:rsidR="00996F54" w:rsidRPr="006778E8" w:rsidTr="003447B5">
        <w:trPr>
          <w:cantSplit/>
        </w:trPr>
        <w:tc>
          <w:tcPr>
            <w:tcW w:w="2088" w:type="dxa"/>
          </w:tcPr>
          <w:p w:rsidR="00996F54" w:rsidRPr="006778E8" w:rsidRDefault="00996F54" w:rsidP="00996F54">
            <w:r>
              <w:t>Normaler Ablauf</w:t>
            </w:r>
          </w:p>
        </w:tc>
        <w:tc>
          <w:tcPr>
            <w:tcW w:w="7122" w:type="dxa"/>
          </w:tcPr>
          <w:p w:rsidR="00996F54" w:rsidRPr="006778E8" w:rsidRDefault="00996F54" w:rsidP="00996F54">
            <w:pPr>
              <w:numPr>
                <w:ilvl w:val="0"/>
                <w:numId w:val="8"/>
              </w:numPr>
              <w:spacing w:line="240" w:lineRule="auto"/>
              <w:ind w:hanging="360"/>
              <w:jc w:val="left"/>
            </w:pPr>
            <w:r w:rsidRPr="006778E8">
              <w:t>Lädt die HolidayFinder Seite</w:t>
            </w:r>
          </w:p>
          <w:p w:rsidR="00996F54" w:rsidRPr="006778E8" w:rsidRDefault="00996F54" w:rsidP="00996F54">
            <w:pPr>
              <w:numPr>
                <w:ilvl w:val="0"/>
                <w:numId w:val="8"/>
              </w:numPr>
              <w:spacing w:line="240" w:lineRule="auto"/>
              <w:ind w:hanging="360"/>
              <w:jc w:val="left"/>
            </w:pPr>
            <w:r w:rsidRPr="006778E8">
              <w:t>Benutzer versucht ein neues Benutzerkonto zu eröffnen</w:t>
            </w:r>
          </w:p>
          <w:p w:rsidR="00996F54" w:rsidRDefault="00996F54" w:rsidP="00996F54">
            <w:pPr>
              <w:numPr>
                <w:ilvl w:val="0"/>
                <w:numId w:val="8"/>
              </w:numPr>
              <w:spacing w:line="240" w:lineRule="auto"/>
              <w:ind w:hanging="360"/>
              <w:jc w:val="left"/>
            </w:pPr>
            <w:r w:rsidRPr="006778E8">
              <w:t>Benutzer gibt alle Pflichtfelder an</w:t>
            </w:r>
          </w:p>
          <w:p w:rsidR="00996F54" w:rsidRPr="006778E8" w:rsidRDefault="00996F54" w:rsidP="00996F54">
            <w:pPr>
              <w:numPr>
                <w:ilvl w:val="0"/>
                <w:numId w:val="8"/>
              </w:numPr>
              <w:spacing w:line="240" w:lineRule="auto"/>
              <w:ind w:hanging="360"/>
              <w:jc w:val="left"/>
            </w:pPr>
            <w:r w:rsidRPr="006778E8">
              <w:t>Eine Anmeldungsbestätigung wird via E-Mail zugstellt</w:t>
            </w:r>
          </w:p>
        </w:tc>
      </w:tr>
      <w:tr w:rsidR="00996F54" w:rsidRPr="006778E8" w:rsidTr="003447B5">
        <w:trPr>
          <w:cantSplit/>
        </w:trPr>
        <w:tc>
          <w:tcPr>
            <w:tcW w:w="2088" w:type="dxa"/>
          </w:tcPr>
          <w:p w:rsidR="00996F54" w:rsidRPr="006778E8" w:rsidRDefault="00996F54" w:rsidP="00996F54">
            <w:r>
              <w:t>Alternativer Ablauf</w:t>
            </w:r>
          </w:p>
        </w:tc>
        <w:tc>
          <w:tcPr>
            <w:tcW w:w="7122" w:type="dxa"/>
          </w:tcPr>
          <w:p w:rsidR="00996F54" w:rsidRPr="006778E8" w:rsidRDefault="00996F54" w:rsidP="00996F54">
            <w:pPr>
              <w:pStyle w:val="Listenabsatz"/>
              <w:numPr>
                <w:ilvl w:val="0"/>
                <w:numId w:val="16"/>
              </w:numPr>
            </w:pPr>
            <w:r>
              <w:t>Benut</w:t>
            </w:r>
            <w:r w:rsidR="005F3854">
              <w:t>z</w:t>
            </w:r>
            <w:r>
              <w:t>erdaten sind bereits vergeben</w:t>
            </w:r>
          </w:p>
        </w:tc>
      </w:tr>
    </w:tbl>
    <w:p w:rsidR="001D4AAF" w:rsidRDefault="001D4AAF" w:rsidP="005F3854"/>
    <w:tbl>
      <w:tblPr>
        <w:tblW w:w="92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88"/>
        <w:gridCol w:w="7122"/>
      </w:tblGrid>
      <w:tr w:rsidR="005F3854" w:rsidRPr="006778E8" w:rsidTr="003447B5">
        <w:trPr>
          <w:cantSplit/>
          <w:tblHeader/>
        </w:trPr>
        <w:tc>
          <w:tcPr>
            <w:tcW w:w="2088" w:type="dxa"/>
            <w:shd w:val="clear" w:color="auto" w:fill="666666"/>
          </w:tcPr>
          <w:p w:rsidR="005F3854" w:rsidRPr="006778E8" w:rsidRDefault="005F3854" w:rsidP="003447B5">
            <w:r>
              <w:rPr>
                <w:b/>
                <w:color w:val="FFFFFF"/>
              </w:rPr>
              <w:t>Titel</w:t>
            </w:r>
          </w:p>
        </w:tc>
        <w:tc>
          <w:tcPr>
            <w:tcW w:w="7122" w:type="dxa"/>
            <w:shd w:val="clear" w:color="auto" w:fill="666666"/>
          </w:tcPr>
          <w:p w:rsidR="005F3854" w:rsidRPr="006778E8" w:rsidRDefault="001D4AAF" w:rsidP="003447B5">
            <w:r>
              <w:rPr>
                <w:b/>
                <w:color w:val="FFFFFF"/>
              </w:rPr>
              <w:t>Steve meldet sich mit dem falschen Passwort an</w:t>
            </w:r>
          </w:p>
        </w:tc>
      </w:tr>
      <w:tr w:rsidR="001D4AAF" w:rsidRPr="006778E8" w:rsidTr="003447B5">
        <w:trPr>
          <w:cantSplit/>
        </w:trPr>
        <w:tc>
          <w:tcPr>
            <w:tcW w:w="2088" w:type="dxa"/>
          </w:tcPr>
          <w:p w:rsidR="001D4AAF" w:rsidRPr="006778E8" w:rsidRDefault="001D4AAF" w:rsidP="001D4AAF">
            <w:r>
              <w:t>Beschreibung</w:t>
            </w:r>
          </w:p>
        </w:tc>
        <w:tc>
          <w:tcPr>
            <w:tcW w:w="7122" w:type="dxa"/>
          </w:tcPr>
          <w:p w:rsidR="001D4AAF" w:rsidRPr="006778E8" w:rsidRDefault="001D4AAF" w:rsidP="001D4AAF">
            <w:r w:rsidRPr="006778E8">
              <w:t>Steve meldet sich auf HolidayFinder mit seinem Benutzerkonto an</w:t>
            </w:r>
          </w:p>
        </w:tc>
      </w:tr>
      <w:tr w:rsidR="001D4AAF" w:rsidRPr="006778E8" w:rsidTr="003447B5">
        <w:trPr>
          <w:cantSplit/>
        </w:trPr>
        <w:tc>
          <w:tcPr>
            <w:tcW w:w="2088" w:type="dxa"/>
          </w:tcPr>
          <w:p w:rsidR="001D4AAF" w:rsidRPr="006778E8" w:rsidRDefault="001D4AAF" w:rsidP="001D4AAF">
            <w:r>
              <w:t>Vorbedingungen</w:t>
            </w:r>
          </w:p>
        </w:tc>
        <w:tc>
          <w:tcPr>
            <w:tcW w:w="7122" w:type="dxa"/>
          </w:tcPr>
          <w:p w:rsidR="001D4AAF" w:rsidRDefault="001D4AAF" w:rsidP="001D4AAF">
            <w:pPr>
              <w:pStyle w:val="Listenabsatz"/>
              <w:numPr>
                <w:ilvl w:val="0"/>
                <w:numId w:val="16"/>
              </w:numPr>
            </w:pPr>
            <w:r w:rsidRPr="006778E8">
              <w:t xml:space="preserve">Steve hat sich auf HolidayFinder </w:t>
            </w:r>
            <w:r>
              <w:t>registriert</w:t>
            </w:r>
          </w:p>
          <w:p w:rsidR="001D4AAF" w:rsidRPr="006778E8" w:rsidRDefault="001D4AAF" w:rsidP="001D4AAF">
            <w:pPr>
              <w:pStyle w:val="Listenabsatz"/>
              <w:numPr>
                <w:ilvl w:val="0"/>
                <w:numId w:val="16"/>
              </w:numPr>
            </w:pPr>
            <w:r w:rsidRPr="006778E8">
              <w:t>Die HolidayFinder Plattform über den Browser geöffnet haben</w:t>
            </w:r>
          </w:p>
        </w:tc>
      </w:tr>
      <w:tr w:rsidR="001D4AAF" w:rsidRPr="006778E8" w:rsidTr="003447B5">
        <w:trPr>
          <w:cantSplit/>
        </w:trPr>
        <w:tc>
          <w:tcPr>
            <w:tcW w:w="2088" w:type="dxa"/>
          </w:tcPr>
          <w:p w:rsidR="001D4AAF" w:rsidRPr="006778E8" w:rsidRDefault="001D4AAF" w:rsidP="001D4AAF">
            <w:r>
              <w:t>Nutzer/Akteure</w:t>
            </w:r>
          </w:p>
        </w:tc>
        <w:tc>
          <w:tcPr>
            <w:tcW w:w="7122" w:type="dxa"/>
          </w:tcPr>
          <w:p w:rsidR="001D4AAF" w:rsidRPr="006778E8" w:rsidRDefault="001D4AAF" w:rsidP="001D4AAF">
            <w:r>
              <w:t>Steve</w:t>
            </w:r>
          </w:p>
        </w:tc>
      </w:tr>
      <w:tr w:rsidR="001D4AAF" w:rsidRPr="006778E8" w:rsidTr="003447B5">
        <w:trPr>
          <w:cantSplit/>
        </w:trPr>
        <w:tc>
          <w:tcPr>
            <w:tcW w:w="2088" w:type="dxa"/>
          </w:tcPr>
          <w:p w:rsidR="001D4AAF" w:rsidRPr="006778E8" w:rsidRDefault="001D4AAF" w:rsidP="001D4AAF">
            <w:r>
              <w:t>Normaler Ablauf</w:t>
            </w:r>
          </w:p>
        </w:tc>
        <w:tc>
          <w:tcPr>
            <w:tcW w:w="7122" w:type="dxa"/>
          </w:tcPr>
          <w:p w:rsidR="001D4AAF" w:rsidRDefault="001D4AAF" w:rsidP="001D4AAF">
            <w:pPr>
              <w:numPr>
                <w:ilvl w:val="0"/>
                <w:numId w:val="9"/>
              </w:numPr>
              <w:spacing w:line="240" w:lineRule="auto"/>
              <w:ind w:hanging="360"/>
              <w:jc w:val="left"/>
            </w:pPr>
            <w:r w:rsidRPr="006778E8">
              <w:t>Steve versucht sich auf der HolidayFinder-Seite einzuloggen</w:t>
            </w:r>
          </w:p>
          <w:p w:rsidR="001D4AAF" w:rsidRPr="006778E8" w:rsidRDefault="001D4AAF" w:rsidP="001D4AAF">
            <w:pPr>
              <w:numPr>
                <w:ilvl w:val="0"/>
                <w:numId w:val="9"/>
              </w:numPr>
              <w:spacing w:line="240" w:lineRule="auto"/>
              <w:ind w:hanging="360"/>
              <w:jc w:val="left"/>
            </w:pPr>
            <w:r w:rsidRPr="006778E8">
              <w:t>Das Passwort ist falsch</w:t>
            </w:r>
          </w:p>
        </w:tc>
      </w:tr>
      <w:tr w:rsidR="001D4AAF" w:rsidRPr="006778E8" w:rsidTr="003447B5">
        <w:trPr>
          <w:cantSplit/>
        </w:trPr>
        <w:tc>
          <w:tcPr>
            <w:tcW w:w="2088" w:type="dxa"/>
          </w:tcPr>
          <w:p w:rsidR="001D4AAF" w:rsidRPr="006778E8" w:rsidRDefault="001D4AAF" w:rsidP="001D4AAF">
            <w:r>
              <w:t>Alternativer Ablauf</w:t>
            </w:r>
          </w:p>
        </w:tc>
        <w:tc>
          <w:tcPr>
            <w:tcW w:w="7122" w:type="dxa"/>
          </w:tcPr>
          <w:p w:rsidR="001D4AAF" w:rsidRPr="006778E8" w:rsidRDefault="001D4AAF" w:rsidP="001D4AAF">
            <w:pPr>
              <w:numPr>
                <w:ilvl w:val="0"/>
                <w:numId w:val="10"/>
              </w:numPr>
              <w:spacing w:line="240" w:lineRule="auto"/>
              <w:ind w:hanging="360"/>
              <w:jc w:val="left"/>
            </w:pPr>
            <w:r w:rsidRPr="006778E8">
              <w:t>Das Passwort ist richtig</w:t>
            </w:r>
          </w:p>
        </w:tc>
      </w:tr>
    </w:tbl>
    <w:p w:rsidR="005F3854" w:rsidRDefault="005F3854" w:rsidP="002B55D5"/>
    <w:tbl>
      <w:tblPr>
        <w:tblW w:w="92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88"/>
        <w:gridCol w:w="7122"/>
      </w:tblGrid>
      <w:tr w:rsidR="002B55D5" w:rsidRPr="006778E8" w:rsidTr="003447B5">
        <w:trPr>
          <w:cantSplit/>
          <w:tblHeader/>
        </w:trPr>
        <w:tc>
          <w:tcPr>
            <w:tcW w:w="2088" w:type="dxa"/>
            <w:shd w:val="clear" w:color="auto" w:fill="666666"/>
          </w:tcPr>
          <w:p w:rsidR="002B55D5" w:rsidRPr="006778E8" w:rsidRDefault="002B55D5" w:rsidP="003447B5">
            <w:r>
              <w:rPr>
                <w:b/>
                <w:color w:val="FFFFFF"/>
              </w:rPr>
              <w:t>Titel</w:t>
            </w:r>
          </w:p>
        </w:tc>
        <w:tc>
          <w:tcPr>
            <w:tcW w:w="7122" w:type="dxa"/>
            <w:shd w:val="clear" w:color="auto" w:fill="666666"/>
          </w:tcPr>
          <w:p w:rsidR="002B55D5" w:rsidRPr="006778E8" w:rsidRDefault="00C27E0F" w:rsidP="003447B5">
            <w:r>
              <w:rPr>
                <w:b/>
                <w:color w:val="FFFFFF"/>
              </w:rPr>
              <w:t>Steve bewertet die gebuchte Reise</w:t>
            </w:r>
          </w:p>
        </w:tc>
      </w:tr>
      <w:tr w:rsidR="00C27E0F" w:rsidRPr="006778E8" w:rsidTr="003447B5">
        <w:trPr>
          <w:cantSplit/>
        </w:trPr>
        <w:tc>
          <w:tcPr>
            <w:tcW w:w="2088" w:type="dxa"/>
          </w:tcPr>
          <w:p w:rsidR="00C27E0F" w:rsidRPr="006778E8" w:rsidRDefault="00C27E0F" w:rsidP="00C27E0F">
            <w:r>
              <w:t>Beschreibung</w:t>
            </w:r>
          </w:p>
        </w:tc>
        <w:tc>
          <w:tcPr>
            <w:tcW w:w="7122" w:type="dxa"/>
          </w:tcPr>
          <w:p w:rsidR="00C27E0F" w:rsidRPr="006778E8" w:rsidRDefault="00C27E0F" w:rsidP="00C27E0F">
            <w:r w:rsidRPr="006778E8">
              <w:t>Steve Bewertet die gebuchte Reise</w:t>
            </w:r>
          </w:p>
        </w:tc>
      </w:tr>
      <w:tr w:rsidR="00C27E0F" w:rsidRPr="006778E8" w:rsidTr="003447B5">
        <w:trPr>
          <w:cantSplit/>
        </w:trPr>
        <w:tc>
          <w:tcPr>
            <w:tcW w:w="2088" w:type="dxa"/>
          </w:tcPr>
          <w:p w:rsidR="00C27E0F" w:rsidRPr="006778E8" w:rsidRDefault="00C27E0F" w:rsidP="00C27E0F">
            <w:r>
              <w:t>Vorbedingungen</w:t>
            </w:r>
          </w:p>
        </w:tc>
        <w:tc>
          <w:tcPr>
            <w:tcW w:w="7122" w:type="dxa"/>
          </w:tcPr>
          <w:p w:rsidR="00C27E0F" w:rsidRPr="006778E8" w:rsidRDefault="00C27E0F" w:rsidP="00C27E0F">
            <w:r w:rsidRPr="006778E8">
              <w:t>Steve hat bereits eine Reise gebucht und ist diese angetreten.</w:t>
            </w:r>
          </w:p>
        </w:tc>
      </w:tr>
      <w:tr w:rsidR="00C27E0F" w:rsidRPr="006778E8" w:rsidTr="003447B5">
        <w:trPr>
          <w:cantSplit/>
        </w:trPr>
        <w:tc>
          <w:tcPr>
            <w:tcW w:w="2088" w:type="dxa"/>
          </w:tcPr>
          <w:p w:rsidR="00C27E0F" w:rsidRPr="006778E8" w:rsidRDefault="00C27E0F" w:rsidP="00C27E0F">
            <w:r>
              <w:t>Nutzer/Akteure</w:t>
            </w:r>
          </w:p>
        </w:tc>
        <w:tc>
          <w:tcPr>
            <w:tcW w:w="7122" w:type="dxa"/>
          </w:tcPr>
          <w:p w:rsidR="00C27E0F" w:rsidRPr="006778E8" w:rsidRDefault="00C27E0F" w:rsidP="00C27E0F">
            <w:r>
              <w:t>Steve</w:t>
            </w:r>
          </w:p>
        </w:tc>
      </w:tr>
      <w:tr w:rsidR="00C27E0F" w:rsidRPr="006778E8" w:rsidTr="003447B5">
        <w:trPr>
          <w:cantSplit/>
        </w:trPr>
        <w:tc>
          <w:tcPr>
            <w:tcW w:w="2088" w:type="dxa"/>
          </w:tcPr>
          <w:p w:rsidR="00C27E0F" w:rsidRPr="006778E8" w:rsidRDefault="00C27E0F" w:rsidP="00C27E0F">
            <w:r>
              <w:t>Normaler Ablauf</w:t>
            </w:r>
          </w:p>
        </w:tc>
        <w:tc>
          <w:tcPr>
            <w:tcW w:w="7122" w:type="dxa"/>
          </w:tcPr>
          <w:p w:rsidR="00C27E0F" w:rsidRPr="006778E8" w:rsidRDefault="00C27E0F" w:rsidP="00C27E0F">
            <w:pPr>
              <w:numPr>
                <w:ilvl w:val="0"/>
                <w:numId w:val="9"/>
              </w:numPr>
              <w:spacing w:line="240" w:lineRule="auto"/>
              <w:ind w:hanging="360"/>
              <w:jc w:val="left"/>
            </w:pPr>
            <w:r w:rsidRPr="006778E8">
              <w:t>Steve meldet sich auf HolidayFinder an</w:t>
            </w:r>
          </w:p>
          <w:p w:rsidR="00C27E0F" w:rsidRDefault="00C27E0F" w:rsidP="00C27E0F">
            <w:pPr>
              <w:numPr>
                <w:ilvl w:val="0"/>
                <w:numId w:val="9"/>
              </w:numPr>
              <w:spacing w:line="240" w:lineRule="auto"/>
              <w:ind w:hanging="360"/>
              <w:jc w:val="left"/>
            </w:pPr>
            <w:r w:rsidRPr="006778E8">
              <w:t>Steve wählt „My Bookings“ aus</w:t>
            </w:r>
          </w:p>
          <w:p w:rsidR="00C27E0F" w:rsidRPr="006778E8" w:rsidRDefault="00C27E0F" w:rsidP="00C27E0F">
            <w:pPr>
              <w:numPr>
                <w:ilvl w:val="0"/>
                <w:numId w:val="9"/>
              </w:numPr>
              <w:spacing w:line="240" w:lineRule="auto"/>
              <w:ind w:hanging="360"/>
              <w:jc w:val="left"/>
            </w:pPr>
            <w:r>
              <w:t>Steve b</w:t>
            </w:r>
            <w:r w:rsidRPr="006778E8">
              <w:t>ewertet den Reiseanbieter (Service) und die gebuchte Reise</w:t>
            </w:r>
          </w:p>
        </w:tc>
      </w:tr>
      <w:tr w:rsidR="004545FC" w:rsidRPr="006778E8" w:rsidTr="003447B5">
        <w:trPr>
          <w:cantSplit/>
        </w:trPr>
        <w:tc>
          <w:tcPr>
            <w:tcW w:w="2088" w:type="dxa"/>
          </w:tcPr>
          <w:p w:rsidR="004545FC" w:rsidRPr="006778E8" w:rsidRDefault="004545FC" w:rsidP="004545FC">
            <w:r>
              <w:t>Alternativer Ablauf</w:t>
            </w:r>
          </w:p>
        </w:tc>
        <w:tc>
          <w:tcPr>
            <w:tcW w:w="7122" w:type="dxa"/>
          </w:tcPr>
          <w:p w:rsidR="004545FC" w:rsidRPr="006778E8" w:rsidRDefault="004545FC" w:rsidP="004545FC">
            <w:pPr>
              <w:numPr>
                <w:ilvl w:val="0"/>
                <w:numId w:val="11"/>
              </w:numPr>
              <w:spacing w:line="240" w:lineRule="auto"/>
              <w:ind w:hanging="360"/>
              <w:jc w:val="left"/>
            </w:pPr>
            <w:r w:rsidRPr="006778E8">
              <w:t>Benutzer muss zuerst eine Reise Buchen, und die Reise antreten, bevor er die Reise bewerten kann</w:t>
            </w:r>
          </w:p>
        </w:tc>
      </w:tr>
    </w:tbl>
    <w:p w:rsidR="002B55D5" w:rsidRPr="002B55D5" w:rsidRDefault="002B55D5" w:rsidP="002B55D5"/>
    <w:p w:rsidR="00AD2474" w:rsidRDefault="00AD2474">
      <w:pPr>
        <w:jc w:val="left"/>
        <w:rPr>
          <w:lang w:val="de-DE"/>
        </w:rPr>
      </w:pPr>
      <w:r>
        <w:rPr>
          <w:lang w:val="de-DE"/>
        </w:rPr>
        <w:br w:type="page"/>
      </w:r>
    </w:p>
    <w:p w:rsidR="00AD2474" w:rsidRDefault="007E6D94" w:rsidP="007E6D94">
      <w:pPr>
        <w:pStyle w:val="berschrift1"/>
        <w:rPr>
          <w:lang w:val="de-DE"/>
        </w:rPr>
      </w:pPr>
      <w:bookmarkStart w:id="15" w:name="_Toc452994443"/>
      <w:r>
        <w:rPr>
          <w:lang w:val="de-DE"/>
        </w:rPr>
        <w:lastRenderedPageBreak/>
        <w:t>Papierprototyp</w:t>
      </w:r>
      <w:bookmarkEnd w:id="15"/>
    </w:p>
    <w:p w:rsidR="007E6D94" w:rsidRDefault="007E6D94" w:rsidP="007E6D94">
      <w:pPr>
        <w:pStyle w:val="berschrift2"/>
        <w:rPr>
          <w:lang w:val="de-DE"/>
        </w:rPr>
      </w:pPr>
      <w:bookmarkStart w:id="16" w:name="_Toc452994444"/>
      <w:r>
        <w:rPr>
          <w:lang w:val="de-DE"/>
        </w:rPr>
        <w:t>Einleitung</w:t>
      </w:r>
      <w:bookmarkEnd w:id="16"/>
    </w:p>
    <w:p w:rsidR="00F94D01" w:rsidRPr="005F740E" w:rsidRDefault="00F94D01" w:rsidP="00F94D01">
      <w:r w:rsidRPr="005F740E">
        <w:t xml:space="preserve">Nach dem Ausarbeiten </w:t>
      </w:r>
      <w:r w:rsidR="003752E6">
        <w:t xml:space="preserve">und Erstellen </w:t>
      </w:r>
      <w:r w:rsidRPr="005F740E">
        <w:t>der Papier-Prototypen</w:t>
      </w:r>
      <w:r w:rsidR="00247D7A">
        <w:t xml:space="preserve"> (Diese sind in der abgegebenen Mappe zu finden)</w:t>
      </w:r>
      <w:r w:rsidRPr="005F740E">
        <w:t xml:space="preserve"> ging es daran, diese im Feld auch zu testen. Wir konnten auf sehr detaillierte Prototypen zurückgreifen und so bereits recht früh Fehler ausmachen, auf welche wir jetzt genauer eingehen möchten.</w:t>
      </w:r>
    </w:p>
    <w:p w:rsidR="007E6D94" w:rsidRPr="007E6D94" w:rsidRDefault="007E6D94" w:rsidP="007E6D94">
      <w:pPr>
        <w:pStyle w:val="berschrift2"/>
        <w:rPr>
          <w:lang w:val="de-DE"/>
        </w:rPr>
      </w:pPr>
      <w:bookmarkStart w:id="17" w:name="_Toc452994445"/>
      <w:r>
        <w:rPr>
          <w:lang w:val="de-DE"/>
        </w:rPr>
        <w:t>Testumfeld</w:t>
      </w:r>
      <w:bookmarkEnd w:id="17"/>
    </w:p>
    <w:p w:rsidR="00F94D01" w:rsidRPr="005F740E" w:rsidRDefault="00F94D01" w:rsidP="00F94D01">
      <w:r w:rsidRPr="005F740E">
        <w:t>Generell war es für den Computer als auch den Schreiber sehr anstrengend, mental immer am Ball zu bleiben. Der Computer hat dies sehr gut bewältigt, der Schreiber hingegen konnte sich zum Beispiel nicht auf das Zählen der Klicks konzentrieren, da er auch den Interaktionen des Benutzers Beachtung schenken musste.</w:t>
      </w:r>
    </w:p>
    <w:p w:rsidR="007E6D94" w:rsidRDefault="007E6D94" w:rsidP="007E6D94">
      <w:pPr>
        <w:pStyle w:val="berschrift2"/>
        <w:rPr>
          <w:lang w:val="de-DE"/>
        </w:rPr>
      </w:pPr>
      <w:bookmarkStart w:id="18" w:name="_Toc452994446"/>
      <w:r>
        <w:rPr>
          <w:lang w:val="de-DE"/>
        </w:rPr>
        <w:t>Erkenntnisse</w:t>
      </w:r>
      <w:bookmarkEnd w:id="18"/>
    </w:p>
    <w:p w:rsidR="00F94D01" w:rsidRPr="005F740E" w:rsidRDefault="00F94D01" w:rsidP="00B11987">
      <w:r w:rsidRPr="005F740E">
        <w:t>Nichtsdestotrotz haben wir diverse wichtige Informationen gewonnen:</w:t>
      </w:r>
    </w:p>
    <w:p w:rsidR="00F94D01" w:rsidRDefault="00F94D01" w:rsidP="00B11987">
      <w:pPr>
        <w:numPr>
          <w:ilvl w:val="0"/>
          <w:numId w:val="14"/>
        </w:numPr>
        <w:spacing w:after="120" w:line="240" w:lineRule="auto"/>
      </w:pPr>
      <w:r w:rsidRPr="005F740E">
        <w:t>Die Webseite wird generell als komplex und featurereich wahrgenommen, nicht aber zu überladen</w:t>
      </w:r>
    </w:p>
    <w:p w:rsidR="00F94D01" w:rsidRDefault="00F94D01" w:rsidP="00B11987">
      <w:pPr>
        <w:numPr>
          <w:ilvl w:val="0"/>
          <w:numId w:val="14"/>
        </w:numPr>
        <w:spacing w:after="120" w:line="240" w:lineRule="auto"/>
      </w:pPr>
      <w:r w:rsidRPr="005F740E">
        <w:t>Es ist wichtig, den Benutzern gleich auf der Startseite zu erklären, was eine normale und was eine Surprise Reise ist:</w:t>
      </w:r>
    </w:p>
    <w:p w:rsidR="00F94D01" w:rsidRDefault="00F94D01" w:rsidP="00B11987">
      <w:pPr>
        <w:numPr>
          <w:ilvl w:val="1"/>
          <w:numId w:val="14"/>
        </w:numPr>
        <w:spacing w:after="120" w:line="240" w:lineRule="auto"/>
      </w:pPr>
      <w:r w:rsidRPr="005F740E">
        <w:t>Personen kennen den Begriff Surprise Reise nicht, schlagen den Begriff „Blackbox Suche“ als Alternativbezeichnung vor</w:t>
      </w:r>
    </w:p>
    <w:p w:rsidR="00F94D01" w:rsidRDefault="00F94D01" w:rsidP="00B11987">
      <w:pPr>
        <w:numPr>
          <w:ilvl w:val="1"/>
          <w:numId w:val="14"/>
        </w:numPr>
        <w:spacing w:after="120" w:line="240" w:lineRule="auto"/>
      </w:pPr>
      <w:r w:rsidRPr="005F740E">
        <w:t>Personen vergleichen die Plattform mit Alternativen wie Trivago, was wir aber nicht sind (Wir bieten Komplettreisen an)</w:t>
      </w:r>
    </w:p>
    <w:p w:rsidR="00F94D01" w:rsidRDefault="00F94D01" w:rsidP="00B11987">
      <w:pPr>
        <w:numPr>
          <w:ilvl w:val="0"/>
          <w:numId w:val="14"/>
        </w:numPr>
        <w:spacing w:after="120" w:line="240" w:lineRule="auto"/>
      </w:pPr>
      <w:r w:rsidRPr="005F740E">
        <w:t>Die normale und Surprise Suche ist für viele Benutzer zu komplex und führt zu paradoxen Situationen. So wollte zum Beispiel jemand einen Skiurlaub buchen, konnte danach aber noch den Kontinent Afrika samt Küstenregion als Urlaubsort auswählen. Hinzu kommt, dass er diesen Urlaub im Hochsommer buchten wollte</w:t>
      </w:r>
    </w:p>
    <w:p w:rsidR="00F94D01" w:rsidRDefault="00F94D01" w:rsidP="00B11987">
      <w:pPr>
        <w:numPr>
          <w:ilvl w:val="0"/>
          <w:numId w:val="14"/>
        </w:numPr>
        <w:spacing w:after="120" w:line="240" w:lineRule="auto"/>
      </w:pPr>
      <w:r w:rsidRPr="005F740E">
        <w:t>Das Loginformular mit integriertem Link zur Registration verwirrt faktisch alle Benutzer, da sie sich im Formular registrieren möchten, den darunterliegenden Link zum Registrationsformular aber nicht sehen</w:t>
      </w:r>
    </w:p>
    <w:p w:rsidR="00F94D01" w:rsidRDefault="00F94D01" w:rsidP="00B11987">
      <w:pPr>
        <w:numPr>
          <w:ilvl w:val="0"/>
          <w:numId w:val="14"/>
        </w:numPr>
        <w:spacing w:after="120" w:line="240" w:lineRule="auto"/>
      </w:pPr>
      <w:r w:rsidRPr="005F740E">
        <w:t>Benutzer waren verwirrt, wofür sie eine Bewertung und Kommentar abgeben sollen, wenn sie diese in der Listen- und Detailansicht nicht sehen (Respektive die Bewertungen und Kommentare der anderen). Sie fragen sich, wohin ihre Bewertung und Kommentar geht</w:t>
      </w:r>
    </w:p>
    <w:p w:rsidR="00F94D01" w:rsidRPr="005F740E" w:rsidRDefault="00F94D01" w:rsidP="00B11987">
      <w:pPr>
        <w:numPr>
          <w:ilvl w:val="0"/>
          <w:numId w:val="14"/>
        </w:numPr>
        <w:spacing w:after="120" w:line="240" w:lineRule="auto"/>
      </w:pPr>
      <w:r w:rsidRPr="005F740E">
        <w:t>Den Breadcrumbs wird faktisch keine Beachtung geschenkt, da die beiden Suchbuttons in der Menünavigation prominenter sind</w:t>
      </w:r>
    </w:p>
    <w:p w:rsidR="00F94D01" w:rsidRPr="005F740E" w:rsidRDefault="00F94D01" w:rsidP="00B11987">
      <w:bookmarkStart w:id="19" w:name="h.2jxsxqh" w:colFirst="0" w:colLast="0"/>
      <w:bookmarkEnd w:id="19"/>
      <w:r w:rsidRPr="005F740E">
        <w:t>Neben diesen Punkten war zudem für viele Benutzer irritierend, dass wir nicht alle Informationen live aktualisiert haben. So hat jemand in der Suchübersicht das Datum für seine Reise angegeben, war dann aber in der Detailansicht (zu Recht) überrascht, dass dort noch das mit Bleistift geschriebene Datum steht. Wir sollten solche Informationen in zukünftigen Papier-Prototypen auch dynamisch aktualisieren.</w:t>
      </w:r>
    </w:p>
    <w:p w:rsidR="007E6D94" w:rsidRDefault="007E6D94" w:rsidP="007E6D94">
      <w:pPr>
        <w:pStyle w:val="berschrift2"/>
        <w:rPr>
          <w:lang w:val="de-DE"/>
        </w:rPr>
      </w:pPr>
      <w:bookmarkStart w:id="20" w:name="_Toc452994447"/>
      <w:r>
        <w:rPr>
          <w:lang w:val="de-DE"/>
        </w:rPr>
        <w:t>Fazit</w:t>
      </w:r>
      <w:bookmarkEnd w:id="20"/>
    </w:p>
    <w:p w:rsidR="00F94D01" w:rsidRPr="005F740E" w:rsidRDefault="00F94D01" w:rsidP="00B11987">
      <w:r w:rsidRPr="005F740E">
        <w:t>Anhand der gefundenen Probleme schlagen wir vor, folgende Punkte zu ändern:</w:t>
      </w:r>
    </w:p>
    <w:p w:rsidR="00F94D01" w:rsidRDefault="00F94D01" w:rsidP="00B11987">
      <w:pPr>
        <w:pStyle w:val="Listenabsatz"/>
        <w:numPr>
          <w:ilvl w:val="0"/>
          <w:numId w:val="13"/>
        </w:numPr>
        <w:spacing w:after="120" w:line="240" w:lineRule="auto"/>
        <w:contextualSpacing w:val="0"/>
      </w:pPr>
      <w:r w:rsidRPr="005F740E">
        <w:t>Für Surprise Reisen muss es bereits auf der Startseite eine Suche mit Suchkriterien geben. Dies vereinfacht die Übersicht auf der Nachfolgenden Seite und verhindert Situation wie die, dass jemand in Afrika an einer Küste Skifahren kann</w:t>
      </w:r>
    </w:p>
    <w:p w:rsidR="00F94D01" w:rsidRDefault="00F94D01" w:rsidP="00B11987">
      <w:pPr>
        <w:pStyle w:val="Listenabsatz"/>
        <w:numPr>
          <w:ilvl w:val="0"/>
          <w:numId w:val="13"/>
        </w:numPr>
        <w:spacing w:after="120" w:line="240" w:lineRule="auto"/>
        <w:contextualSpacing w:val="0"/>
      </w:pPr>
      <w:r w:rsidRPr="005F740E">
        <w:lastRenderedPageBreak/>
        <w:t>Für normale Reisen muss ersichtlicher sein, was alles man an Reisetypen, Kontinenten und Ländern auswählen kann</w:t>
      </w:r>
    </w:p>
    <w:p w:rsidR="00F94D01" w:rsidRDefault="00F94D01" w:rsidP="00B11987">
      <w:pPr>
        <w:pStyle w:val="Listenabsatz"/>
        <w:numPr>
          <w:ilvl w:val="0"/>
          <w:numId w:val="13"/>
        </w:numPr>
        <w:spacing w:after="120" w:line="240" w:lineRule="auto"/>
        <w:contextualSpacing w:val="0"/>
      </w:pPr>
      <w:r w:rsidRPr="005F740E">
        <w:t>Für normale Reisen muss bereits am Anfang angegeben werden, wie viele Personen gewählt werden möchte, da dies später im Reiter „Personal“ steht und von den meisten nicht mehr wahrgenommen wird; erst, wenn Sie zum Checkout kommen – sie sind dann verwundert</w:t>
      </w:r>
    </w:p>
    <w:p w:rsidR="00F94D01" w:rsidRDefault="00F94D01" w:rsidP="00B11987">
      <w:pPr>
        <w:pStyle w:val="Listenabsatz"/>
        <w:numPr>
          <w:ilvl w:val="0"/>
          <w:numId w:val="13"/>
        </w:numPr>
        <w:spacing w:after="120" w:line="240" w:lineRule="auto"/>
        <w:contextualSpacing w:val="0"/>
      </w:pPr>
      <w:r w:rsidRPr="005F740E">
        <w:t>Es muss ersichtlich sein, ob die Kosten für eine Reise pro Kopf oder für die gesamte Gruppe gelten</w:t>
      </w:r>
    </w:p>
    <w:p w:rsidR="00F94D01" w:rsidRDefault="00F94D01" w:rsidP="00B11987">
      <w:pPr>
        <w:pStyle w:val="Listenabsatz"/>
        <w:numPr>
          <w:ilvl w:val="0"/>
          <w:numId w:val="13"/>
        </w:numPr>
        <w:spacing w:after="120" w:line="240" w:lineRule="auto"/>
        <w:contextualSpacing w:val="0"/>
      </w:pPr>
      <w:r w:rsidRPr="005F740E">
        <w:t>Es muss ersichtlich sein, dass die Sterne für die Qualität eines Hotels gelten</w:t>
      </w:r>
    </w:p>
    <w:p w:rsidR="00F94D01" w:rsidRDefault="00F94D01" w:rsidP="00B11987">
      <w:pPr>
        <w:pStyle w:val="Listenabsatz"/>
        <w:numPr>
          <w:ilvl w:val="0"/>
          <w:numId w:val="13"/>
        </w:numPr>
        <w:spacing w:after="120" w:line="240" w:lineRule="auto"/>
        <w:contextualSpacing w:val="0"/>
      </w:pPr>
      <w:r w:rsidRPr="005F740E">
        <w:t>Beim Checkout und dem Bezahlen mit Kreditkarte muss ersichtlich sein, was die einzelnen Kreditkarteninformationen bedeuten, am besten gleich mit einem Beispiel (Kreditkartennummer, Ablaufdatum, Kontrollnummer etc.)</w:t>
      </w:r>
    </w:p>
    <w:p w:rsidR="00F94D01" w:rsidRDefault="00F94D01" w:rsidP="00B11987">
      <w:pPr>
        <w:pStyle w:val="Listenabsatz"/>
        <w:numPr>
          <w:ilvl w:val="0"/>
          <w:numId w:val="13"/>
        </w:numPr>
        <w:spacing w:after="120" w:line="240" w:lineRule="auto"/>
        <w:contextualSpacing w:val="0"/>
      </w:pPr>
      <w:r w:rsidRPr="005F740E">
        <w:t>Das Login Formular muss über ein separates Registrierungsformular verfügen, da faktisch alle Benutzer den Registrationslink im Kleingedruckten nicht erkennen und versuchen, sich im Loginformular zu registrieren. Diese können zum Beispiel in der gängigen Form nebeneinandergestellt werden (Ein Formular, links mit Registration, rechts mit Login)</w:t>
      </w:r>
    </w:p>
    <w:p w:rsidR="00F94D01" w:rsidRDefault="00F94D01" w:rsidP="00B11987">
      <w:pPr>
        <w:pStyle w:val="Listenabsatz"/>
        <w:numPr>
          <w:ilvl w:val="0"/>
          <w:numId w:val="13"/>
        </w:numPr>
        <w:spacing w:after="120" w:line="240" w:lineRule="auto"/>
        <w:contextualSpacing w:val="0"/>
      </w:pPr>
      <w:r w:rsidRPr="005F740E">
        <w:t>Das Zurücksenden des Passwortes bei Falscheingabe oder Vergessen muss vereinfacht werden, zum Beispiel durch einen direkten Link im Login Formular</w:t>
      </w:r>
    </w:p>
    <w:p w:rsidR="00F94D01" w:rsidRDefault="00F94D01" w:rsidP="00B11987">
      <w:pPr>
        <w:pStyle w:val="Listenabsatz"/>
        <w:numPr>
          <w:ilvl w:val="0"/>
          <w:numId w:val="13"/>
        </w:numPr>
        <w:spacing w:after="120" w:line="240" w:lineRule="auto"/>
        <w:contextualSpacing w:val="0"/>
      </w:pPr>
      <w:r w:rsidRPr="005F740E">
        <w:t>Die Bewertungen der Reise müssen in der Listenansicht erkennbar sein</w:t>
      </w:r>
    </w:p>
    <w:p w:rsidR="00F94D01" w:rsidRPr="005F740E" w:rsidRDefault="00F94D01" w:rsidP="00B11987">
      <w:pPr>
        <w:pStyle w:val="Listenabsatz"/>
        <w:numPr>
          <w:ilvl w:val="0"/>
          <w:numId w:val="13"/>
        </w:numPr>
        <w:spacing w:after="120" w:line="240" w:lineRule="auto"/>
        <w:contextualSpacing w:val="0"/>
      </w:pPr>
      <w:r w:rsidRPr="005F740E">
        <w:t xml:space="preserve">Die Bewertungen und Kommentare der anderen </w:t>
      </w:r>
      <w:r>
        <w:t>Benutzer</w:t>
      </w:r>
      <w:r w:rsidRPr="005F740E">
        <w:t xml:space="preserve"> müssen in der Detailansicht einer Reise erkennbar sein</w:t>
      </w:r>
    </w:p>
    <w:p w:rsidR="00F94D01" w:rsidRPr="005F740E" w:rsidRDefault="00F94D01" w:rsidP="00B11987">
      <w:r w:rsidRPr="005F740E">
        <w:t>Diese Punkte werden im Papier-Prototyp nicht mehr geändert, sondern fliesen gleich in den eigentlichen Hi-Fi Prototypen ein.</w:t>
      </w:r>
    </w:p>
    <w:p w:rsidR="007E6D94" w:rsidRDefault="007E6D94" w:rsidP="007E6D94">
      <w:pPr>
        <w:rPr>
          <w:lang w:val="de-DE"/>
        </w:rPr>
      </w:pPr>
    </w:p>
    <w:p w:rsidR="00233E5E" w:rsidRDefault="00233E5E">
      <w:pPr>
        <w:jc w:val="left"/>
        <w:rPr>
          <w:lang w:val="de-DE"/>
        </w:rPr>
      </w:pPr>
      <w:r>
        <w:rPr>
          <w:lang w:val="de-DE"/>
        </w:rPr>
        <w:br w:type="page"/>
      </w:r>
    </w:p>
    <w:p w:rsidR="007E6D94" w:rsidRDefault="007E6D94" w:rsidP="007E6D94">
      <w:pPr>
        <w:pStyle w:val="berschrift1"/>
        <w:rPr>
          <w:lang w:val="de-DE"/>
        </w:rPr>
      </w:pPr>
      <w:bookmarkStart w:id="21" w:name="_Toc452994448"/>
      <w:r>
        <w:rPr>
          <w:lang w:val="de-DE"/>
        </w:rPr>
        <w:lastRenderedPageBreak/>
        <w:t>Design</w:t>
      </w:r>
      <w:bookmarkEnd w:id="21"/>
    </w:p>
    <w:p w:rsidR="007E6D94" w:rsidRDefault="00ED5291" w:rsidP="00ED5291">
      <w:pPr>
        <w:pStyle w:val="berschrift2"/>
        <w:rPr>
          <w:lang w:val="de-DE"/>
        </w:rPr>
      </w:pPr>
      <w:bookmarkStart w:id="22" w:name="_Toc452994449"/>
      <w:r>
        <w:rPr>
          <w:lang w:val="de-DE"/>
        </w:rPr>
        <w:t>Styleguide</w:t>
      </w:r>
      <w:bookmarkEnd w:id="22"/>
    </w:p>
    <w:p w:rsidR="0011520B" w:rsidRDefault="0011520B" w:rsidP="007E6D94">
      <w:pPr>
        <w:rPr>
          <w:lang w:val="de-DE"/>
        </w:rPr>
      </w:pPr>
      <w:r>
        <w:rPr>
          <w:lang w:val="de-DE"/>
        </w:rPr>
        <w:t xml:space="preserve">Da es sich bei der Anwendung um eine Webseite handelt und diese auf eine breite </w:t>
      </w:r>
      <w:r w:rsidR="00A455A6">
        <w:rPr>
          <w:lang w:val="de-DE"/>
        </w:rPr>
        <w:t>Gerätea</w:t>
      </w:r>
      <w:r>
        <w:rPr>
          <w:lang w:val="de-DE"/>
        </w:rPr>
        <w:t xml:space="preserve">bdeckung </w:t>
      </w:r>
      <w:r w:rsidR="00A4239E">
        <w:rPr>
          <w:lang w:val="de-DE"/>
        </w:rPr>
        <w:t>ausgelegt</w:t>
      </w:r>
      <w:r w:rsidR="00A85F1C">
        <w:rPr>
          <w:lang w:val="de-DE"/>
        </w:rPr>
        <w:t xml:space="preserve"> ist</w:t>
      </w:r>
      <w:r>
        <w:rPr>
          <w:lang w:val="de-DE"/>
        </w:rPr>
        <w:t>, wird kein herstellerspezifischer Styleguide ausgewählt.</w:t>
      </w:r>
    </w:p>
    <w:p w:rsidR="00A85F1C" w:rsidRDefault="00A85F1C" w:rsidP="007E6D94">
      <w:pPr>
        <w:rPr>
          <w:lang w:val="de-DE"/>
        </w:rPr>
      </w:pPr>
      <w:r>
        <w:rPr>
          <w:lang w:val="de-DE"/>
        </w:rPr>
        <w:t>Es gibt einzig eine Unterscheidung zwischen der normalen Desktopansicht und der Mobilansicht, in welcher die Navigation z.B durch das bekannte Hamburger-Designpattern kompakter dargestellt wird.</w:t>
      </w:r>
    </w:p>
    <w:p w:rsidR="00ED5291" w:rsidRDefault="00ED5291" w:rsidP="00ED5291">
      <w:pPr>
        <w:pStyle w:val="berschrift2"/>
        <w:rPr>
          <w:lang w:val="de-DE"/>
        </w:rPr>
      </w:pPr>
      <w:bookmarkStart w:id="23" w:name="_Toc452994450"/>
      <w:r>
        <w:rPr>
          <w:lang w:val="de-DE"/>
        </w:rPr>
        <w:t>Informationsarchitektur</w:t>
      </w:r>
      <w:bookmarkEnd w:id="23"/>
    </w:p>
    <w:p w:rsidR="00ED5291" w:rsidRDefault="00A85F1C" w:rsidP="00ED5291">
      <w:pPr>
        <w:rPr>
          <w:lang w:val="de-DE"/>
        </w:rPr>
      </w:pPr>
      <w:r>
        <w:rPr>
          <w:lang w:val="de-DE"/>
        </w:rPr>
        <w:t>Die Informationsarchitektur der Webseite gliedert sich in 5 Ebenen:</w:t>
      </w:r>
    </w:p>
    <w:p w:rsidR="00A85F1C" w:rsidRDefault="00A85F1C" w:rsidP="00A85F1C">
      <w:pPr>
        <w:pStyle w:val="Listenabsatz"/>
        <w:numPr>
          <w:ilvl w:val="0"/>
          <w:numId w:val="17"/>
        </w:numPr>
        <w:rPr>
          <w:lang w:val="de-DE"/>
        </w:rPr>
      </w:pPr>
      <w:r>
        <w:rPr>
          <w:lang w:val="de-DE"/>
        </w:rPr>
        <w:t>Initiale Feriensuche (Startseite)</w:t>
      </w:r>
    </w:p>
    <w:p w:rsidR="00A85F1C" w:rsidRDefault="00A85F1C" w:rsidP="00A85F1C">
      <w:pPr>
        <w:pStyle w:val="Listenabsatz"/>
        <w:numPr>
          <w:ilvl w:val="0"/>
          <w:numId w:val="17"/>
        </w:numPr>
        <w:rPr>
          <w:lang w:val="de-DE"/>
        </w:rPr>
      </w:pPr>
      <w:r>
        <w:rPr>
          <w:lang w:val="de-DE"/>
        </w:rPr>
        <w:t>Normale und Surprise- Ferienübersicht mit Auswahlfilter sowie Buchungsmöglichkeit</w:t>
      </w:r>
    </w:p>
    <w:p w:rsidR="00A85F1C" w:rsidRDefault="00A85F1C" w:rsidP="00A85F1C">
      <w:pPr>
        <w:pStyle w:val="Listenabsatz"/>
        <w:numPr>
          <w:ilvl w:val="0"/>
          <w:numId w:val="17"/>
        </w:numPr>
        <w:rPr>
          <w:lang w:val="de-DE"/>
        </w:rPr>
      </w:pPr>
      <w:r>
        <w:rPr>
          <w:lang w:val="de-DE"/>
        </w:rPr>
        <w:t>Buchungsübersicht</w:t>
      </w:r>
    </w:p>
    <w:p w:rsidR="00A85F1C" w:rsidRDefault="00A85F1C" w:rsidP="00A85F1C">
      <w:pPr>
        <w:pStyle w:val="Listenabsatz"/>
        <w:numPr>
          <w:ilvl w:val="0"/>
          <w:numId w:val="17"/>
        </w:numPr>
        <w:rPr>
          <w:lang w:val="de-DE"/>
        </w:rPr>
      </w:pPr>
      <w:r>
        <w:rPr>
          <w:lang w:val="de-DE"/>
        </w:rPr>
        <w:t>Benutzermanagement (Registrieren, Anmelden)</w:t>
      </w:r>
    </w:p>
    <w:p w:rsidR="00A85F1C" w:rsidRDefault="00A85F1C" w:rsidP="00A85F1C">
      <w:pPr>
        <w:pStyle w:val="Listenabsatz"/>
        <w:numPr>
          <w:ilvl w:val="0"/>
          <w:numId w:val="17"/>
        </w:numPr>
        <w:rPr>
          <w:lang w:val="de-DE"/>
        </w:rPr>
      </w:pPr>
      <w:r>
        <w:rPr>
          <w:lang w:val="de-DE"/>
        </w:rPr>
        <w:t>Hilfe, Impressum, Kontakt</w:t>
      </w:r>
    </w:p>
    <w:p w:rsidR="00A85F1C" w:rsidRPr="00A85F1C" w:rsidRDefault="00A85F1C" w:rsidP="00A85F1C">
      <w:pPr>
        <w:rPr>
          <w:lang w:val="de-DE"/>
        </w:rPr>
      </w:pPr>
      <w:r>
        <w:rPr>
          <w:lang w:val="de-DE"/>
        </w:rPr>
        <w:t xml:space="preserve">Gewisse Elemente dieser Informationsarchitektur sind direkt via Navigation erreichbar, andere erst durch die Verwendung von anderen Komponenten (Ferien suchen, auswählen </w:t>
      </w:r>
      <w:r w:rsidRPr="00A85F1C">
        <w:rPr>
          <w:lang w:val="de-DE"/>
        </w:rPr>
        <w:sym w:font="Wingdings" w:char="F0E0"/>
      </w:r>
      <w:r>
        <w:rPr>
          <w:lang w:val="de-DE"/>
        </w:rPr>
        <w:t xml:space="preserve"> Buchbar).</w:t>
      </w:r>
    </w:p>
    <w:p w:rsidR="00ED5291" w:rsidRDefault="00ED5291" w:rsidP="00ED5291">
      <w:pPr>
        <w:pStyle w:val="berschrift2"/>
        <w:rPr>
          <w:lang w:val="de-DE"/>
        </w:rPr>
      </w:pPr>
      <w:bookmarkStart w:id="24" w:name="_Toc452994451"/>
      <w:r>
        <w:rPr>
          <w:lang w:val="de-DE"/>
        </w:rPr>
        <w:t>Navigationskonzept</w:t>
      </w:r>
      <w:bookmarkEnd w:id="24"/>
    </w:p>
    <w:p w:rsidR="00ED5291" w:rsidRDefault="00A85F1C" w:rsidP="00ED5291">
      <w:pPr>
        <w:rPr>
          <w:lang w:val="de-DE"/>
        </w:rPr>
      </w:pPr>
      <w:r>
        <w:rPr>
          <w:lang w:val="de-DE"/>
        </w:rPr>
        <w:t>Das Navigationskonzept gliedert sich in zwei Teile:</w:t>
      </w:r>
    </w:p>
    <w:p w:rsidR="00A85F1C" w:rsidRDefault="00A85F1C" w:rsidP="00A85F1C">
      <w:pPr>
        <w:pStyle w:val="Listenabsatz"/>
        <w:numPr>
          <w:ilvl w:val="0"/>
          <w:numId w:val="18"/>
        </w:numPr>
        <w:rPr>
          <w:lang w:val="de-DE"/>
        </w:rPr>
      </w:pPr>
      <w:r>
        <w:rPr>
          <w:lang w:val="de-DE"/>
        </w:rPr>
        <w:t>Obere Navigationsleiste mit den wichtigen, oft benutzen Komponenten der Informationsarchitektur:</w:t>
      </w:r>
    </w:p>
    <w:p w:rsidR="00A85F1C" w:rsidRDefault="00A85F1C" w:rsidP="00A85F1C">
      <w:pPr>
        <w:pStyle w:val="Listenabsatz"/>
        <w:numPr>
          <w:ilvl w:val="1"/>
          <w:numId w:val="18"/>
        </w:numPr>
        <w:rPr>
          <w:lang w:val="de-DE"/>
        </w:rPr>
      </w:pPr>
      <w:r>
        <w:rPr>
          <w:lang w:val="de-DE"/>
        </w:rPr>
        <w:t>Startseite</w:t>
      </w:r>
    </w:p>
    <w:p w:rsidR="00A85F1C" w:rsidRDefault="00A85F1C" w:rsidP="00A85F1C">
      <w:pPr>
        <w:pStyle w:val="Listenabsatz"/>
        <w:numPr>
          <w:ilvl w:val="1"/>
          <w:numId w:val="18"/>
        </w:numPr>
        <w:rPr>
          <w:lang w:val="de-DE"/>
        </w:rPr>
      </w:pPr>
      <w:r>
        <w:rPr>
          <w:lang w:val="de-DE"/>
        </w:rPr>
        <w:t>Normale Feriensuche</w:t>
      </w:r>
    </w:p>
    <w:p w:rsidR="00A85F1C" w:rsidRDefault="00A85F1C" w:rsidP="00A85F1C">
      <w:pPr>
        <w:pStyle w:val="Listenabsatz"/>
        <w:numPr>
          <w:ilvl w:val="1"/>
          <w:numId w:val="18"/>
        </w:numPr>
        <w:rPr>
          <w:lang w:val="de-DE"/>
        </w:rPr>
      </w:pPr>
      <w:r>
        <w:rPr>
          <w:lang w:val="de-DE"/>
        </w:rPr>
        <w:t>Surprise Feriensuche</w:t>
      </w:r>
    </w:p>
    <w:p w:rsidR="00A85F1C" w:rsidRDefault="00A85F1C" w:rsidP="00A85F1C">
      <w:pPr>
        <w:pStyle w:val="Listenabsatz"/>
        <w:numPr>
          <w:ilvl w:val="1"/>
          <w:numId w:val="18"/>
        </w:numPr>
        <w:rPr>
          <w:lang w:val="de-DE"/>
        </w:rPr>
      </w:pPr>
      <w:r>
        <w:rPr>
          <w:lang w:val="de-DE"/>
        </w:rPr>
        <w:t>Eigene Buchungen,</w:t>
      </w:r>
    </w:p>
    <w:p w:rsidR="00A85F1C" w:rsidRDefault="00A85F1C" w:rsidP="00A85F1C">
      <w:pPr>
        <w:pStyle w:val="Listenabsatz"/>
        <w:numPr>
          <w:ilvl w:val="1"/>
          <w:numId w:val="18"/>
        </w:numPr>
        <w:rPr>
          <w:lang w:val="de-DE"/>
        </w:rPr>
      </w:pPr>
      <w:r>
        <w:rPr>
          <w:lang w:val="de-DE"/>
        </w:rPr>
        <w:t>Registrieren, anmelden, abmelden</w:t>
      </w:r>
    </w:p>
    <w:p w:rsidR="00A85F1C" w:rsidRDefault="00A85F1C" w:rsidP="00A85F1C">
      <w:pPr>
        <w:pStyle w:val="Listenabsatz"/>
        <w:numPr>
          <w:ilvl w:val="0"/>
          <w:numId w:val="18"/>
        </w:numPr>
        <w:rPr>
          <w:lang w:val="de-DE"/>
        </w:rPr>
      </w:pPr>
      <w:r>
        <w:rPr>
          <w:lang w:val="de-DE"/>
        </w:rPr>
        <w:t>Untere Navigationsleiste mit den selten benutzen Komponenten der Informationsarchitektur:</w:t>
      </w:r>
    </w:p>
    <w:p w:rsidR="00A85F1C" w:rsidRDefault="00A85F1C" w:rsidP="00A85F1C">
      <w:pPr>
        <w:pStyle w:val="Listenabsatz"/>
        <w:numPr>
          <w:ilvl w:val="1"/>
          <w:numId w:val="18"/>
        </w:numPr>
        <w:rPr>
          <w:lang w:val="de-DE"/>
        </w:rPr>
      </w:pPr>
      <w:r>
        <w:rPr>
          <w:lang w:val="de-DE"/>
        </w:rPr>
        <w:t>Hilfe</w:t>
      </w:r>
    </w:p>
    <w:p w:rsidR="00A85F1C" w:rsidRDefault="00A85F1C" w:rsidP="00A85F1C">
      <w:pPr>
        <w:pStyle w:val="Listenabsatz"/>
        <w:numPr>
          <w:ilvl w:val="1"/>
          <w:numId w:val="18"/>
        </w:numPr>
        <w:rPr>
          <w:lang w:val="de-DE"/>
        </w:rPr>
      </w:pPr>
      <w:r>
        <w:rPr>
          <w:lang w:val="de-DE"/>
        </w:rPr>
        <w:t>Impressum</w:t>
      </w:r>
    </w:p>
    <w:p w:rsidR="00A85F1C" w:rsidRDefault="00A85F1C" w:rsidP="00A85F1C">
      <w:pPr>
        <w:pStyle w:val="Listenabsatz"/>
        <w:numPr>
          <w:ilvl w:val="1"/>
          <w:numId w:val="18"/>
        </w:numPr>
        <w:rPr>
          <w:lang w:val="de-DE"/>
        </w:rPr>
      </w:pPr>
      <w:r>
        <w:rPr>
          <w:lang w:val="de-DE"/>
        </w:rPr>
        <w:t>Kontakt</w:t>
      </w:r>
    </w:p>
    <w:p w:rsidR="002A7DD6" w:rsidRDefault="002A7DD6" w:rsidP="002A7DD6">
      <w:pPr>
        <w:rPr>
          <w:lang w:val="de-DE"/>
        </w:rPr>
      </w:pPr>
      <w:r>
        <w:rPr>
          <w:lang w:val="de-DE"/>
        </w:rPr>
        <w:t>Basierend auf dem Navigationskonzept sieht die Desktopversion wie folgt aus:</w:t>
      </w:r>
    </w:p>
    <w:p w:rsidR="002A7DD6" w:rsidRDefault="00D00F74" w:rsidP="00D00F74">
      <w:pPr>
        <w:jc w:val="center"/>
        <w:rPr>
          <w:lang w:val="de-DE"/>
        </w:rPr>
      </w:pPr>
      <w:r>
        <w:rPr>
          <w:noProof/>
          <w:lang w:eastAsia="de-CH"/>
        </w:rPr>
        <w:drawing>
          <wp:inline distT="0" distB="0" distL="0" distR="0" wp14:anchorId="45C4DBAF" wp14:editId="23764BE5">
            <wp:extent cx="5247097"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36" cy="2706100"/>
                    </a:xfrm>
                    <a:prstGeom prst="rect">
                      <a:avLst/>
                    </a:prstGeom>
                  </pic:spPr>
                </pic:pic>
              </a:graphicData>
            </a:graphic>
          </wp:inline>
        </w:drawing>
      </w:r>
    </w:p>
    <w:p w:rsidR="002A7DD6" w:rsidRDefault="002A7DD6" w:rsidP="002A7DD6">
      <w:pPr>
        <w:rPr>
          <w:lang w:val="de-DE"/>
        </w:rPr>
      </w:pPr>
      <w:r>
        <w:rPr>
          <w:lang w:val="de-DE"/>
        </w:rPr>
        <w:lastRenderedPageBreak/>
        <w:t>Basierend auf dem Navigationskonzept sieht die Mobilversion wie folgt aus</w:t>
      </w:r>
      <w:r w:rsidR="001B4354">
        <w:rPr>
          <w:lang w:val="de-DE"/>
        </w:rPr>
        <w:t xml:space="preserve"> (Die untere Navigationsleiste klappt sich auch zusammen, ist aber im nachfolgenden Bild nicht sichtbar)</w:t>
      </w:r>
      <w:r>
        <w:rPr>
          <w:lang w:val="de-DE"/>
        </w:rPr>
        <w:t>:</w:t>
      </w:r>
    </w:p>
    <w:p w:rsidR="002A7DD6" w:rsidRDefault="001B4354" w:rsidP="001B4354">
      <w:pPr>
        <w:jc w:val="center"/>
        <w:rPr>
          <w:lang w:val="de-DE"/>
        </w:rPr>
      </w:pPr>
      <w:r>
        <w:rPr>
          <w:noProof/>
          <w:lang w:eastAsia="de-CH"/>
        </w:rPr>
        <w:drawing>
          <wp:inline distT="0" distB="0" distL="0" distR="0" wp14:anchorId="5EF6C634" wp14:editId="325290A2">
            <wp:extent cx="3990975" cy="64103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975" cy="6410325"/>
                    </a:xfrm>
                    <a:prstGeom prst="rect">
                      <a:avLst/>
                    </a:prstGeom>
                  </pic:spPr>
                </pic:pic>
              </a:graphicData>
            </a:graphic>
          </wp:inline>
        </w:drawing>
      </w:r>
    </w:p>
    <w:p w:rsidR="001B4354" w:rsidRDefault="001B4354">
      <w:pPr>
        <w:jc w:val="left"/>
        <w:rPr>
          <w:lang w:val="de-DE"/>
        </w:rPr>
      </w:pPr>
      <w:r>
        <w:rPr>
          <w:lang w:val="de-DE"/>
        </w:rPr>
        <w:br w:type="page"/>
      </w:r>
    </w:p>
    <w:p w:rsidR="00ED5291" w:rsidRDefault="00ED5291" w:rsidP="00ED5291">
      <w:pPr>
        <w:pStyle w:val="berschrift2"/>
        <w:rPr>
          <w:lang w:val="de-DE"/>
        </w:rPr>
      </w:pPr>
      <w:bookmarkStart w:id="25" w:name="_Toc452994452"/>
      <w:r>
        <w:rPr>
          <w:lang w:val="de-DE"/>
        </w:rPr>
        <w:lastRenderedPageBreak/>
        <w:t>Farbkonzept</w:t>
      </w:r>
      <w:bookmarkEnd w:id="25"/>
    </w:p>
    <w:p w:rsidR="00ED5291" w:rsidRDefault="00E46D20" w:rsidP="00ED5291">
      <w:pPr>
        <w:rPr>
          <w:lang w:val="de-DE"/>
        </w:rPr>
      </w:pPr>
      <w:r>
        <w:rPr>
          <w:lang w:val="de-DE"/>
        </w:rPr>
        <w:t xml:space="preserve">Da es sich bei dem HolidayFinder um eine Anwendung handelt, welche Ferien als Angebot verkaufen soll ist es wichtig, mit den Emotionen und Gefühlen der Seitenbesucher und </w:t>
      </w:r>
      <w:r w:rsidR="00981D59">
        <w:rPr>
          <w:lang w:val="de-DE"/>
        </w:rPr>
        <w:t>potentiellen Kunden zu arbeiten:</w:t>
      </w:r>
    </w:p>
    <w:p w:rsidR="00E46D20" w:rsidRPr="00981D59" w:rsidRDefault="00E46D20" w:rsidP="00981D59">
      <w:pPr>
        <w:pStyle w:val="Listenabsatz"/>
        <w:numPr>
          <w:ilvl w:val="0"/>
          <w:numId w:val="19"/>
        </w:numPr>
        <w:rPr>
          <w:lang w:val="de-DE"/>
        </w:rPr>
      </w:pPr>
      <w:r w:rsidRPr="00981D59">
        <w:rPr>
          <w:lang w:val="de-DE"/>
        </w:rPr>
        <w:t xml:space="preserve">Als Hauptfarbe </w:t>
      </w:r>
      <w:r w:rsidR="00981D59" w:rsidRPr="00981D59">
        <w:rPr>
          <w:lang w:val="de-DE"/>
        </w:rPr>
        <w:t>wird</w:t>
      </w:r>
      <w:r w:rsidRPr="00981D59">
        <w:rPr>
          <w:lang w:val="de-DE"/>
        </w:rPr>
        <w:t xml:space="preserve"> </w:t>
      </w:r>
      <w:r w:rsidR="00F75B07">
        <w:rPr>
          <w:lang w:val="de-DE"/>
        </w:rPr>
        <w:t>O</w:t>
      </w:r>
      <w:r w:rsidR="00130A17">
        <w:rPr>
          <w:lang w:val="de-DE"/>
        </w:rPr>
        <w:t>range gewählt, da diese</w:t>
      </w:r>
      <w:r w:rsidRPr="00981D59">
        <w:rPr>
          <w:lang w:val="de-DE"/>
        </w:rPr>
        <w:t xml:space="preserve"> als warm und anregend, nicht aber aggressiv</w:t>
      </w:r>
      <w:r w:rsidR="00130A17">
        <w:rPr>
          <w:lang w:val="de-DE"/>
        </w:rPr>
        <w:t>,</w:t>
      </w:r>
      <w:r w:rsidRPr="00981D59">
        <w:rPr>
          <w:lang w:val="de-DE"/>
        </w:rPr>
        <w:t xml:space="preserve"> empfunden wird und so an den letzten Sommer </w:t>
      </w:r>
      <w:r w:rsidR="00981D59" w:rsidRPr="00981D59">
        <w:rPr>
          <w:lang w:val="de-DE"/>
        </w:rPr>
        <w:t>zurückerinnern</w:t>
      </w:r>
      <w:r w:rsidRPr="00981D59">
        <w:rPr>
          <w:lang w:val="de-DE"/>
        </w:rPr>
        <w:t xml:space="preserve"> soll. </w:t>
      </w:r>
      <w:r w:rsidR="00981D59" w:rsidRPr="00981D59">
        <w:rPr>
          <w:lang w:val="de-DE"/>
        </w:rPr>
        <w:t xml:space="preserve">Da </w:t>
      </w:r>
      <w:r w:rsidRPr="00981D59">
        <w:rPr>
          <w:lang w:val="de-DE"/>
        </w:rPr>
        <w:t>Menschen</w:t>
      </w:r>
      <w:r w:rsidR="00981D59" w:rsidRPr="00981D59">
        <w:rPr>
          <w:lang w:val="de-DE"/>
        </w:rPr>
        <w:t xml:space="preserve"> im Langzeitgedächtnis schlechte Erinnerungen oder Schmerzen verdrängen, erscheint der letzte Sommer immer als schön und wieder erstrebenswert – ein Effekt, mit welchem wir als Ferienanbieter arbeiten möchten.</w:t>
      </w:r>
    </w:p>
    <w:p w:rsidR="00981D59" w:rsidRDefault="00F75B07" w:rsidP="00981D59">
      <w:pPr>
        <w:pStyle w:val="Listenabsatz"/>
        <w:numPr>
          <w:ilvl w:val="0"/>
          <w:numId w:val="19"/>
        </w:numPr>
        <w:rPr>
          <w:lang w:val="de-DE"/>
        </w:rPr>
      </w:pPr>
      <w:r>
        <w:rPr>
          <w:lang w:val="de-DE"/>
        </w:rPr>
        <w:t>Als Kontrastfarbe wird B</w:t>
      </w:r>
      <w:r w:rsidR="00981D59" w:rsidRPr="00981D59">
        <w:rPr>
          <w:lang w:val="de-DE"/>
        </w:rPr>
        <w:t>lau gewählt, da diese Farbe kalt und beruhigend wirkt. Würde man beispielsweise rot auswählen, würde die Seite zu aggressiv wirken.</w:t>
      </w:r>
    </w:p>
    <w:p w:rsidR="00981D59" w:rsidRPr="00981D59" w:rsidRDefault="00981D59" w:rsidP="00981D59">
      <w:pPr>
        <w:rPr>
          <w:lang w:val="de-DE"/>
        </w:rPr>
      </w:pPr>
      <w:r>
        <w:rPr>
          <w:lang w:val="de-DE"/>
        </w:rPr>
        <w:t>Die Farbe Orange zieht sich über die ganze Seite in Form der Navigation und Leisten. Die Farbe Blau hingegen wird stets für klickbare Flächen</w:t>
      </w:r>
      <w:r w:rsidR="00130A17">
        <w:rPr>
          <w:lang w:val="de-DE"/>
        </w:rPr>
        <w:t>/Aktionen</w:t>
      </w:r>
      <w:r>
        <w:rPr>
          <w:lang w:val="de-DE"/>
        </w:rPr>
        <w:t xml:space="preserve"> wie Buttons verwendet.</w:t>
      </w:r>
    </w:p>
    <w:p w:rsidR="00ED5291" w:rsidRDefault="00ED5291" w:rsidP="00ED5291">
      <w:pPr>
        <w:pStyle w:val="berschrift2"/>
        <w:rPr>
          <w:lang w:val="de-DE"/>
        </w:rPr>
      </w:pPr>
      <w:bookmarkStart w:id="26" w:name="_Toc452994453"/>
      <w:r>
        <w:rPr>
          <w:lang w:val="de-DE"/>
        </w:rPr>
        <w:t>Schriftkonzept</w:t>
      </w:r>
      <w:bookmarkEnd w:id="26"/>
    </w:p>
    <w:p w:rsidR="00F75B07" w:rsidRDefault="00F75B07" w:rsidP="00ED5291">
      <w:pPr>
        <w:rPr>
          <w:lang w:val="de-DE"/>
        </w:rPr>
      </w:pPr>
      <w:r>
        <w:rPr>
          <w:lang w:val="de-DE"/>
        </w:rPr>
        <w:t>Als zentrale Schriftart wurde Arial gewählt, da diese dem gemeinen Anwender bekannt ist und auch gut zu lesen ist.</w:t>
      </w:r>
    </w:p>
    <w:p w:rsidR="00ED5291" w:rsidRDefault="00ED5291" w:rsidP="00ED5291">
      <w:pPr>
        <w:pStyle w:val="berschrift2"/>
        <w:rPr>
          <w:lang w:val="de-DE"/>
        </w:rPr>
      </w:pPr>
      <w:bookmarkStart w:id="27" w:name="_Toc452994454"/>
      <w:r>
        <w:rPr>
          <w:lang w:val="de-DE"/>
        </w:rPr>
        <w:t>Bildkonzept</w:t>
      </w:r>
      <w:bookmarkEnd w:id="27"/>
    </w:p>
    <w:p w:rsidR="00F75B07" w:rsidRDefault="00F75B07" w:rsidP="00F75B07">
      <w:pPr>
        <w:rPr>
          <w:lang w:val="de-DE"/>
        </w:rPr>
      </w:pPr>
      <w:r>
        <w:rPr>
          <w:lang w:val="de-DE"/>
        </w:rPr>
        <w:t>Das Bildkonzept ergänzt das Farbkonzept um Komponenten, welche die Erinnerung an den letzten Sommerurlaub erinnern sollen. Als Hintergrundbild</w:t>
      </w:r>
      <w:r w:rsidR="00D57BE2">
        <w:rPr>
          <w:lang w:val="de-DE"/>
        </w:rPr>
        <w:t xml:space="preserve"> wurde ein Strandausschnitt gewählt. Das Orange der Webseite </w:t>
      </w:r>
      <w:r w:rsidR="00BE0A16">
        <w:rPr>
          <w:lang w:val="de-DE"/>
        </w:rPr>
        <w:t xml:space="preserve">kann </w:t>
      </w:r>
      <w:r w:rsidR="00D57BE2">
        <w:rPr>
          <w:lang w:val="de-DE"/>
        </w:rPr>
        <w:t>so mit der Wärme des Strandes und das Blau mit dem Meerwasser assoziiert</w:t>
      </w:r>
      <w:r w:rsidR="00BE0A16">
        <w:rPr>
          <w:lang w:val="de-DE"/>
        </w:rPr>
        <w:t xml:space="preserve"> werden</w:t>
      </w:r>
      <w:r w:rsidR="00D57BE2">
        <w:rPr>
          <w:lang w:val="de-DE"/>
        </w:rPr>
        <w:t>.</w:t>
      </w:r>
    </w:p>
    <w:p w:rsidR="00786AD5" w:rsidRPr="00F75B07" w:rsidRDefault="00786AD5" w:rsidP="00786AD5">
      <w:pPr>
        <w:jc w:val="center"/>
        <w:rPr>
          <w:lang w:val="de-DE"/>
        </w:rPr>
      </w:pPr>
      <w:r>
        <w:rPr>
          <w:noProof/>
          <w:lang w:eastAsia="de-CH"/>
        </w:rPr>
        <w:drawing>
          <wp:inline distT="0" distB="0" distL="0" distR="0" wp14:anchorId="0E7E351B" wp14:editId="5D591632">
            <wp:extent cx="4800600" cy="24452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7409" cy="2453842"/>
                    </a:xfrm>
                    <a:prstGeom prst="rect">
                      <a:avLst/>
                    </a:prstGeom>
                  </pic:spPr>
                </pic:pic>
              </a:graphicData>
            </a:graphic>
          </wp:inline>
        </w:drawing>
      </w:r>
    </w:p>
    <w:p w:rsidR="00ED5291" w:rsidRDefault="00ED5291" w:rsidP="00ED5291">
      <w:pPr>
        <w:pStyle w:val="berschrift2"/>
        <w:rPr>
          <w:lang w:val="de-DE"/>
        </w:rPr>
      </w:pPr>
      <w:bookmarkStart w:id="28" w:name="_Toc452994455"/>
      <w:r>
        <w:rPr>
          <w:lang w:val="de-DE"/>
        </w:rPr>
        <w:t>Designpatterns</w:t>
      </w:r>
      <w:bookmarkEnd w:id="28"/>
    </w:p>
    <w:p w:rsidR="00ED5291" w:rsidRDefault="00CD184A" w:rsidP="00ED5291">
      <w:pPr>
        <w:rPr>
          <w:lang w:val="de-DE"/>
        </w:rPr>
      </w:pPr>
      <w:r>
        <w:rPr>
          <w:lang w:val="de-DE"/>
        </w:rPr>
        <w:t>Die Webseite greift verhältnismässig auf wenig Designpatterns zurück, da an vielen Stellen schlichtweg keine Notwendigkeit besteht. An folgenden Stellen werden jedoch Design Patterns verwendet:</w:t>
      </w:r>
    </w:p>
    <w:p w:rsidR="00CD184A" w:rsidRDefault="006818CA" w:rsidP="00CD184A">
      <w:pPr>
        <w:pStyle w:val="Listenabsatz"/>
        <w:numPr>
          <w:ilvl w:val="0"/>
          <w:numId w:val="20"/>
        </w:numPr>
        <w:rPr>
          <w:lang w:val="de-DE"/>
        </w:rPr>
      </w:pPr>
      <w:r>
        <w:rPr>
          <w:lang w:val="de-DE"/>
        </w:rPr>
        <w:t>Facettensuche: Die Komponente zum Filtern der Ferienangebote basiert auf dem Design einer Facettensuche, bei welcher mehrdimensional Filter gesetzt werden können</w:t>
      </w:r>
    </w:p>
    <w:p w:rsidR="006818CA" w:rsidRPr="00CD184A" w:rsidRDefault="006818CA" w:rsidP="00CD184A">
      <w:pPr>
        <w:pStyle w:val="Listenabsatz"/>
        <w:numPr>
          <w:ilvl w:val="0"/>
          <w:numId w:val="20"/>
        </w:numPr>
        <w:rPr>
          <w:lang w:val="de-DE"/>
        </w:rPr>
      </w:pPr>
      <w:r>
        <w:rPr>
          <w:lang w:val="de-DE"/>
        </w:rPr>
        <w:t>Modaldialog: Modale Dialoge werden verwendet, damit sich der Anwender überall registrieren oder anmelden kann, ohne die aktuelle Seite verlassen zu müssen</w:t>
      </w:r>
    </w:p>
    <w:p w:rsidR="00ED5291" w:rsidRDefault="00ED5291" w:rsidP="00ED5291">
      <w:pPr>
        <w:rPr>
          <w:lang w:val="de-DE"/>
        </w:rPr>
      </w:pPr>
    </w:p>
    <w:p w:rsidR="00ED5291" w:rsidRDefault="00ED5291">
      <w:pPr>
        <w:jc w:val="left"/>
        <w:rPr>
          <w:lang w:val="de-DE"/>
        </w:rPr>
      </w:pPr>
      <w:r>
        <w:rPr>
          <w:lang w:val="de-DE"/>
        </w:rPr>
        <w:br w:type="page"/>
      </w:r>
    </w:p>
    <w:p w:rsidR="00ED5291" w:rsidRPr="00ED5291" w:rsidRDefault="00ED5291" w:rsidP="00ED5291">
      <w:pPr>
        <w:pStyle w:val="berschrift1"/>
        <w:rPr>
          <w:lang w:val="de-DE"/>
        </w:rPr>
      </w:pPr>
      <w:bookmarkStart w:id="29" w:name="_Toc452994456"/>
      <w:r>
        <w:rPr>
          <w:lang w:val="de-DE"/>
        </w:rPr>
        <w:lastRenderedPageBreak/>
        <w:t>Testresultate</w:t>
      </w:r>
      <w:bookmarkEnd w:id="29"/>
    </w:p>
    <w:p w:rsidR="00ED5291" w:rsidRDefault="00E91A1E" w:rsidP="00E91A1E">
      <w:pPr>
        <w:pStyle w:val="berschrift2"/>
        <w:rPr>
          <w:lang w:val="de-DE"/>
        </w:rPr>
      </w:pPr>
      <w:bookmarkStart w:id="30" w:name="_Toc452994457"/>
      <w:r>
        <w:rPr>
          <w:lang w:val="de-DE"/>
        </w:rPr>
        <w:t>Überprüfen der Usability Ziele</w:t>
      </w:r>
      <w:bookmarkEnd w:id="30"/>
    </w:p>
    <w:p w:rsidR="00B47DF3" w:rsidRDefault="00CD0B7A" w:rsidP="00CD0B7A">
      <w:pPr>
        <w:rPr>
          <w:lang w:val="de-DE"/>
        </w:rPr>
      </w:pPr>
      <w:r w:rsidRPr="00AE4D49">
        <w:rPr>
          <w:lang w:val="de-DE"/>
        </w:rPr>
        <w:t xml:space="preserve">Für die </w:t>
      </w:r>
      <w:r>
        <w:rPr>
          <w:lang w:val="de-DE"/>
        </w:rPr>
        <w:t>Fallstudie</w:t>
      </w:r>
      <w:r w:rsidRPr="00AE4D49">
        <w:rPr>
          <w:lang w:val="de-DE"/>
        </w:rPr>
        <w:t xml:space="preserve"> wurden unter Berücksichtigung der Persona </w:t>
      </w:r>
      <w:r w:rsidR="0081567E">
        <w:rPr>
          <w:lang w:val="de-DE"/>
        </w:rPr>
        <w:t xml:space="preserve">nachfolgende Usability-Ziele überprüft. </w:t>
      </w:r>
    </w:p>
    <w:p w:rsidR="00CD0B7A" w:rsidRDefault="00B47DF3" w:rsidP="00CD0B7A">
      <w:pPr>
        <w:rPr>
          <w:lang w:val="de-DE"/>
        </w:rPr>
      </w:pPr>
      <w:r w:rsidRPr="00B47DF3">
        <w:rPr>
          <w:b/>
          <w:lang w:val="de-DE"/>
        </w:rPr>
        <w:t>Anmerkung:</w:t>
      </w:r>
      <w:r>
        <w:rPr>
          <w:lang w:val="de-DE"/>
        </w:rPr>
        <w:t xml:space="preserve"> </w:t>
      </w:r>
      <w:r w:rsidR="0081567E">
        <w:rPr>
          <w:lang w:val="de-DE"/>
        </w:rPr>
        <w:t xml:space="preserve">Aus Zeitgründen und mangels fehlender </w:t>
      </w:r>
      <w:r w:rsidR="00D02E5F">
        <w:rPr>
          <w:lang w:val="de-DE"/>
        </w:rPr>
        <w:t>Videodokumentation konnte die Anzahl Klicks und die Dauer der jeweiligen Aktion nicht bewertet werden.</w:t>
      </w:r>
    </w:p>
    <w:p w:rsidR="005D4773" w:rsidRDefault="005D4773" w:rsidP="00CD0B7A">
      <w:pPr>
        <w:rPr>
          <w:lang w:val="de-DE"/>
        </w:rPr>
      </w:pPr>
      <w:r w:rsidRPr="005D4773">
        <w:rPr>
          <w:b/>
          <w:lang w:val="de-DE"/>
        </w:rPr>
        <w:t>Anmerkung:</w:t>
      </w:r>
      <w:r>
        <w:rPr>
          <w:lang w:val="de-DE"/>
        </w:rPr>
        <w:t xml:space="preserve"> Die unten nicht aufgeführten Analysepunkte wurden nicht implementiert und somit macht eine Auflistung in der Übersicht folglich auch keinen Sinn.</w:t>
      </w:r>
    </w:p>
    <w:p w:rsidR="00A33B18" w:rsidRDefault="00A33B18" w:rsidP="00CD0B7A">
      <w:pPr>
        <w:rPr>
          <w:lang w:val="de-DE"/>
        </w:rPr>
      </w:pPr>
      <w:r w:rsidRPr="00415904">
        <w:rPr>
          <w:b/>
          <w:lang w:val="de-DE"/>
        </w:rPr>
        <w:t>Anmerkung:</w:t>
      </w:r>
      <w:r>
        <w:rPr>
          <w:lang w:val="de-DE"/>
        </w:rPr>
        <w:t xml:space="preserve"> Ursprünglich gab es </w:t>
      </w:r>
      <w:r w:rsidR="00415904">
        <w:rPr>
          <w:lang w:val="de-DE"/>
        </w:rPr>
        <w:t xml:space="preserve">auf der Startseite </w:t>
      </w:r>
      <w:r>
        <w:rPr>
          <w:lang w:val="de-DE"/>
        </w:rPr>
        <w:t>zwei Formu</w:t>
      </w:r>
      <w:r w:rsidR="00415904">
        <w:rPr>
          <w:lang w:val="de-DE"/>
        </w:rPr>
        <w:t>lare/Suchmasken</w:t>
      </w:r>
      <w:r>
        <w:rPr>
          <w:lang w:val="de-DE"/>
        </w:rPr>
        <w:t>, wo entweder die Normalsuche oder aber die S</w:t>
      </w:r>
      <w:r w:rsidR="00415904">
        <w:rPr>
          <w:lang w:val="de-DE"/>
        </w:rPr>
        <w:t>urprisesuche ausgefüllt werden musste</w:t>
      </w:r>
      <w:r>
        <w:rPr>
          <w:lang w:val="de-DE"/>
        </w:rPr>
        <w:t xml:space="preserve">. </w:t>
      </w:r>
      <w:r w:rsidR="00147C3B">
        <w:rPr>
          <w:lang w:val="de-DE"/>
        </w:rPr>
        <w:t>Der P</w:t>
      </w:r>
      <w:r>
        <w:rPr>
          <w:lang w:val="de-DE"/>
        </w:rPr>
        <w:t>apierprototyp hat aber gezeigt, dass dies sehr verwirrend ist und man deshalb die beiden Formulare zusammenfügen sollte und den Anwender am Schluss entscheiden lassen sollte (Normalsuche oder Surprisesuche</w:t>
      </w:r>
      <w:r w:rsidR="00147C3B">
        <w:rPr>
          <w:lang w:val="de-DE"/>
        </w:rPr>
        <w:t xml:space="preserve"> via Button</w:t>
      </w:r>
      <w:r>
        <w:rPr>
          <w:lang w:val="de-DE"/>
        </w:rPr>
        <w:t xml:space="preserve">). Diese Tatsache </w:t>
      </w:r>
      <w:r w:rsidR="00147C3B">
        <w:rPr>
          <w:lang w:val="de-DE"/>
        </w:rPr>
        <w:t>ist im Punkt 1 umgesetzt, welcher das Resultat der Analyse 1 (Normalsuche) und 4 (Surprisesuche) liefern sollte.</w:t>
      </w:r>
    </w:p>
    <w:tbl>
      <w:tblPr>
        <w:tblW w:w="9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268"/>
        <w:gridCol w:w="1417"/>
        <w:gridCol w:w="1559"/>
        <w:gridCol w:w="3073"/>
      </w:tblGrid>
      <w:tr w:rsidR="00E91A1E" w:rsidRPr="00AE4D49" w:rsidTr="00DA3A39">
        <w:tc>
          <w:tcPr>
            <w:tcW w:w="988" w:type="dxa"/>
            <w:shd w:val="clear" w:color="auto" w:fill="737373"/>
          </w:tcPr>
          <w:p w:rsidR="00E91A1E" w:rsidRPr="00912899" w:rsidRDefault="00E91A1E" w:rsidP="00E91A1E">
            <w:pPr>
              <w:rPr>
                <w:b/>
                <w:color w:val="FFFFFF"/>
                <w:lang w:val="de-DE"/>
              </w:rPr>
            </w:pPr>
            <w:r w:rsidRPr="00912899">
              <w:rPr>
                <w:b/>
                <w:color w:val="FFFFFF"/>
                <w:lang w:val="de-DE"/>
              </w:rPr>
              <w:t>Ref. FA</w:t>
            </w:r>
          </w:p>
        </w:tc>
        <w:tc>
          <w:tcPr>
            <w:tcW w:w="2268" w:type="dxa"/>
            <w:shd w:val="clear" w:color="auto" w:fill="737373"/>
          </w:tcPr>
          <w:p w:rsidR="00E91A1E" w:rsidRPr="00912899" w:rsidRDefault="00E91A1E" w:rsidP="00E91A1E">
            <w:pPr>
              <w:rPr>
                <w:b/>
                <w:color w:val="FFFFFF"/>
                <w:lang w:val="de-DE"/>
              </w:rPr>
            </w:pPr>
            <w:r w:rsidRPr="00912899">
              <w:rPr>
                <w:b/>
                <w:color w:val="FFFFFF"/>
                <w:lang w:val="de-DE"/>
              </w:rPr>
              <w:t>Funktion</w:t>
            </w:r>
          </w:p>
        </w:tc>
        <w:tc>
          <w:tcPr>
            <w:tcW w:w="1417" w:type="dxa"/>
            <w:shd w:val="clear" w:color="auto" w:fill="737373"/>
          </w:tcPr>
          <w:p w:rsidR="00E91A1E" w:rsidRPr="00912899" w:rsidRDefault="00E91A1E" w:rsidP="00E91A1E">
            <w:pPr>
              <w:rPr>
                <w:b/>
                <w:color w:val="FFFFFF"/>
                <w:lang w:val="de-DE"/>
              </w:rPr>
            </w:pPr>
            <w:r w:rsidRPr="00912899">
              <w:rPr>
                <w:b/>
                <w:color w:val="FFFFFF"/>
                <w:lang w:val="de-DE"/>
              </w:rPr>
              <w:t>Erwartetes Resultat</w:t>
            </w:r>
          </w:p>
        </w:tc>
        <w:tc>
          <w:tcPr>
            <w:tcW w:w="1559" w:type="dxa"/>
            <w:shd w:val="clear" w:color="auto" w:fill="737373"/>
          </w:tcPr>
          <w:p w:rsidR="00E91A1E" w:rsidRPr="00912899" w:rsidRDefault="00E91A1E" w:rsidP="00E91A1E">
            <w:pPr>
              <w:rPr>
                <w:b/>
                <w:color w:val="FFFFFF"/>
                <w:lang w:val="de-DE"/>
              </w:rPr>
            </w:pPr>
            <w:r w:rsidRPr="00912899">
              <w:rPr>
                <w:b/>
                <w:color w:val="FFFFFF"/>
                <w:lang w:val="de-DE"/>
              </w:rPr>
              <w:t>Beobachtetes Resul</w:t>
            </w:r>
            <w:r>
              <w:rPr>
                <w:b/>
                <w:color w:val="FFFFFF"/>
                <w:lang w:val="de-DE"/>
              </w:rPr>
              <w:t>t</w:t>
            </w:r>
            <w:r w:rsidRPr="00912899">
              <w:rPr>
                <w:b/>
                <w:color w:val="FFFFFF"/>
                <w:lang w:val="de-DE"/>
              </w:rPr>
              <w:t>at</w:t>
            </w:r>
          </w:p>
        </w:tc>
        <w:tc>
          <w:tcPr>
            <w:tcW w:w="3073" w:type="dxa"/>
            <w:shd w:val="clear" w:color="auto" w:fill="737373"/>
          </w:tcPr>
          <w:p w:rsidR="00E91A1E" w:rsidRPr="00912899" w:rsidRDefault="00E91A1E" w:rsidP="00E91A1E">
            <w:pPr>
              <w:rPr>
                <w:b/>
                <w:color w:val="FFFFFF"/>
                <w:lang w:val="de-DE"/>
              </w:rPr>
            </w:pPr>
            <w:r w:rsidRPr="00912899">
              <w:rPr>
                <w:b/>
                <w:color w:val="FFFFFF"/>
                <w:lang w:val="de-DE"/>
              </w:rPr>
              <w:t>Kom</w:t>
            </w:r>
            <w:r w:rsidR="00CD0B7A">
              <w:rPr>
                <w:b/>
                <w:color w:val="FFFFFF"/>
                <w:lang w:val="de-DE"/>
              </w:rPr>
              <w:t>mentar</w:t>
            </w:r>
            <w:r w:rsidR="00E56224">
              <w:rPr>
                <w:b/>
                <w:color w:val="FFFFFF"/>
                <w:lang w:val="de-DE"/>
              </w:rPr>
              <w:t xml:space="preserve"> </w:t>
            </w:r>
            <w:r w:rsidR="00CD0B7A">
              <w:rPr>
                <w:b/>
                <w:color w:val="FFFFFF"/>
                <w:lang w:val="de-DE"/>
              </w:rPr>
              <w:t>/</w:t>
            </w:r>
            <w:r w:rsidR="00E56224">
              <w:rPr>
                <w:b/>
                <w:color w:val="FFFFFF"/>
                <w:lang w:val="de-DE"/>
              </w:rPr>
              <w:t xml:space="preserve"> </w:t>
            </w:r>
            <w:r w:rsidRPr="00912899">
              <w:rPr>
                <w:b/>
                <w:color w:val="FFFFFF"/>
                <w:lang w:val="de-DE"/>
              </w:rPr>
              <w:t>Änderungen am Prototyp</w:t>
            </w:r>
          </w:p>
        </w:tc>
      </w:tr>
      <w:tr w:rsidR="00E91A1E" w:rsidRPr="00AE4D49" w:rsidTr="00DA3A39">
        <w:tc>
          <w:tcPr>
            <w:tcW w:w="988" w:type="dxa"/>
          </w:tcPr>
          <w:p w:rsidR="00E91A1E" w:rsidRPr="00AE4D49" w:rsidRDefault="00E91A1E" w:rsidP="00E91A1E">
            <w:pPr>
              <w:rPr>
                <w:lang w:val="de-DE"/>
              </w:rPr>
            </w:pPr>
            <w:r w:rsidRPr="00AE4D49">
              <w:rPr>
                <w:lang w:val="de-DE"/>
              </w:rPr>
              <w:t>1</w:t>
            </w:r>
          </w:p>
        </w:tc>
        <w:tc>
          <w:tcPr>
            <w:tcW w:w="2268" w:type="dxa"/>
          </w:tcPr>
          <w:p w:rsidR="00E91A1E" w:rsidRPr="00AE4D49" w:rsidRDefault="0081567E" w:rsidP="00E91A1E">
            <w:pPr>
              <w:rPr>
                <w:lang w:val="de-DE"/>
              </w:rPr>
            </w:pPr>
            <w:r>
              <w:t xml:space="preserve">Auf der Startseite mittels Normalsuche </w:t>
            </w:r>
            <w:r w:rsidRPr="0081567E">
              <w:rPr>
                <w:b/>
              </w:rPr>
              <w:t>oder</w:t>
            </w:r>
            <w:r>
              <w:t xml:space="preserve"> Surprisesuche nach einem Ferienangebot suchen</w:t>
            </w:r>
          </w:p>
        </w:tc>
        <w:tc>
          <w:tcPr>
            <w:tcW w:w="1417" w:type="dxa"/>
          </w:tcPr>
          <w:p w:rsidR="00E91A1E" w:rsidRPr="00AE4D49" w:rsidRDefault="00A33B18" w:rsidP="00E91A1E">
            <w:pPr>
              <w:rPr>
                <w:lang w:val="de-DE"/>
              </w:rPr>
            </w:pPr>
            <w:r>
              <w:rPr>
                <w:lang w:val="de-DE"/>
              </w:rPr>
              <w:t>Analyse</w:t>
            </w:r>
            <w:r>
              <w:rPr>
                <w:lang w:val="de-DE"/>
              </w:rPr>
              <w:br/>
            </w:r>
            <w:r w:rsidR="00E91A1E" w:rsidRPr="00AE4D49">
              <w:rPr>
                <w:lang w:val="de-DE"/>
              </w:rPr>
              <w:t>Ref FA 1</w:t>
            </w:r>
            <w:r w:rsidR="008B2432">
              <w:rPr>
                <w:lang w:val="de-DE"/>
              </w:rPr>
              <w:t>/</w:t>
            </w:r>
            <w:r w:rsidR="0081567E">
              <w:rPr>
                <w:lang w:val="de-DE"/>
              </w:rPr>
              <w:t>4</w:t>
            </w:r>
          </w:p>
        </w:tc>
        <w:tc>
          <w:tcPr>
            <w:tcW w:w="1559" w:type="dxa"/>
          </w:tcPr>
          <w:p w:rsidR="00E91A1E" w:rsidRPr="00AE4D49" w:rsidRDefault="00017D32" w:rsidP="00E91A1E">
            <w:pPr>
              <w:rPr>
                <w:lang w:val="de-DE"/>
              </w:rPr>
            </w:pPr>
            <w:r>
              <w:rPr>
                <w:lang w:val="de-DE"/>
              </w:rPr>
              <w:t>Stop</w:t>
            </w:r>
          </w:p>
        </w:tc>
        <w:tc>
          <w:tcPr>
            <w:tcW w:w="3073" w:type="dxa"/>
          </w:tcPr>
          <w:p w:rsidR="00E91A1E" w:rsidRPr="00AE4D49" w:rsidRDefault="00381F2D" w:rsidP="00381F2D">
            <w:pPr>
              <w:rPr>
                <w:lang w:val="de-DE"/>
              </w:rPr>
            </w:pPr>
            <w:r>
              <w:rPr>
                <w:lang w:val="de-DE"/>
              </w:rPr>
              <w:t>Sollte der Anwender den Begriff Surprisesuche falsch verstehen (À la Google auf gut Glück Suche und nicht wirklich Surprise), kann es sein, dass er recht keinen der beiden Buttons zum Suchen betätigt, da er sich unsicher ist</w:t>
            </w:r>
          </w:p>
        </w:tc>
      </w:tr>
      <w:tr w:rsidR="005D4773" w:rsidRPr="00AE4D49" w:rsidTr="00DA3A39">
        <w:tc>
          <w:tcPr>
            <w:tcW w:w="988" w:type="dxa"/>
          </w:tcPr>
          <w:p w:rsidR="005D4773" w:rsidRPr="00AE4D49" w:rsidRDefault="005D4773" w:rsidP="005D4773">
            <w:pPr>
              <w:rPr>
                <w:lang w:val="de-DE"/>
              </w:rPr>
            </w:pPr>
            <w:r>
              <w:rPr>
                <w:lang w:val="de-DE"/>
              </w:rPr>
              <w:t>2</w:t>
            </w:r>
          </w:p>
        </w:tc>
        <w:tc>
          <w:tcPr>
            <w:tcW w:w="2268" w:type="dxa"/>
          </w:tcPr>
          <w:p w:rsidR="005D4773" w:rsidRPr="006778E8" w:rsidRDefault="005D4773" w:rsidP="005D4773">
            <w:r w:rsidRPr="006778E8">
              <w:t>Normales Ferienangebot suchen</w:t>
            </w:r>
          </w:p>
        </w:tc>
        <w:tc>
          <w:tcPr>
            <w:tcW w:w="1417" w:type="dxa"/>
          </w:tcPr>
          <w:p w:rsidR="005D4773" w:rsidRPr="00AE4D49" w:rsidRDefault="005D4773" w:rsidP="005D4773">
            <w:pPr>
              <w:rPr>
                <w:lang w:val="de-DE"/>
              </w:rPr>
            </w:pPr>
            <w:r>
              <w:rPr>
                <w:lang w:val="de-DE"/>
              </w:rPr>
              <w:t>Analyse</w:t>
            </w:r>
            <w:r>
              <w:rPr>
                <w:lang w:val="de-DE"/>
              </w:rPr>
              <w:br/>
              <w:t>Ref FA 1</w:t>
            </w:r>
          </w:p>
        </w:tc>
        <w:tc>
          <w:tcPr>
            <w:tcW w:w="1559" w:type="dxa"/>
          </w:tcPr>
          <w:p w:rsidR="005D4773" w:rsidRPr="00AE4D49" w:rsidRDefault="00017D32" w:rsidP="005D4773">
            <w:pPr>
              <w:rPr>
                <w:lang w:val="de-DE"/>
              </w:rPr>
            </w:pPr>
            <w:r>
              <w:rPr>
                <w:lang w:val="de-DE"/>
              </w:rPr>
              <w:t>Gut</w:t>
            </w:r>
          </w:p>
        </w:tc>
        <w:tc>
          <w:tcPr>
            <w:tcW w:w="3073" w:type="dxa"/>
          </w:tcPr>
          <w:p w:rsidR="005D4773" w:rsidRPr="00AE4D49" w:rsidRDefault="00017D32" w:rsidP="005D4773">
            <w:pPr>
              <w:rPr>
                <w:lang w:val="de-DE"/>
              </w:rPr>
            </w:pPr>
            <w:r>
              <w:rPr>
                <w:lang w:val="de-DE"/>
              </w:rPr>
              <w:t>-</w:t>
            </w:r>
          </w:p>
        </w:tc>
      </w:tr>
      <w:tr w:rsidR="00017D32" w:rsidRPr="00AE4D49" w:rsidTr="00DA3A39">
        <w:tc>
          <w:tcPr>
            <w:tcW w:w="988" w:type="dxa"/>
          </w:tcPr>
          <w:p w:rsidR="00017D32" w:rsidRPr="00AE4D49" w:rsidRDefault="00017D32" w:rsidP="00017D32">
            <w:pPr>
              <w:rPr>
                <w:lang w:val="de-DE"/>
              </w:rPr>
            </w:pPr>
            <w:r>
              <w:rPr>
                <w:lang w:val="de-DE"/>
              </w:rPr>
              <w:t>3</w:t>
            </w:r>
          </w:p>
        </w:tc>
        <w:tc>
          <w:tcPr>
            <w:tcW w:w="2268" w:type="dxa"/>
          </w:tcPr>
          <w:p w:rsidR="00017D32" w:rsidRPr="006778E8" w:rsidRDefault="00017D32" w:rsidP="00017D32">
            <w:r w:rsidRPr="006778E8">
              <w:t>Normales Ferienangebot filtern/Suche anpassen</w:t>
            </w:r>
          </w:p>
        </w:tc>
        <w:tc>
          <w:tcPr>
            <w:tcW w:w="1417" w:type="dxa"/>
          </w:tcPr>
          <w:p w:rsidR="00017D32" w:rsidRPr="00AE4D49" w:rsidRDefault="00017D32" w:rsidP="00017D32">
            <w:pPr>
              <w:rPr>
                <w:lang w:val="de-DE"/>
              </w:rPr>
            </w:pPr>
            <w:r>
              <w:rPr>
                <w:lang w:val="de-DE"/>
              </w:rPr>
              <w:t>Analyse</w:t>
            </w:r>
            <w:r>
              <w:rPr>
                <w:lang w:val="de-DE"/>
              </w:rPr>
              <w:br/>
            </w:r>
            <w:r w:rsidR="009B4A33">
              <w:rPr>
                <w:lang w:val="de-DE"/>
              </w:rPr>
              <w:t>Ref FA 2</w:t>
            </w:r>
          </w:p>
        </w:tc>
        <w:tc>
          <w:tcPr>
            <w:tcW w:w="1559" w:type="dxa"/>
          </w:tcPr>
          <w:p w:rsidR="00017D32" w:rsidRPr="00AE4D49" w:rsidRDefault="00017D32" w:rsidP="00017D32">
            <w:pPr>
              <w:rPr>
                <w:lang w:val="de-DE"/>
              </w:rPr>
            </w:pPr>
            <w:r>
              <w:rPr>
                <w:lang w:val="de-DE"/>
              </w:rPr>
              <w:t>Gut</w:t>
            </w:r>
          </w:p>
        </w:tc>
        <w:tc>
          <w:tcPr>
            <w:tcW w:w="3073" w:type="dxa"/>
          </w:tcPr>
          <w:p w:rsidR="00017D32" w:rsidRPr="00AE4D49" w:rsidRDefault="00017D32" w:rsidP="00017D32">
            <w:pPr>
              <w:rPr>
                <w:lang w:val="de-DE"/>
              </w:rPr>
            </w:pPr>
            <w:r>
              <w:rPr>
                <w:lang w:val="de-DE"/>
              </w:rPr>
              <w:t>Viele Details wie Preis, Hotelsterne via Slider etc wurden nicht implementiert</w:t>
            </w:r>
          </w:p>
        </w:tc>
      </w:tr>
      <w:tr w:rsidR="00017D32" w:rsidRPr="00AE4D49" w:rsidTr="00DA3A39">
        <w:tc>
          <w:tcPr>
            <w:tcW w:w="988" w:type="dxa"/>
          </w:tcPr>
          <w:p w:rsidR="00017D32" w:rsidRPr="00AE4D49" w:rsidRDefault="00017D32" w:rsidP="00017D32">
            <w:pPr>
              <w:rPr>
                <w:lang w:val="de-DE"/>
              </w:rPr>
            </w:pPr>
            <w:r>
              <w:rPr>
                <w:lang w:val="de-DE"/>
              </w:rPr>
              <w:t>4</w:t>
            </w:r>
          </w:p>
        </w:tc>
        <w:tc>
          <w:tcPr>
            <w:tcW w:w="2268" w:type="dxa"/>
          </w:tcPr>
          <w:p w:rsidR="00017D32" w:rsidRPr="006778E8" w:rsidRDefault="00017D32" w:rsidP="00017D32">
            <w:r w:rsidRPr="006778E8">
              <w:t>Normales Ferienangebot anzeigen</w:t>
            </w:r>
          </w:p>
        </w:tc>
        <w:tc>
          <w:tcPr>
            <w:tcW w:w="1417" w:type="dxa"/>
          </w:tcPr>
          <w:p w:rsidR="00017D32" w:rsidRPr="00AE4D49" w:rsidRDefault="00017D32" w:rsidP="00017D32">
            <w:pPr>
              <w:rPr>
                <w:lang w:val="de-DE"/>
              </w:rPr>
            </w:pPr>
            <w:r>
              <w:rPr>
                <w:lang w:val="de-DE"/>
              </w:rPr>
              <w:t>Analyse</w:t>
            </w:r>
            <w:r>
              <w:rPr>
                <w:lang w:val="de-DE"/>
              </w:rPr>
              <w:br/>
            </w:r>
            <w:r w:rsidR="009B4A33">
              <w:rPr>
                <w:lang w:val="de-DE"/>
              </w:rPr>
              <w:t>Ref FA 3</w:t>
            </w:r>
          </w:p>
        </w:tc>
        <w:tc>
          <w:tcPr>
            <w:tcW w:w="1559" w:type="dxa"/>
          </w:tcPr>
          <w:p w:rsidR="00017D32" w:rsidRPr="00AE4D49" w:rsidRDefault="00017D32" w:rsidP="00017D32">
            <w:pPr>
              <w:rPr>
                <w:lang w:val="de-DE"/>
              </w:rPr>
            </w:pPr>
            <w:r>
              <w:rPr>
                <w:lang w:val="de-DE"/>
              </w:rPr>
              <w:t>Gut</w:t>
            </w:r>
          </w:p>
        </w:tc>
        <w:tc>
          <w:tcPr>
            <w:tcW w:w="3073" w:type="dxa"/>
          </w:tcPr>
          <w:p w:rsidR="00017D32" w:rsidRPr="00AE4D49" w:rsidRDefault="00017D32" w:rsidP="00017D32">
            <w:pPr>
              <w:rPr>
                <w:lang w:val="de-DE"/>
              </w:rPr>
            </w:pPr>
            <w:r>
              <w:rPr>
                <w:lang w:val="de-DE"/>
              </w:rPr>
              <w:t>-</w:t>
            </w:r>
          </w:p>
        </w:tc>
      </w:tr>
      <w:tr w:rsidR="00017D32" w:rsidRPr="00AE4D49" w:rsidTr="00DA3A39">
        <w:tc>
          <w:tcPr>
            <w:tcW w:w="988" w:type="dxa"/>
          </w:tcPr>
          <w:p w:rsidR="00017D32" w:rsidRPr="00AE4D49" w:rsidRDefault="00017D32" w:rsidP="00017D32">
            <w:pPr>
              <w:rPr>
                <w:lang w:val="de-DE"/>
              </w:rPr>
            </w:pPr>
            <w:r>
              <w:rPr>
                <w:lang w:val="de-DE"/>
              </w:rPr>
              <w:t>5</w:t>
            </w:r>
          </w:p>
        </w:tc>
        <w:tc>
          <w:tcPr>
            <w:tcW w:w="2268" w:type="dxa"/>
          </w:tcPr>
          <w:p w:rsidR="00017D32" w:rsidRPr="006778E8" w:rsidRDefault="00017D32" w:rsidP="00017D32">
            <w:r w:rsidRPr="006778E8">
              <w:t>Surprise Ferienangebot suchen</w:t>
            </w:r>
          </w:p>
        </w:tc>
        <w:tc>
          <w:tcPr>
            <w:tcW w:w="1417" w:type="dxa"/>
          </w:tcPr>
          <w:p w:rsidR="00017D32" w:rsidRPr="00AE4D49" w:rsidRDefault="00017D32" w:rsidP="00017D32">
            <w:pPr>
              <w:rPr>
                <w:lang w:val="de-DE"/>
              </w:rPr>
            </w:pPr>
            <w:r>
              <w:rPr>
                <w:lang w:val="de-DE"/>
              </w:rPr>
              <w:t>Analyse</w:t>
            </w:r>
            <w:r>
              <w:rPr>
                <w:lang w:val="de-DE"/>
              </w:rPr>
              <w:br/>
            </w:r>
            <w:r w:rsidR="009B4A33">
              <w:rPr>
                <w:lang w:val="de-DE"/>
              </w:rPr>
              <w:t>Ref FA 4</w:t>
            </w:r>
          </w:p>
        </w:tc>
        <w:tc>
          <w:tcPr>
            <w:tcW w:w="1559" w:type="dxa"/>
          </w:tcPr>
          <w:p w:rsidR="00017D32" w:rsidRPr="00AE4D49" w:rsidRDefault="00017D32" w:rsidP="00017D32">
            <w:pPr>
              <w:rPr>
                <w:lang w:val="de-DE"/>
              </w:rPr>
            </w:pPr>
            <w:r>
              <w:rPr>
                <w:lang w:val="de-DE"/>
              </w:rPr>
              <w:t>Gut</w:t>
            </w:r>
          </w:p>
        </w:tc>
        <w:tc>
          <w:tcPr>
            <w:tcW w:w="3073" w:type="dxa"/>
          </w:tcPr>
          <w:p w:rsidR="00017D32" w:rsidRPr="00AE4D49" w:rsidRDefault="00017D32" w:rsidP="00017D32">
            <w:pPr>
              <w:rPr>
                <w:lang w:val="de-DE"/>
              </w:rPr>
            </w:pPr>
            <w:r>
              <w:rPr>
                <w:lang w:val="de-DE"/>
              </w:rPr>
              <w:t>-</w:t>
            </w:r>
          </w:p>
        </w:tc>
      </w:tr>
      <w:tr w:rsidR="00017D32" w:rsidRPr="00AE4D49" w:rsidTr="00DA3A39">
        <w:tc>
          <w:tcPr>
            <w:tcW w:w="988" w:type="dxa"/>
          </w:tcPr>
          <w:p w:rsidR="00017D32" w:rsidRPr="00AE4D49" w:rsidRDefault="00017D32" w:rsidP="00017D32">
            <w:pPr>
              <w:rPr>
                <w:lang w:val="de-DE"/>
              </w:rPr>
            </w:pPr>
            <w:r>
              <w:rPr>
                <w:lang w:val="de-DE"/>
              </w:rPr>
              <w:t>6</w:t>
            </w:r>
          </w:p>
        </w:tc>
        <w:tc>
          <w:tcPr>
            <w:tcW w:w="2268" w:type="dxa"/>
          </w:tcPr>
          <w:p w:rsidR="00017D32" w:rsidRPr="006778E8" w:rsidRDefault="00017D32" w:rsidP="00017D32">
            <w:r w:rsidRPr="006778E8">
              <w:t>Surprise Ferienangebot filtern/Suche anpassen</w:t>
            </w:r>
          </w:p>
        </w:tc>
        <w:tc>
          <w:tcPr>
            <w:tcW w:w="1417" w:type="dxa"/>
          </w:tcPr>
          <w:p w:rsidR="00017D32" w:rsidRPr="00AE4D49" w:rsidRDefault="00017D32" w:rsidP="00017D32">
            <w:pPr>
              <w:rPr>
                <w:lang w:val="de-DE"/>
              </w:rPr>
            </w:pPr>
            <w:r>
              <w:rPr>
                <w:lang w:val="de-DE"/>
              </w:rPr>
              <w:t>Analyse</w:t>
            </w:r>
            <w:r>
              <w:rPr>
                <w:lang w:val="de-DE"/>
              </w:rPr>
              <w:br/>
            </w:r>
            <w:r w:rsidR="009B4A33">
              <w:rPr>
                <w:lang w:val="de-DE"/>
              </w:rPr>
              <w:t>Ref FA 5</w:t>
            </w:r>
          </w:p>
        </w:tc>
        <w:tc>
          <w:tcPr>
            <w:tcW w:w="1559" w:type="dxa"/>
          </w:tcPr>
          <w:p w:rsidR="00017D32" w:rsidRPr="00AE4D49" w:rsidRDefault="00017D32" w:rsidP="00017D32">
            <w:pPr>
              <w:rPr>
                <w:lang w:val="de-DE"/>
              </w:rPr>
            </w:pPr>
            <w:r>
              <w:rPr>
                <w:lang w:val="de-DE"/>
              </w:rPr>
              <w:t>Gut</w:t>
            </w:r>
          </w:p>
        </w:tc>
        <w:tc>
          <w:tcPr>
            <w:tcW w:w="3073" w:type="dxa"/>
          </w:tcPr>
          <w:p w:rsidR="00017D32" w:rsidRPr="00AE4D49" w:rsidRDefault="00017D32" w:rsidP="00017D32">
            <w:pPr>
              <w:rPr>
                <w:lang w:val="de-DE"/>
              </w:rPr>
            </w:pPr>
            <w:r>
              <w:rPr>
                <w:lang w:val="de-DE"/>
              </w:rPr>
              <w:t>Viele Details wie Preis, Hotelsterne via Slider etc wurden nicht implementiert</w:t>
            </w:r>
          </w:p>
        </w:tc>
      </w:tr>
      <w:tr w:rsidR="00017D32" w:rsidRPr="00AE4D49" w:rsidTr="00DA3A39">
        <w:tc>
          <w:tcPr>
            <w:tcW w:w="988" w:type="dxa"/>
          </w:tcPr>
          <w:p w:rsidR="00017D32" w:rsidRPr="00AE4D49" w:rsidRDefault="00017D32" w:rsidP="00017D32">
            <w:pPr>
              <w:rPr>
                <w:lang w:val="de-DE"/>
              </w:rPr>
            </w:pPr>
            <w:r>
              <w:rPr>
                <w:lang w:val="de-DE"/>
              </w:rPr>
              <w:t>7</w:t>
            </w:r>
          </w:p>
        </w:tc>
        <w:tc>
          <w:tcPr>
            <w:tcW w:w="2268" w:type="dxa"/>
          </w:tcPr>
          <w:p w:rsidR="00017D32" w:rsidRPr="006778E8" w:rsidRDefault="00017D32" w:rsidP="00017D32">
            <w:r w:rsidRPr="006778E8">
              <w:t>Bewertung anschauen</w:t>
            </w:r>
          </w:p>
        </w:tc>
        <w:tc>
          <w:tcPr>
            <w:tcW w:w="1417" w:type="dxa"/>
          </w:tcPr>
          <w:p w:rsidR="00017D32" w:rsidRPr="00AE4D49" w:rsidRDefault="00017D32" w:rsidP="00017D32">
            <w:pPr>
              <w:rPr>
                <w:lang w:val="de-DE"/>
              </w:rPr>
            </w:pPr>
            <w:r>
              <w:rPr>
                <w:lang w:val="de-DE"/>
              </w:rPr>
              <w:t>Analyse</w:t>
            </w:r>
            <w:r>
              <w:rPr>
                <w:lang w:val="de-DE"/>
              </w:rPr>
              <w:br/>
            </w:r>
            <w:r w:rsidR="009B4A33">
              <w:rPr>
                <w:lang w:val="de-DE"/>
              </w:rPr>
              <w:t>Ref FA 6</w:t>
            </w:r>
          </w:p>
        </w:tc>
        <w:tc>
          <w:tcPr>
            <w:tcW w:w="1559" w:type="dxa"/>
          </w:tcPr>
          <w:p w:rsidR="00017D32" w:rsidRPr="00AE4D49" w:rsidRDefault="00017D32" w:rsidP="00017D32">
            <w:pPr>
              <w:rPr>
                <w:lang w:val="de-DE"/>
              </w:rPr>
            </w:pPr>
            <w:r>
              <w:rPr>
                <w:lang w:val="de-DE"/>
              </w:rPr>
              <w:t>Gut</w:t>
            </w:r>
          </w:p>
        </w:tc>
        <w:tc>
          <w:tcPr>
            <w:tcW w:w="3073" w:type="dxa"/>
          </w:tcPr>
          <w:p w:rsidR="00017D32" w:rsidRPr="00AE4D49" w:rsidRDefault="00017D32" w:rsidP="00017D32">
            <w:pPr>
              <w:rPr>
                <w:lang w:val="de-DE"/>
              </w:rPr>
            </w:pPr>
            <w:r>
              <w:rPr>
                <w:lang w:val="de-DE"/>
              </w:rPr>
              <w:t>Es wäre sinnvoll, die Bewertungen auch g</w:t>
            </w:r>
          </w:p>
        </w:tc>
      </w:tr>
      <w:tr w:rsidR="00017D32" w:rsidRPr="00AE4D49" w:rsidTr="00DA3A39">
        <w:tc>
          <w:tcPr>
            <w:tcW w:w="988" w:type="dxa"/>
          </w:tcPr>
          <w:p w:rsidR="00017D32" w:rsidRPr="00AE4D49" w:rsidRDefault="00017D32" w:rsidP="00017D32">
            <w:pPr>
              <w:rPr>
                <w:lang w:val="de-DE"/>
              </w:rPr>
            </w:pPr>
            <w:r>
              <w:rPr>
                <w:lang w:val="de-DE"/>
              </w:rPr>
              <w:t>8</w:t>
            </w:r>
          </w:p>
        </w:tc>
        <w:tc>
          <w:tcPr>
            <w:tcW w:w="2268" w:type="dxa"/>
          </w:tcPr>
          <w:p w:rsidR="00017D32" w:rsidRPr="00012CEC" w:rsidRDefault="00017D32" w:rsidP="00017D32">
            <w:r w:rsidRPr="006778E8">
              <w:t>Ferienangebot buchen</w:t>
            </w:r>
          </w:p>
        </w:tc>
        <w:tc>
          <w:tcPr>
            <w:tcW w:w="1417" w:type="dxa"/>
          </w:tcPr>
          <w:p w:rsidR="00017D32" w:rsidRPr="00AE4D49" w:rsidRDefault="00017D32" w:rsidP="00017D32">
            <w:pPr>
              <w:rPr>
                <w:lang w:val="de-DE"/>
              </w:rPr>
            </w:pPr>
            <w:r>
              <w:rPr>
                <w:lang w:val="de-DE"/>
              </w:rPr>
              <w:t>Analyse</w:t>
            </w:r>
            <w:r>
              <w:rPr>
                <w:lang w:val="de-DE"/>
              </w:rPr>
              <w:br/>
            </w:r>
            <w:r w:rsidR="009B4A33">
              <w:rPr>
                <w:lang w:val="de-DE"/>
              </w:rPr>
              <w:t>Ref FA 7</w:t>
            </w:r>
          </w:p>
        </w:tc>
        <w:tc>
          <w:tcPr>
            <w:tcW w:w="1559" w:type="dxa"/>
          </w:tcPr>
          <w:p w:rsidR="00017D32" w:rsidRPr="00AE4D49" w:rsidRDefault="00017D32" w:rsidP="00017D32">
            <w:pPr>
              <w:rPr>
                <w:lang w:val="de-DE"/>
              </w:rPr>
            </w:pPr>
            <w:r>
              <w:rPr>
                <w:lang w:val="de-DE"/>
              </w:rPr>
              <w:t>Stop</w:t>
            </w:r>
          </w:p>
        </w:tc>
        <w:tc>
          <w:tcPr>
            <w:tcW w:w="3073" w:type="dxa"/>
          </w:tcPr>
          <w:p w:rsidR="00017D32" w:rsidRDefault="00017D32" w:rsidP="00017D32">
            <w:pPr>
              <w:rPr>
                <w:lang w:val="de-DE"/>
              </w:rPr>
            </w:pPr>
            <w:r>
              <w:rPr>
                <w:lang w:val="de-DE"/>
              </w:rPr>
              <w:t>Für gewisse Anwender ist es nicht ersichtlich, dass sich hinter dem Button „Details“ in der Fe</w:t>
            </w:r>
            <w:r>
              <w:rPr>
                <w:lang w:val="de-DE"/>
              </w:rPr>
              <w:lastRenderedPageBreak/>
              <w:t>rienübersicht auch die Möglichkeit verbirgt, dieses Ferienangebot zu buchen.</w:t>
            </w:r>
          </w:p>
          <w:p w:rsidR="00017D32" w:rsidRPr="00AE4D49" w:rsidRDefault="00017D32" w:rsidP="00017D32">
            <w:pPr>
              <w:rPr>
                <w:lang w:val="de-DE"/>
              </w:rPr>
            </w:pPr>
            <w:r>
              <w:rPr>
                <w:lang w:val="de-DE"/>
              </w:rPr>
              <w:t>Stattdessen sucht er nach einem Button „Buchen“ und findet diese nicht. Je nachdem sollte also ein zweiter Button hinzugefügt werden oder aber der erste umbenannt werden</w:t>
            </w:r>
          </w:p>
        </w:tc>
      </w:tr>
      <w:tr w:rsidR="00DA3A39" w:rsidRPr="00AE4D49" w:rsidTr="00DA3A39">
        <w:tc>
          <w:tcPr>
            <w:tcW w:w="988" w:type="dxa"/>
            <w:tcBorders>
              <w:top w:val="single" w:sz="4" w:space="0" w:color="auto"/>
              <w:left w:val="single" w:sz="4" w:space="0" w:color="auto"/>
              <w:bottom w:val="single" w:sz="4" w:space="0" w:color="auto"/>
              <w:right w:val="single" w:sz="4" w:space="0" w:color="auto"/>
            </w:tcBorders>
          </w:tcPr>
          <w:p w:rsidR="00BC6202" w:rsidRPr="00AE4D49" w:rsidRDefault="00BC6202" w:rsidP="00BC6202">
            <w:pPr>
              <w:rPr>
                <w:lang w:val="de-DE"/>
              </w:rPr>
            </w:pPr>
            <w:r>
              <w:rPr>
                <w:lang w:val="de-DE"/>
              </w:rPr>
              <w:lastRenderedPageBreak/>
              <w:t>9</w:t>
            </w:r>
          </w:p>
        </w:tc>
        <w:tc>
          <w:tcPr>
            <w:tcW w:w="2268" w:type="dxa"/>
            <w:tcBorders>
              <w:top w:val="single" w:sz="4" w:space="0" w:color="auto"/>
              <w:left w:val="single" w:sz="4" w:space="0" w:color="auto"/>
              <w:bottom w:val="single" w:sz="4" w:space="0" w:color="auto"/>
              <w:right w:val="single" w:sz="4" w:space="0" w:color="auto"/>
            </w:tcBorders>
          </w:tcPr>
          <w:p w:rsidR="00BC6202" w:rsidRPr="006778E8" w:rsidRDefault="00BC6202" w:rsidP="00BC6202">
            <w:r w:rsidRPr="006778E8">
              <w:t>Ferienangebot bezahlen</w:t>
            </w:r>
          </w:p>
        </w:tc>
        <w:tc>
          <w:tcPr>
            <w:tcW w:w="1417" w:type="dxa"/>
            <w:tcBorders>
              <w:top w:val="single" w:sz="4" w:space="0" w:color="auto"/>
              <w:left w:val="single" w:sz="4" w:space="0" w:color="auto"/>
              <w:bottom w:val="single" w:sz="4" w:space="0" w:color="auto"/>
              <w:right w:val="single" w:sz="4" w:space="0" w:color="auto"/>
            </w:tcBorders>
          </w:tcPr>
          <w:p w:rsidR="00BC6202" w:rsidRPr="00AE4D49" w:rsidRDefault="00BC6202" w:rsidP="00BC6202">
            <w:pPr>
              <w:rPr>
                <w:lang w:val="de-DE"/>
              </w:rPr>
            </w:pPr>
            <w:r>
              <w:rPr>
                <w:lang w:val="de-DE"/>
              </w:rPr>
              <w:t>Analyse</w:t>
            </w:r>
            <w:r>
              <w:rPr>
                <w:lang w:val="de-DE"/>
              </w:rPr>
              <w:br/>
            </w:r>
            <w:r w:rsidR="009B4A33">
              <w:rPr>
                <w:lang w:val="de-DE"/>
              </w:rPr>
              <w:t>Ref FA 8</w:t>
            </w:r>
          </w:p>
        </w:tc>
        <w:tc>
          <w:tcPr>
            <w:tcW w:w="1559" w:type="dxa"/>
            <w:tcBorders>
              <w:top w:val="single" w:sz="4" w:space="0" w:color="auto"/>
              <w:left w:val="single" w:sz="4" w:space="0" w:color="auto"/>
              <w:bottom w:val="single" w:sz="4" w:space="0" w:color="auto"/>
              <w:right w:val="single" w:sz="4" w:space="0" w:color="auto"/>
            </w:tcBorders>
          </w:tcPr>
          <w:p w:rsidR="00BC6202" w:rsidRPr="00AE4D49" w:rsidRDefault="00BC6202" w:rsidP="00BC6202">
            <w:pPr>
              <w:rPr>
                <w:lang w:val="de-DE"/>
              </w:rPr>
            </w:pPr>
            <w:r>
              <w:rPr>
                <w:lang w:val="de-DE"/>
              </w:rPr>
              <w:t>Gut</w:t>
            </w:r>
          </w:p>
        </w:tc>
        <w:tc>
          <w:tcPr>
            <w:tcW w:w="3073" w:type="dxa"/>
            <w:tcBorders>
              <w:top w:val="single" w:sz="4" w:space="0" w:color="auto"/>
              <w:left w:val="single" w:sz="4" w:space="0" w:color="auto"/>
              <w:bottom w:val="single" w:sz="4" w:space="0" w:color="auto"/>
              <w:right w:val="single" w:sz="4" w:space="0" w:color="auto"/>
            </w:tcBorders>
          </w:tcPr>
          <w:p w:rsidR="00BC6202" w:rsidRPr="00AE4D49" w:rsidRDefault="00BC6202" w:rsidP="00BC6202">
            <w:pPr>
              <w:rPr>
                <w:lang w:val="de-DE"/>
              </w:rPr>
            </w:pPr>
            <w:r>
              <w:rPr>
                <w:lang w:val="de-DE"/>
              </w:rPr>
              <w:t>Bug: Die Preisanzeige hat bei der abschliessenden Bestellung gefehlt</w:t>
            </w:r>
          </w:p>
        </w:tc>
      </w:tr>
      <w:tr w:rsidR="00DA3A39" w:rsidRPr="00AE4D49" w:rsidTr="00DA3A39">
        <w:tc>
          <w:tcPr>
            <w:tcW w:w="988" w:type="dxa"/>
            <w:tcBorders>
              <w:top w:val="single" w:sz="4" w:space="0" w:color="auto"/>
              <w:left w:val="single" w:sz="4" w:space="0" w:color="auto"/>
              <w:bottom w:val="single" w:sz="4" w:space="0" w:color="auto"/>
              <w:right w:val="single" w:sz="4" w:space="0" w:color="auto"/>
            </w:tcBorders>
          </w:tcPr>
          <w:p w:rsidR="00BC6202" w:rsidRPr="00AE4D49" w:rsidRDefault="00BC6202" w:rsidP="00BC6202">
            <w:pPr>
              <w:rPr>
                <w:lang w:val="de-DE"/>
              </w:rPr>
            </w:pPr>
            <w:r>
              <w:rPr>
                <w:lang w:val="de-DE"/>
              </w:rPr>
              <w:t>10</w:t>
            </w:r>
          </w:p>
        </w:tc>
        <w:tc>
          <w:tcPr>
            <w:tcW w:w="2268" w:type="dxa"/>
            <w:tcBorders>
              <w:top w:val="single" w:sz="4" w:space="0" w:color="auto"/>
              <w:left w:val="single" w:sz="4" w:space="0" w:color="auto"/>
              <w:bottom w:val="single" w:sz="4" w:space="0" w:color="auto"/>
              <w:right w:val="single" w:sz="4" w:space="0" w:color="auto"/>
            </w:tcBorders>
          </w:tcPr>
          <w:p w:rsidR="00BC6202" w:rsidRPr="006778E8" w:rsidRDefault="00BC6202" w:rsidP="00BC6202">
            <w:r>
              <w:t>Ferienangebot Em</w:t>
            </w:r>
            <w:r w:rsidRPr="006778E8">
              <w:t>ailbestätigung</w:t>
            </w:r>
          </w:p>
        </w:tc>
        <w:tc>
          <w:tcPr>
            <w:tcW w:w="1417" w:type="dxa"/>
            <w:tcBorders>
              <w:top w:val="single" w:sz="4" w:space="0" w:color="auto"/>
              <w:left w:val="single" w:sz="4" w:space="0" w:color="auto"/>
              <w:bottom w:val="single" w:sz="4" w:space="0" w:color="auto"/>
              <w:right w:val="single" w:sz="4" w:space="0" w:color="auto"/>
            </w:tcBorders>
          </w:tcPr>
          <w:p w:rsidR="00BC6202" w:rsidRPr="00AE4D49" w:rsidRDefault="00BC6202" w:rsidP="00BC6202">
            <w:pPr>
              <w:rPr>
                <w:lang w:val="de-DE"/>
              </w:rPr>
            </w:pPr>
            <w:r>
              <w:rPr>
                <w:lang w:val="de-DE"/>
              </w:rPr>
              <w:t>Analyse</w:t>
            </w:r>
            <w:r>
              <w:rPr>
                <w:lang w:val="de-DE"/>
              </w:rPr>
              <w:br/>
            </w:r>
            <w:r w:rsidR="009B4A33">
              <w:rPr>
                <w:lang w:val="de-DE"/>
              </w:rPr>
              <w:t>Ref FA 9</w:t>
            </w:r>
          </w:p>
        </w:tc>
        <w:tc>
          <w:tcPr>
            <w:tcW w:w="1559" w:type="dxa"/>
            <w:tcBorders>
              <w:top w:val="single" w:sz="4" w:space="0" w:color="auto"/>
              <w:left w:val="single" w:sz="4" w:space="0" w:color="auto"/>
              <w:bottom w:val="single" w:sz="4" w:space="0" w:color="auto"/>
              <w:right w:val="single" w:sz="4" w:space="0" w:color="auto"/>
            </w:tcBorders>
          </w:tcPr>
          <w:p w:rsidR="00BC6202" w:rsidRPr="00AE4D49" w:rsidRDefault="00BC6202" w:rsidP="00BC6202">
            <w:pPr>
              <w:rPr>
                <w:lang w:val="de-DE"/>
              </w:rPr>
            </w:pPr>
            <w:r>
              <w:rPr>
                <w:lang w:val="de-DE"/>
              </w:rPr>
              <w:t>-</w:t>
            </w:r>
          </w:p>
        </w:tc>
        <w:tc>
          <w:tcPr>
            <w:tcW w:w="3073" w:type="dxa"/>
            <w:tcBorders>
              <w:top w:val="single" w:sz="4" w:space="0" w:color="auto"/>
              <w:left w:val="single" w:sz="4" w:space="0" w:color="auto"/>
              <w:bottom w:val="single" w:sz="4" w:space="0" w:color="auto"/>
              <w:right w:val="single" w:sz="4" w:space="0" w:color="auto"/>
            </w:tcBorders>
          </w:tcPr>
          <w:p w:rsidR="00BC6202" w:rsidRPr="00AE4D49" w:rsidRDefault="00BC6202" w:rsidP="00BC6202">
            <w:pPr>
              <w:rPr>
                <w:lang w:val="de-DE"/>
              </w:rPr>
            </w:pPr>
            <w:r>
              <w:rPr>
                <w:lang w:val="de-DE"/>
              </w:rPr>
              <w:t>Die Emailbestätigung wurde nicht implementiert sondern nur angedeutet</w:t>
            </w:r>
          </w:p>
        </w:tc>
      </w:tr>
      <w:tr w:rsidR="00C86F48" w:rsidRPr="00AE4D49" w:rsidTr="00DA3A39">
        <w:tc>
          <w:tcPr>
            <w:tcW w:w="988" w:type="dxa"/>
            <w:tcBorders>
              <w:top w:val="single" w:sz="4" w:space="0" w:color="auto"/>
              <w:left w:val="single" w:sz="4" w:space="0" w:color="auto"/>
              <w:bottom w:val="single" w:sz="4" w:space="0" w:color="auto"/>
              <w:right w:val="single" w:sz="4" w:space="0" w:color="auto"/>
            </w:tcBorders>
          </w:tcPr>
          <w:p w:rsidR="00C86F48" w:rsidRDefault="00C86F48" w:rsidP="00C86F48">
            <w:pPr>
              <w:rPr>
                <w:lang w:val="de-DE"/>
              </w:rPr>
            </w:pPr>
            <w:r>
              <w:rPr>
                <w:lang w:val="de-DE"/>
              </w:rPr>
              <w:t>11</w:t>
            </w:r>
          </w:p>
        </w:tc>
        <w:tc>
          <w:tcPr>
            <w:tcW w:w="2268" w:type="dxa"/>
            <w:tcBorders>
              <w:top w:val="single" w:sz="4" w:space="0" w:color="auto"/>
              <w:left w:val="single" w:sz="4" w:space="0" w:color="auto"/>
              <w:bottom w:val="single" w:sz="4" w:space="0" w:color="auto"/>
              <w:right w:val="single" w:sz="4" w:space="0" w:color="auto"/>
            </w:tcBorders>
          </w:tcPr>
          <w:p w:rsidR="00C86F48" w:rsidRPr="006778E8" w:rsidRDefault="00C86F48" w:rsidP="00C86F48">
            <w:r>
              <w:t>Gebuchte Ferienangebote einsehen</w:t>
            </w:r>
          </w:p>
        </w:tc>
        <w:tc>
          <w:tcPr>
            <w:tcW w:w="1417"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Analyse</w:t>
            </w:r>
            <w:r>
              <w:rPr>
                <w:lang w:val="de-DE"/>
              </w:rPr>
              <w:br/>
              <w:t>Ref FA 10</w:t>
            </w:r>
          </w:p>
        </w:tc>
        <w:tc>
          <w:tcPr>
            <w:tcW w:w="1559" w:type="dxa"/>
            <w:tcBorders>
              <w:top w:val="single" w:sz="4" w:space="0" w:color="auto"/>
              <w:left w:val="single" w:sz="4" w:space="0" w:color="auto"/>
              <w:bottom w:val="single" w:sz="4" w:space="0" w:color="auto"/>
              <w:right w:val="single" w:sz="4" w:space="0" w:color="auto"/>
            </w:tcBorders>
          </w:tcPr>
          <w:p w:rsidR="00C86F48" w:rsidRDefault="00C86F48" w:rsidP="00C86F48">
            <w:pPr>
              <w:rPr>
                <w:lang w:val="de-DE"/>
              </w:rPr>
            </w:pPr>
            <w:r>
              <w:rPr>
                <w:lang w:val="de-DE"/>
              </w:rPr>
              <w:t>Gut</w:t>
            </w:r>
          </w:p>
        </w:tc>
        <w:tc>
          <w:tcPr>
            <w:tcW w:w="3073" w:type="dxa"/>
            <w:tcBorders>
              <w:top w:val="single" w:sz="4" w:space="0" w:color="auto"/>
              <w:left w:val="single" w:sz="4" w:space="0" w:color="auto"/>
              <w:bottom w:val="single" w:sz="4" w:space="0" w:color="auto"/>
              <w:right w:val="single" w:sz="4" w:space="0" w:color="auto"/>
            </w:tcBorders>
          </w:tcPr>
          <w:p w:rsidR="00C86F48" w:rsidRDefault="00C86F48" w:rsidP="00C86F48">
            <w:pPr>
              <w:rPr>
                <w:lang w:val="de-DE"/>
              </w:rPr>
            </w:pPr>
            <w:r>
              <w:rPr>
                <w:lang w:val="de-DE"/>
              </w:rPr>
              <w:t>-</w:t>
            </w:r>
          </w:p>
        </w:tc>
      </w:tr>
      <w:tr w:rsidR="00C86F48" w:rsidRPr="00AE4D49" w:rsidTr="00DA3A39">
        <w:tc>
          <w:tcPr>
            <w:tcW w:w="988"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12</w:t>
            </w:r>
          </w:p>
        </w:tc>
        <w:tc>
          <w:tcPr>
            <w:tcW w:w="2268" w:type="dxa"/>
            <w:tcBorders>
              <w:top w:val="single" w:sz="4" w:space="0" w:color="auto"/>
              <w:left w:val="single" w:sz="4" w:space="0" w:color="auto"/>
              <w:bottom w:val="single" w:sz="4" w:space="0" w:color="auto"/>
              <w:right w:val="single" w:sz="4" w:space="0" w:color="auto"/>
            </w:tcBorders>
          </w:tcPr>
          <w:p w:rsidR="00C86F48" w:rsidRPr="006778E8" w:rsidRDefault="00C86F48" w:rsidP="00C86F48">
            <w:r w:rsidRPr="006778E8">
              <w:t>Ferienangebot bewerten</w:t>
            </w:r>
          </w:p>
        </w:tc>
        <w:tc>
          <w:tcPr>
            <w:tcW w:w="1417"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Analyse</w:t>
            </w:r>
            <w:r>
              <w:rPr>
                <w:lang w:val="de-DE"/>
              </w:rPr>
              <w:br/>
              <w:t>Ref FA 1</w:t>
            </w:r>
            <w:r w:rsidR="008B28F4">
              <w:rPr>
                <w:lang w:val="de-DE"/>
              </w:rPr>
              <w:t>1</w:t>
            </w:r>
          </w:p>
        </w:tc>
        <w:tc>
          <w:tcPr>
            <w:tcW w:w="1559"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Gut</w:t>
            </w:r>
          </w:p>
        </w:tc>
        <w:tc>
          <w:tcPr>
            <w:tcW w:w="3073"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w:t>
            </w:r>
          </w:p>
        </w:tc>
      </w:tr>
      <w:tr w:rsidR="00C86F48" w:rsidRPr="00AE4D49" w:rsidTr="00DA3A39">
        <w:tc>
          <w:tcPr>
            <w:tcW w:w="988"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13</w:t>
            </w:r>
          </w:p>
        </w:tc>
        <w:tc>
          <w:tcPr>
            <w:tcW w:w="2268" w:type="dxa"/>
            <w:tcBorders>
              <w:top w:val="single" w:sz="4" w:space="0" w:color="auto"/>
              <w:left w:val="single" w:sz="4" w:space="0" w:color="auto"/>
              <w:bottom w:val="single" w:sz="4" w:space="0" w:color="auto"/>
              <w:right w:val="single" w:sz="4" w:space="0" w:color="auto"/>
            </w:tcBorders>
          </w:tcPr>
          <w:p w:rsidR="00C86F48" w:rsidRPr="00AE4D49" w:rsidRDefault="00C86F48" w:rsidP="00C86F48">
            <w:r w:rsidRPr="006778E8">
              <w:t>Registrieren</w:t>
            </w:r>
          </w:p>
        </w:tc>
        <w:tc>
          <w:tcPr>
            <w:tcW w:w="1417"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Analyse</w:t>
            </w:r>
            <w:r>
              <w:rPr>
                <w:lang w:val="de-DE"/>
              </w:rPr>
              <w:br/>
              <w:t>Ref FA 1</w:t>
            </w:r>
            <w:r w:rsidR="008B28F4">
              <w:rPr>
                <w:lang w:val="de-DE"/>
              </w:rPr>
              <w:t>2</w:t>
            </w:r>
          </w:p>
        </w:tc>
        <w:tc>
          <w:tcPr>
            <w:tcW w:w="1559"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Gut</w:t>
            </w:r>
          </w:p>
        </w:tc>
        <w:tc>
          <w:tcPr>
            <w:tcW w:w="3073"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w:t>
            </w:r>
          </w:p>
        </w:tc>
      </w:tr>
      <w:tr w:rsidR="00C86F48" w:rsidRPr="00AE4D49" w:rsidTr="00DA3A39">
        <w:tc>
          <w:tcPr>
            <w:tcW w:w="988"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14</w:t>
            </w:r>
          </w:p>
        </w:tc>
        <w:tc>
          <w:tcPr>
            <w:tcW w:w="2268" w:type="dxa"/>
            <w:tcBorders>
              <w:top w:val="single" w:sz="4" w:space="0" w:color="auto"/>
              <w:left w:val="single" w:sz="4" w:space="0" w:color="auto"/>
              <w:bottom w:val="single" w:sz="4" w:space="0" w:color="auto"/>
              <w:right w:val="single" w:sz="4" w:space="0" w:color="auto"/>
            </w:tcBorders>
          </w:tcPr>
          <w:p w:rsidR="00C86F48" w:rsidRPr="006778E8" w:rsidRDefault="00C86F48" w:rsidP="00C86F48">
            <w:r w:rsidRPr="006778E8">
              <w:t>Registrierungsdaten überprüfen</w:t>
            </w:r>
          </w:p>
        </w:tc>
        <w:tc>
          <w:tcPr>
            <w:tcW w:w="1417"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Analyse</w:t>
            </w:r>
            <w:r>
              <w:rPr>
                <w:lang w:val="de-DE"/>
              </w:rPr>
              <w:br/>
              <w:t>Ref FA 1</w:t>
            </w:r>
            <w:r w:rsidR="008B28F4">
              <w:rPr>
                <w:lang w:val="de-DE"/>
              </w:rPr>
              <w:t>3</w:t>
            </w:r>
          </w:p>
        </w:tc>
        <w:tc>
          <w:tcPr>
            <w:tcW w:w="1559"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Gut</w:t>
            </w:r>
          </w:p>
        </w:tc>
        <w:tc>
          <w:tcPr>
            <w:tcW w:w="3073"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w:t>
            </w:r>
          </w:p>
        </w:tc>
      </w:tr>
      <w:tr w:rsidR="00C86F48" w:rsidRPr="00AE4D49" w:rsidTr="00DA3A39">
        <w:tc>
          <w:tcPr>
            <w:tcW w:w="988"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15</w:t>
            </w:r>
          </w:p>
        </w:tc>
        <w:tc>
          <w:tcPr>
            <w:tcW w:w="2268" w:type="dxa"/>
            <w:tcBorders>
              <w:top w:val="single" w:sz="4" w:space="0" w:color="auto"/>
              <w:left w:val="single" w:sz="4" w:space="0" w:color="auto"/>
              <w:bottom w:val="single" w:sz="4" w:space="0" w:color="auto"/>
              <w:right w:val="single" w:sz="4" w:space="0" w:color="auto"/>
            </w:tcBorders>
          </w:tcPr>
          <w:p w:rsidR="00C86F48" w:rsidRPr="00AE4D49" w:rsidRDefault="00C86F48" w:rsidP="00C86F48">
            <w:r w:rsidRPr="006778E8">
              <w:t>Anmelden</w:t>
            </w:r>
          </w:p>
        </w:tc>
        <w:tc>
          <w:tcPr>
            <w:tcW w:w="1417"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Analyse</w:t>
            </w:r>
            <w:r>
              <w:rPr>
                <w:lang w:val="de-DE"/>
              </w:rPr>
              <w:br/>
              <w:t>Ref FA 1</w:t>
            </w:r>
            <w:r w:rsidR="008B28F4">
              <w:rPr>
                <w:lang w:val="de-DE"/>
              </w:rPr>
              <w:t>4</w:t>
            </w:r>
          </w:p>
        </w:tc>
        <w:tc>
          <w:tcPr>
            <w:tcW w:w="1559"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Gut</w:t>
            </w:r>
          </w:p>
        </w:tc>
        <w:tc>
          <w:tcPr>
            <w:tcW w:w="3073" w:type="dxa"/>
            <w:tcBorders>
              <w:top w:val="single" w:sz="4" w:space="0" w:color="auto"/>
              <w:left w:val="single" w:sz="4" w:space="0" w:color="auto"/>
              <w:bottom w:val="single" w:sz="4" w:space="0" w:color="auto"/>
              <w:right w:val="single" w:sz="4" w:space="0" w:color="auto"/>
            </w:tcBorders>
          </w:tcPr>
          <w:p w:rsidR="00C86F48" w:rsidRPr="00AE4D49" w:rsidRDefault="0038148D" w:rsidP="00C86F48">
            <w:pPr>
              <w:rPr>
                <w:lang w:val="de-DE"/>
              </w:rPr>
            </w:pPr>
            <w:r>
              <w:rPr>
                <w:lang w:val="de-DE"/>
              </w:rPr>
              <w:t>Beim ersten Usabilitytest kam es hier noch zu einem Fehler, sodass der Anwender immer auf die Startseite zurückgeworfen wurde</w:t>
            </w:r>
          </w:p>
        </w:tc>
      </w:tr>
      <w:tr w:rsidR="00C86F48" w:rsidRPr="00AE4D49" w:rsidTr="00DA3A39">
        <w:tc>
          <w:tcPr>
            <w:tcW w:w="988"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16</w:t>
            </w:r>
          </w:p>
        </w:tc>
        <w:tc>
          <w:tcPr>
            <w:tcW w:w="2268" w:type="dxa"/>
            <w:tcBorders>
              <w:top w:val="single" w:sz="4" w:space="0" w:color="auto"/>
              <w:left w:val="single" w:sz="4" w:space="0" w:color="auto"/>
              <w:bottom w:val="single" w:sz="4" w:space="0" w:color="auto"/>
              <w:right w:val="single" w:sz="4" w:space="0" w:color="auto"/>
            </w:tcBorders>
          </w:tcPr>
          <w:p w:rsidR="00C86F48" w:rsidRPr="006778E8" w:rsidRDefault="00C86F48" w:rsidP="00C86F48">
            <w:r>
              <w:t>Abmelden</w:t>
            </w:r>
          </w:p>
        </w:tc>
        <w:tc>
          <w:tcPr>
            <w:tcW w:w="1417"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Analyse</w:t>
            </w:r>
            <w:r>
              <w:rPr>
                <w:lang w:val="de-DE"/>
              </w:rPr>
              <w:br/>
              <w:t>Ref FA 1</w:t>
            </w:r>
            <w:r w:rsidR="008B28F4">
              <w:rPr>
                <w:lang w:val="de-DE"/>
              </w:rPr>
              <w:t>5</w:t>
            </w:r>
          </w:p>
        </w:tc>
        <w:tc>
          <w:tcPr>
            <w:tcW w:w="1559"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Gut</w:t>
            </w:r>
          </w:p>
        </w:tc>
        <w:tc>
          <w:tcPr>
            <w:tcW w:w="3073"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w:t>
            </w:r>
          </w:p>
        </w:tc>
      </w:tr>
      <w:tr w:rsidR="00C86F48" w:rsidRPr="00AE4D49" w:rsidTr="00DA3A39">
        <w:tc>
          <w:tcPr>
            <w:tcW w:w="988"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17</w:t>
            </w:r>
          </w:p>
        </w:tc>
        <w:tc>
          <w:tcPr>
            <w:tcW w:w="2268" w:type="dxa"/>
            <w:tcBorders>
              <w:top w:val="single" w:sz="4" w:space="0" w:color="auto"/>
              <w:left w:val="single" w:sz="4" w:space="0" w:color="auto"/>
              <w:bottom w:val="single" w:sz="4" w:space="0" w:color="auto"/>
              <w:right w:val="single" w:sz="4" w:space="0" w:color="auto"/>
            </w:tcBorders>
          </w:tcPr>
          <w:p w:rsidR="00C86F48" w:rsidRPr="006778E8" w:rsidRDefault="00C86F48" w:rsidP="00C86F48">
            <w:r w:rsidRPr="006778E8">
              <w:t>Neues Passwort beantragen</w:t>
            </w:r>
          </w:p>
        </w:tc>
        <w:tc>
          <w:tcPr>
            <w:tcW w:w="1417"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Analyse</w:t>
            </w:r>
            <w:r>
              <w:rPr>
                <w:lang w:val="de-DE"/>
              </w:rPr>
              <w:br/>
              <w:t>Ref FA 1</w:t>
            </w:r>
            <w:r w:rsidR="008B28F4">
              <w:rPr>
                <w:lang w:val="de-DE"/>
              </w:rPr>
              <w:t>6</w:t>
            </w:r>
          </w:p>
        </w:tc>
        <w:tc>
          <w:tcPr>
            <w:tcW w:w="1559"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Gut</w:t>
            </w:r>
          </w:p>
        </w:tc>
        <w:tc>
          <w:tcPr>
            <w:tcW w:w="3073" w:type="dxa"/>
            <w:tcBorders>
              <w:top w:val="single" w:sz="4" w:space="0" w:color="auto"/>
              <w:left w:val="single" w:sz="4" w:space="0" w:color="auto"/>
              <w:bottom w:val="single" w:sz="4" w:space="0" w:color="auto"/>
              <w:right w:val="single" w:sz="4" w:space="0" w:color="auto"/>
            </w:tcBorders>
          </w:tcPr>
          <w:p w:rsidR="00C86F48" w:rsidRPr="00AE4D49" w:rsidRDefault="00C86F48" w:rsidP="00C86F48">
            <w:pPr>
              <w:rPr>
                <w:lang w:val="de-DE"/>
              </w:rPr>
            </w:pPr>
            <w:r>
              <w:rPr>
                <w:lang w:val="de-DE"/>
              </w:rPr>
              <w:t>Die Emailbestätigung wurde nicht implementiert sondern nur angedeutet</w:t>
            </w:r>
          </w:p>
        </w:tc>
      </w:tr>
      <w:tr w:rsidR="00C86F48" w:rsidRPr="00AE4D49" w:rsidTr="00DA3A39">
        <w:tc>
          <w:tcPr>
            <w:tcW w:w="988" w:type="dxa"/>
            <w:tcBorders>
              <w:top w:val="single" w:sz="4" w:space="0" w:color="auto"/>
              <w:left w:val="single" w:sz="4" w:space="0" w:color="auto"/>
              <w:bottom w:val="single" w:sz="4" w:space="0" w:color="auto"/>
              <w:right w:val="single" w:sz="4" w:space="0" w:color="auto"/>
            </w:tcBorders>
          </w:tcPr>
          <w:p w:rsidR="00C86F48" w:rsidRDefault="00C86F48" w:rsidP="00C86F48">
            <w:pPr>
              <w:rPr>
                <w:lang w:val="de-DE"/>
              </w:rPr>
            </w:pPr>
            <w:r>
              <w:rPr>
                <w:lang w:val="de-DE"/>
              </w:rPr>
              <w:t>18</w:t>
            </w:r>
          </w:p>
        </w:tc>
        <w:tc>
          <w:tcPr>
            <w:tcW w:w="2268" w:type="dxa"/>
            <w:tcBorders>
              <w:top w:val="single" w:sz="4" w:space="0" w:color="auto"/>
              <w:left w:val="single" w:sz="4" w:space="0" w:color="auto"/>
              <w:bottom w:val="single" w:sz="4" w:space="0" w:color="auto"/>
              <w:right w:val="single" w:sz="4" w:space="0" w:color="auto"/>
            </w:tcBorders>
          </w:tcPr>
          <w:p w:rsidR="00C86F48" w:rsidRPr="006778E8" w:rsidRDefault="00C86F48" w:rsidP="00C86F48">
            <w:r w:rsidRPr="006778E8">
              <w:t>Gebuchte Ferienangebote anzeigen</w:t>
            </w:r>
          </w:p>
        </w:tc>
        <w:tc>
          <w:tcPr>
            <w:tcW w:w="1417" w:type="dxa"/>
            <w:tcBorders>
              <w:top w:val="single" w:sz="4" w:space="0" w:color="auto"/>
              <w:left w:val="single" w:sz="4" w:space="0" w:color="auto"/>
              <w:bottom w:val="single" w:sz="4" w:space="0" w:color="auto"/>
              <w:right w:val="single" w:sz="4" w:space="0" w:color="auto"/>
            </w:tcBorders>
          </w:tcPr>
          <w:p w:rsidR="00C86F48" w:rsidRPr="00AE4D49" w:rsidRDefault="005A186D" w:rsidP="00C86F48">
            <w:pPr>
              <w:rPr>
                <w:lang w:val="de-DE"/>
              </w:rPr>
            </w:pPr>
            <w:r>
              <w:rPr>
                <w:lang w:val="de-DE"/>
              </w:rPr>
              <w:t>Analyse</w:t>
            </w:r>
            <w:r>
              <w:rPr>
                <w:lang w:val="de-DE"/>
              </w:rPr>
              <w:br/>
              <w:t>Ref FA 17</w:t>
            </w:r>
          </w:p>
        </w:tc>
        <w:tc>
          <w:tcPr>
            <w:tcW w:w="1559" w:type="dxa"/>
            <w:tcBorders>
              <w:top w:val="single" w:sz="4" w:space="0" w:color="auto"/>
              <w:left w:val="single" w:sz="4" w:space="0" w:color="auto"/>
              <w:bottom w:val="single" w:sz="4" w:space="0" w:color="auto"/>
              <w:right w:val="single" w:sz="4" w:space="0" w:color="auto"/>
            </w:tcBorders>
          </w:tcPr>
          <w:p w:rsidR="00C86F48" w:rsidRDefault="00C86F48" w:rsidP="00C86F48">
            <w:pPr>
              <w:rPr>
                <w:lang w:val="de-DE"/>
              </w:rPr>
            </w:pPr>
            <w:r>
              <w:rPr>
                <w:lang w:val="de-DE"/>
              </w:rPr>
              <w:t>Gut</w:t>
            </w:r>
          </w:p>
        </w:tc>
        <w:tc>
          <w:tcPr>
            <w:tcW w:w="3073" w:type="dxa"/>
            <w:tcBorders>
              <w:top w:val="single" w:sz="4" w:space="0" w:color="auto"/>
              <w:left w:val="single" w:sz="4" w:space="0" w:color="auto"/>
              <w:bottom w:val="single" w:sz="4" w:space="0" w:color="auto"/>
              <w:right w:val="single" w:sz="4" w:space="0" w:color="auto"/>
            </w:tcBorders>
          </w:tcPr>
          <w:p w:rsidR="00C86F48" w:rsidRDefault="00C86F48" w:rsidP="00C86F48">
            <w:pPr>
              <w:rPr>
                <w:lang w:val="de-DE"/>
              </w:rPr>
            </w:pPr>
            <w:r>
              <w:rPr>
                <w:lang w:val="de-DE"/>
              </w:rPr>
              <w:t>-</w:t>
            </w:r>
          </w:p>
        </w:tc>
      </w:tr>
      <w:tr w:rsidR="00C86F48" w:rsidRPr="00AE4D49" w:rsidTr="00DA3A39">
        <w:tc>
          <w:tcPr>
            <w:tcW w:w="988" w:type="dxa"/>
            <w:tcBorders>
              <w:top w:val="single" w:sz="4" w:space="0" w:color="auto"/>
              <w:left w:val="single" w:sz="4" w:space="0" w:color="auto"/>
              <w:bottom w:val="single" w:sz="4" w:space="0" w:color="auto"/>
              <w:right w:val="single" w:sz="4" w:space="0" w:color="auto"/>
            </w:tcBorders>
          </w:tcPr>
          <w:p w:rsidR="00C86F48" w:rsidRDefault="00C86F48" w:rsidP="00C86F48">
            <w:pPr>
              <w:rPr>
                <w:lang w:val="de-DE"/>
              </w:rPr>
            </w:pPr>
            <w:r>
              <w:rPr>
                <w:lang w:val="de-DE"/>
              </w:rPr>
              <w:t xml:space="preserve">19 – 25 </w:t>
            </w:r>
          </w:p>
        </w:tc>
        <w:tc>
          <w:tcPr>
            <w:tcW w:w="2268" w:type="dxa"/>
            <w:tcBorders>
              <w:top w:val="single" w:sz="4" w:space="0" w:color="auto"/>
              <w:left w:val="single" w:sz="4" w:space="0" w:color="auto"/>
              <w:bottom w:val="single" w:sz="4" w:space="0" w:color="auto"/>
              <w:right w:val="single" w:sz="4" w:space="0" w:color="auto"/>
            </w:tcBorders>
          </w:tcPr>
          <w:p w:rsidR="00C86F48" w:rsidRPr="006778E8" w:rsidRDefault="00C86F48" w:rsidP="00C86F48">
            <w:r>
              <w:t>Diverse Features</w:t>
            </w:r>
          </w:p>
        </w:tc>
        <w:tc>
          <w:tcPr>
            <w:tcW w:w="1417" w:type="dxa"/>
            <w:tcBorders>
              <w:top w:val="single" w:sz="4" w:space="0" w:color="auto"/>
              <w:left w:val="single" w:sz="4" w:space="0" w:color="auto"/>
              <w:bottom w:val="single" w:sz="4" w:space="0" w:color="auto"/>
              <w:right w:val="single" w:sz="4" w:space="0" w:color="auto"/>
            </w:tcBorders>
          </w:tcPr>
          <w:p w:rsidR="00C86F48" w:rsidRDefault="005A186D" w:rsidP="00C86F48">
            <w:pPr>
              <w:rPr>
                <w:lang w:val="de-DE"/>
              </w:rPr>
            </w:pPr>
            <w:r>
              <w:rPr>
                <w:lang w:val="de-DE"/>
              </w:rPr>
              <w:t>Analyse</w:t>
            </w:r>
            <w:r>
              <w:rPr>
                <w:lang w:val="de-DE"/>
              </w:rPr>
              <w:br/>
              <w:t>Ref FA 18</w:t>
            </w:r>
            <w:r w:rsidR="00C86F48">
              <w:rPr>
                <w:lang w:val="de-DE"/>
              </w:rPr>
              <w:t xml:space="preserve"> - 24</w:t>
            </w:r>
          </w:p>
        </w:tc>
        <w:tc>
          <w:tcPr>
            <w:tcW w:w="1559" w:type="dxa"/>
            <w:tcBorders>
              <w:top w:val="single" w:sz="4" w:space="0" w:color="auto"/>
              <w:left w:val="single" w:sz="4" w:space="0" w:color="auto"/>
              <w:bottom w:val="single" w:sz="4" w:space="0" w:color="auto"/>
              <w:right w:val="single" w:sz="4" w:space="0" w:color="auto"/>
            </w:tcBorders>
          </w:tcPr>
          <w:p w:rsidR="00C86F48" w:rsidRDefault="00C86F48" w:rsidP="00C86F48">
            <w:pPr>
              <w:rPr>
                <w:lang w:val="de-DE"/>
              </w:rPr>
            </w:pPr>
            <w:r>
              <w:rPr>
                <w:lang w:val="de-DE"/>
              </w:rPr>
              <w:t>-</w:t>
            </w:r>
          </w:p>
        </w:tc>
        <w:tc>
          <w:tcPr>
            <w:tcW w:w="3073" w:type="dxa"/>
            <w:tcBorders>
              <w:top w:val="single" w:sz="4" w:space="0" w:color="auto"/>
              <w:left w:val="single" w:sz="4" w:space="0" w:color="auto"/>
              <w:bottom w:val="single" w:sz="4" w:space="0" w:color="auto"/>
              <w:right w:val="single" w:sz="4" w:space="0" w:color="auto"/>
            </w:tcBorders>
          </w:tcPr>
          <w:p w:rsidR="00C86F48" w:rsidRDefault="00C86F48" w:rsidP="00C86F48">
            <w:pPr>
              <w:rPr>
                <w:lang w:val="de-DE"/>
              </w:rPr>
            </w:pPr>
            <w:r>
              <w:rPr>
                <w:lang w:val="de-DE"/>
              </w:rPr>
              <w:t>Features wurden nicht implementiert und konnten somit nicht getestet werden</w:t>
            </w:r>
          </w:p>
        </w:tc>
      </w:tr>
    </w:tbl>
    <w:p w:rsidR="00707A91" w:rsidRDefault="00707A91">
      <w:pPr>
        <w:jc w:val="left"/>
        <w:rPr>
          <w:lang w:val="de-DE"/>
        </w:rPr>
      </w:pPr>
      <w:r>
        <w:rPr>
          <w:lang w:val="de-DE"/>
        </w:rPr>
        <w:br w:type="page"/>
      </w:r>
    </w:p>
    <w:p w:rsidR="00E91A1E" w:rsidRPr="00E91A1E" w:rsidRDefault="00E91A1E" w:rsidP="00E91A1E">
      <w:pPr>
        <w:pStyle w:val="berschrift2"/>
        <w:rPr>
          <w:lang w:val="de-DE"/>
        </w:rPr>
      </w:pPr>
      <w:bookmarkStart w:id="31" w:name="_Toc452994458"/>
      <w:r>
        <w:rPr>
          <w:lang w:val="de-DE"/>
        </w:rPr>
        <w:lastRenderedPageBreak/>
        <w:t>Überprüfung der Usability Qualitätskriterien</w:t>
      </w:r>
      <w:bookmarkEnd w:id="31"/>
    </w:p>
    <w:p w:rsidR="00CD0B7A" w:rsidRPr="00AE4D49" w:rsidRDefault="00CD0B7A" w:rsidP="00CD0B7A">
      <w:pPr>
        <w:rPr>
          <w:lang w:val="de-DE"/>
        </w:rPr>
      </w:pPr>
      <w:r w:rsidRPr="00AE4D49">
        <w:rPr>
          <w:lang w:val="de-DE"/>
        </w:rPr>
        <w:t xml:space="preserve">Für die </w:t>
      </w:r>
      <w:r>
        <w:rPr>
          <w:lang w:val="de-DE"/>
        </w:rPr>
        <w:t xml:space="preserve">Fallstudie </w:t>
      </w:r>
      <w:r w:rsidRPr="00AE4D49">
        <w:rPr>
          <w:lang w:val="de-DE"/>
        </w:rPr>
        <w:t xml:space="preserve">wurden unter Berücksichtigung der Persona </w:t>
      </w:r>
      <w:r w:rsidR="0094738D">
        <w:rPr>
          <w:lang w:val="de-DE"/>
        </w:rPr>
        <w:t>nach</w:t>
      </w:r>
      <w:r w:rsidRPr="00AE4D49">
        <w:rPr>
          <w:lang w:val="de-DE"/>
        </w:rPr>
        <w:t>folgende Usabi</w:t>
      </w:r>
      <w:r w:rsidR="0094738D">
        <w:rPr>
          <w:lang w:val="de-DE"/>
        </w:rPr>
        <w:t>lity-Qualitätskriterien geprüft. Generell lässt sich sagen, dass der Prototyp sehr erfolgreich war, doch es an einzelnen Stellen noch zentrale Probleme gibt.</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
        <w:gridCol w:w="1134"/>
        <w:gridCol w:w="7654"/>
      </w:tblGrid>
      <w:tr w:rsidR="00CD0B7A" w:rsidRPr="00AE4D49" w:rsidTr="000A471B">
        <w:tc>
          <w:tcPr>
            <w:tcW w:w="421" w:type="dxa"/>
            <w:shd w:val="clear" w:color="auto" w:fill="737373"/>
          </w:tcPr>
          <w:p w:rsidR="00CD0B7A" w:rsidRPr="00912899" w:rsidRDefault="00CD0B7A" w:rsidP="003447B5">
            <w:pPr>
              <w:rPr>
                <w:b/>
                <w:color w:val="FFFFFF"/>
              </w:rPr>
            </w:pPr>
            <w:r w:rsidRPr="00912899">
              <w:rPr>
                <w:b/>
                <w:color w:val="FFFFFF"/>
              </w:rPr>
              <w:t>#</w:t>
            </w:r>
          </w:p>
        </w:tc>
        <w:tc>
          <w:tcPr>
            <w:tcW w:w="1134" w:type="dxa"/>
            <w:shd w:val="clear" w:color="auto" w:fill="737373"/>
          </w:tcPr>
          <w:p w:rsidR="00CD0B7A" w:rsidRPr="00912899" w:rsidRDefault="00CD0B7A" w:rsidP="003447B5">
            <w:pPr>
              <w:rPr>
                <w:b/>
                <w:color w:val="FFFFFF"/>
              </w:rPr>
            </w:pPr>
            <w:r w:rsidRPr="00912899">
              <w:rPr>
                <w:b/>
                <w:color w:val="FFFFFF"/>
              </w:rPr>
              <w:t>Usability-Qualitätskriterien</w:t>
            </w:r>
          </w:p>
        </w:tc>
        <w:tc>
          <w:tcPr>
            <w:tcW w:w="7654" w:type="dxa"/>
            <w:shd w:val="clear" w:color="auto" w:fill="737373"/>
          </w:tcPr>
          <w:p w:rsidR="00CD0B7A" w:rsidRPr="00912899" w:rsidRDefault="00CD0B7A" w:rsidP="003447B5">
            <w:pPr>
              <w:rPr>
                <w:b/>
                <w:color w:val="FFFFFF"/>
              </w:rPr>
            </w:pPr>
            <w:r w:rsidRPr="00912899">
              <w:rPr>
                <w:b/>
                <w:color w:val="FFFFFF"/>
              </w:rPr>
              <w:t>Beobachtungen</w:t>
            </w:r>
          </w:p>
        </w:tc>
      </w:tr>
      <w:tr w:rsidR="00CD0B7A" w:rsidRPr="00AE4D49" w:rsidTr="000A471B">
        <w:tc>
          <w:tcPr>
            <w:tcW w:w="421" w:type="dxa"/>
          </w:tcPr>
          <w:p w:rsidR="00CD0B7A" w:rsidRPr="00AE4D49" w:rsidRDefault="00CD0B7A" w:rsidP="003447B5">
            <w:r w:rsidRPr="00AE4D49">
              <w:t>1</w:t>
            </w:r>
          </w:p>
        </w:tc>
        <w:tc>
          <w:tcPr>
            <w:tcW w:w="1134" w:type="dxa"/>
          </w:tcPr>
          <w:p w:rsidR="00CD0B7A" w:rsidRPr="00AE4D49" w:rsidRDefault="0094738D" w:rsidP="003447B5">
            <w:r>
              <w:t>Einfachheit</w:t>
            </w:r>
          </w:p>
        </w:tc>
        <w:tc>
          <w:tcPr>
            <w:tcW w:w="7654" w:type="dxa"/>
          </w:tcPr>
          <w:p w:rsidR="000A471B" w:rsidRDefault="000A471B" w:rsidP="00F57EED">
            <w:r>
              <w:t>Der Anwender wird mit dem Einleitungstext in die Webseite eingeführt und muss dort seine Daten eingeben. Den Einleitungstext könnte man dabei als Popup noch prominenter gestalten, da viele den Text überfliegen oder schlichtweg nicht lesen.</w:t>
            </w:r>
          </w:p>
          <w:p w:rsidR="000A471B" w:rsidRDefault="000A471B" w:rsidP="00F57EED">
            <w:r>
              <w:t>Nach der Eingabe der Daten kann er zwischen der Normalsuche und der Surprisesuche auswählen und gelangt zu den jeweiligen Angeboten.</w:t>
            </w:r>
          </w:p>
          <w:p w:rsidR="00F57EED" w:rsidRPr="00AE4D49" w:rsidRDefault="000A471B" w:rsidP="00F57EED">
            <w:r>
              <w:t>Es kann vorkommen, dass der Anwender das Wort „Surprise“ im falschen Kontext versteht und dabei an die Google Suche „Auf gut Glück“ denkt, wo er auch einsehbare Resultate bekommt. An diesem Punkt nachgebessert werden, was nachfolgend auch aufgelistet ist.</w:t>
            </w:r>
          </w:p>
        </w:tc>
      </w:tr>
      <w:tr w:rsidR="00CD0B7A" w:rsidRPr="00AE4D49" w:rsidTr="000A471B">
        <w:tc>
          <w:tcPr>
            <w:tcW w:w="421" w:type="dxa"/>
          </w:tcPr>
          <w:p w:rsidR="00CD0B7A" w:rsidRPr="00AE4D49" w:rsidRDefault="00CD0B7A" w:rsidP="003447B5">
            <w:r w:rsidRPr="00AE4D49">
              <w:t>2</w:t>
            </w:r>
          </w:p>
        </w:tc>
        <w:tc>
          <w:tcPr>
            <w:tcW w:w="1134" w:type="dxa"/>
          </w:tcPr>
          <w:p w:rsidR="00CD0B7A" w:rsidRPr="00AE4D49" w:rsidRDefault="0094738D" w:rsidP="003447B5">
            <w:r>
              <w:t>Kompaktheit</w:t>
            </w:r>
          </w:p>
        </w:tc>
        <w:tc>
          <w:tcPr>
            <w:tcW w:w="7654" w:type="dxa"/>
          </w:tcPr>
          <w:p w:rsidR="00CD0B7A" w:rsidRDefault="00946925" w:rsidP="00946925">
            <w:r>
              <w:t>Der Seitenaufbau beschränkt sich auf das wesentliche und bietet bis auf die Suche auf der Startseite keine Komponenten der Informationsarchitektur mehrfach an (Zum Beispiel mehrere Anmeldemöglichkeiten).</w:t>
            </w:r>
          </w:p>
          <w:p w:rsidR="00946925" w:rsidRPr="00AE4D49" w:rsidRDefault="00946925" w:rsidP="00946925">
            <w:r>
              <w:t>In einem späteren Schritt könnte man die Startseite/Initiale Suche möglicherweise auch gleich in die Ferienansicht einbauen (Stichwort Single Page Layout)</w:t>
            </w:r>
          </w:p>
        </w:tc>
      </w:tr>
      <w:tr w:rsidR="0094738D" w:rsidRPr="00AE4D49" w:rsidTr="000A471B">
        <w:tc>
          <w:tcPr>
            <w:tcW w:w="421" w:type="dxa"/>
          </w:tcPr>
          <w:p w:rsidR="0094738D" w:rsidRPr="00AE4D49" w:rsidRDefault="0094738D" w:rsidP="003447B5"/>
        </w:tc>
        <w:tc>
          <w:tcPr>
            <w:tcW w:w="1134" w:type="dxa"/>
          </w:tcPr>
          <w:p w:rsidR="0094738D" w:rsidRPr="00AE4D49" w:rsidRDefault="0094738D" w:rsidP="003447B5">
            <w:r>
              <w:t>Konsistenz</w:t>
            </w:r>
          </w:p>
        </w:tc>
        <w:tc>
          <w:tcPr>
            <w:tcW w:w="7654" w:type="dxa"/>
          </w:tcPr>
          <w:p w:rsidR="0094738D" w:rsidRPr="00AE4D49" w:rsidRDefault="007E1AE7" w:rsidP="007E1AE7">
            <w:r>
              <w:t>Die Webseite verfügt mit einer einheitliche orange Benutzeroberfläche und blauen Schaltflächen über ein konsistentes Design. Von diesen beiden Grundsätzen wird an keiner Stelle abgewichen.</w:t>
            </w:r>
          </w:p>
        </w:tc>
      </w:tr>
      <w:tr w:rsidR="0094738D" w:rsidRPr="00AE4D49" w:rsidTr="000A471B">
        <w:tc>
          <w:tcPr>
            <w:tcW w:w="421" w:type="dxa"/>
          </w:tcPr>
          <w:p w:rsidR="0094738D" w:rsidRPr="00AE4D49" w:rsidRDefault="0094738D" w:rsidP="003447B5"/>
        </w:tc>
        <w:tc>
          <w:tcPr>
            <w:tcW w:w="1134" w:type="dxa"/>
          </w:tcPr>
          <w:p w:rsidR="0094738D" w:rsidRPr="00AE4D49" w:rsidRDefault="0094738D" w:rsidP="003447B5">
            <w:r>
              <w:t>Klarheit</w:t>
            </w:r>
          </w:p>
        </w:tc>
        <w:tc>
          <w:tcPr>
            <w:tcW w:w="7654" w:type="dxa"/>
          </w:tcPr>
          <w:p w:rsidR="0094738D" w:rsidRDefault="007E1AE7" w:rsidP="003447B5">
            <w:r>
              <w:t>Dem Anwender ist stets ersichtlich, ob er eine normale Reise oder eine Überraschungsreise bucht.</w:t>
            </w:r>
          </w:p>
          <w:p w:rsidR="007E1AE7" w:rsidRPr="00AE4D49" w:rsidRDefault="007E1AE7" w:rsidP="003447B5">
            <w:r>
              <w:t>Hingegen muss an der Definition, was eine Überraschungsreise ist, noch gearbeitet werden. Wie im Projektbeschrieb erwähnt, kauft der Anwender dabei wirklich eine Reise nach seinen Rahmenbedingungen und wird dann überrascht. Es gab aber Tester, die an die „Auf gut Glück“ Suchfunktion von Google gedacht haben und davon ausgingen, dass Sie zufallsmässig ein einsehbares Ferienangebot erhalten.</w:t>
            </w:r>
          </w:p>
        </w:tc>
      </w:tr>
      <w:tr w:rsidR="0094738D" w:rsidRPr="00AE4D49" w:rsidTr="000A471B">
        <w:tc>
          <w:tcPr>
            <w:tcW w:w="421" w:type="dxa"/>
          </w:tcPr>
          <w:p w:rsidR="0094738D" w:rsidRPr="00AE4D49" w:rsidRDefault="0094738D" w:rsidP="003447B5"/>
        </w:tc>
        <w:tc>
          <w:tcPr>
            <w:tcW w:w="1134" w:type="dxa"/>
          </w:tcPr>
          <w:p w:rsidR="0094738D" w:rsidRPr="00AE4D49" w:rsidRDefault="0094738D" w:rsidP="003447B5">
            <w:r>
              <w:t>Lesbarkeit</w:t>
            </w:r>
          </w:p>
        </w:tc>
        <w:tc>
          <w:tcPr>
            <w:tcW w:w="7654" w:type="dxa"/>
          </w:tcPr>
          <w:p w:rsidR="0094738D" w:rsidRPr="00AE4D49" w:rsidRDefault="00946925" w:rsidP="003447B5">
            <w:r>
              <w:t>Für den Anwender möglicherweise nicht ersichtliche Zusammenhänge werden per Text erklärt. Die Navigation wird via Navigationsleisten oder Buttons zu den jeweiligen Angeboten realisiert und ist so gut zu unterscheiden.</w:t>
            </w:r>
          </w:p>
        </w:tc>
      </w:tr>
    </w:tbl>
    <w:p w:rsidR="00ED5291" w:rsidRDefault="00ED5291" w:rsidP="007E6D94">
      <w:pPr>
        <w:rPr>
          <w:lang w:val="de-DE"/>
        </w:rPr>
      </w:pPr>
    </w:p>
    <w:p w:rsidR="005F6494" w:rsidRDefault="005F6494" w:rsidP="007E6D94">
      <w:pPr>
        <w:rPr>
          <w:lang w:val="de-DE"/>
        </w:rPr>
      </w:pPr>
      <w:r>
        <w:rPr>
          <w:lang w:val="de-DE"/>
        </w:rPr>
        <w:t>Generell lässt sich sagen, dass die Usability Kriterien gut eingehalten werden konnten. Bei folgenden Punkten besteht jedoch noch Verbesserungspotential:</w:t>
      </w:r>
    </w:p>
    <w:p w:rsidR="005F6494" w:rsidRDefault="005F6494" w:rsidP="005F6494">
      <w:pPr>
        <w:pStyle w:val="Listenabsatz"/>
        <w:numPr>
          <w:ilvl w:val="0"/>
          <w:numId w:val="21"/>
        </w:numPr>
        <w:rPr>
          <w:lang w:val="de-DE"/>
        </w:rPr>
      </w:pPr>
      <w:r>
        <w:rPr>
          <w:lang w:val="de-DE"/>
        </w:rPr>
        <w:t>Die Erklärung Normalsuche und Surprise muss verständlicher gestaltet werden, sodass jeder den Sinn und Zweck sowie die Unterscheidung versteht</w:t>
      </w:r>
    </w:p>
    <w:p w:rsidR="005F6494" w:rsidRPr="005F6494" w:rsidRDefault="005F6494" w:rsidP="005F6494">
      <w:pPr>
        <w:pStyle w:val="Listenabsatz"/>
        <w:numPr>
          <w:ilvl w:val="0"/>
          <w:numId w:val="21"/>
        </w:numPr>
        <w:rPr>
          <w:lang w:val="de-DE"/>
        </w:rPr>
      </w:pPr>
      <w:r>
        <w:rPr>
          <w:lang w:val="de-DE"/>
        </w:rPr>
        <w:t>An gewissen Stellen fehlen noch Interfaceelemente, so beispielsweise der Preis beim Bezahlen</w:t>
      </w:r>
    </w:p>
    <w:p w:rsidR="00ED5291" w:rsidRDefault="00422059" w:rsidP="00422059">
      <w:pPr>
        <w:pStyle w:val="berschrift1"/>
        <w:rPr>
          <w:lang w:val="de-DE"/>
        </w:rPr>
      </w:pPr>
      <w:bookmarkStart w:id="32" w:name="_Toc452994459"/>
      <w:bookmarkStart w:id="33" w:name="_GoBack"/>
      <w:bookmarkEnd w:id="33"/>
      <w:r>
        <w:rPr>
          <w:lang w:val="de-DE"/>
        </w:rPr>
        <w:lastRenderedPageBreak/>
        <w:t>Prototypen</w:t>
      </w:r>
      <w:bookmarkEnd w:id="32"/>
    </w:p>
    <w:p w:rsidR="00422059" w:rsidRDefault="00422059" w:rsidP="007E6D94">
      <w:pPr>
        <w:rPr>
          <w:lang w:val="de-DE"/>
        </w:rPr>
      </w:pPr>
      <w:r>
        <w:rPr>
          <w:lang w:val="de-DE"/>
        </w:rPr>
        <w:t>Der Prototyp ist integrierter Bestandteil. Er ist in folgenden Formen vorhanden:</w:t>
      </w:r>
    </w:p>
    <w:p w:rsidR="00422059" w:rsidRDefault="00422059" w:rsidP="00422059">
      <w:pPr>
        <w:pStyle w:val="Listenabsatz"/>
        <w:numPr>
          <w:ilvl w:val="0"/>
          <w:numId w:val="15"/>
        </w:numPr>
        <w:rPr>
          <w:lang w:val="de-DE"/>
        </w:rPr>
      </w:pPr>
      <w:r>
        <w:rPr>
          <w:lang w:val="de-DE"/>
        </w:rPr>
        <w:t xml:space="preserve">Als Webseite, welche betrachtet werden kann: </w:t>
      </w:r>
      <w:hyperlink r:id="rId17" w:history="1">
        <w:r w:rsidRPr="00031A00">
          <w:rPr>
            <w:rStyle w:val="Hyperlink"/>
            <w:lang w:val="de-DE"/>
          </w:rPr>
          <w:t>http://swaechter.ch/</w:t>
        </w:r>
      </w:hyperlink>
    </w:p>
    <w:p w:rsidR="00422059" w:rsidRDefault="00422059" w:rsidP="00422059">
      <w:pPr>
        <w:pStyle w:val="Listenabsatz"/>
        <w:numPr>
          <w:ilvl w:val="0"/>
          <w:numId w:val="15"/>
        </w:numPr>
        <w:rPr>
          <w:lang w:val="de-DE"/>
        </w:rPr>
      </w:pPr>
      <w:r>
        <w:rPr>
          <w:lang w:val="de-DE"/>
        </w:rPr>
        <w:t xml:space="preserve">Als Open Source Projekt, welches installiert werden kann: </w:t>
      </w:r>
      <w:hyperlink r:id="rId18" w:history="1">
        <w:r w:rsidRPr="00031A00">
          <w:rPr>
            <w:rStyle w:val="Hyperlink"/>
            <w:lang w:val="de-DE"/>
          </w:rPr>
          <w:t>https://github.com/swaechter/fhnw-holiday-finder</w:t>
        </w:r>
      </w:hyperlink>
    </w:p>
    <w:p w:rsidR="00AD2474" w:rsidRPr="00AD2474" w:rsidRDefault="00AD2474" w:rsidP="00AF65CF">
      <w:pPr>
        <w:rPr>
          <w:lang w:val="de-DE"/>
        </w:rPr>
      </w:pPr>
    </w:p>
    <w:sectPr w:rsidR="00AD2474" w:rsidRPr="00AD2474" w:rsidSect="00456355">
      <w:headerReference w:type="default" r:id="rId19"/>
      <w:footerReference w:type="default" r:id="rId2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2F8" w:rsidRDefault="000662F8" w:rsidP="006B5E49">
      <w:pPr>
        <w:spacing w:after="0" w:line="240" w:lineRule="auto"/>
      </w:pPr>
      <w:r>
        <w:separator/>
      </w:r>
    </w:p>
  </w:endnote>
  <w:endnote w:type="continuationSeparator" w:id="0">
    <w:p w:rsidR="000662F8" w:rsidRDefault="000662F8" w:rsidP="006B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5B07" w:rsidRPr="00A41698" w:rsidRDefault="00F75B07">
    <w:pPr>
      <w:pStyle w:val="Fuzeile"/>
    </w:pPr>
    <w:r>
      <w:rPr>
        <w:noProof/>
      </w:rPr>
      <w:fldChar w:fldCharType="begin"/>
    </w:r>
    <w:r w:rsidRPr="00A41698">
      <w:rPr>
        <w:noProof/>
      </w:rPr>
      <w:instrText xml:space="preserve"> FILENAME   \* MERGEFORMAT </w:instrText>
    </w:r>
    <w:r>
      <w:rPr>
        <w:noProof/>
      </w:rPr>
      <w:fldChar w:fldCharType="separate"/>
    </w:r>
    <w:r w:rsidRPr="00A41698">
      <w:rPr>
        <w:noProof/>
      </w:rPr>
      <w:t>Fallstudie_HolidayFinder_V2.0.docx</w:t>
    </w:r>
    <w:r>
      <w:rPr>
        <w:noProof/>
      </w:rPr>
      <w:fldChar w:fldCharType="end"/>
    </w:r>
    <w:r w:rsidRPr="003037A4">
      <w:rPr>
        <w:noProof/>
      </w:rPr>
      <w:ptab w:relativeTo="margin" w:alignment="center" w:leader="none"/>
    </w:r>
    <w:r>
      <w:rPr>
        <w:noProof/>
      </w:rPr>
      <w:t>Simon Wächter</w:t>
    </w:r>
    <w:r w:rsidRPr="003037A4">
      <w:rPr>
        <w:noProof/>
      </w:rPr>
      <w:ptab w:relativeTo="margin" w:alignment="right" w:leader="none"/>
    </w:r>
    <w:r>
      <w:rPr>
        <w:noProof/>
      </w:rPr>
      <w:t xml:space="preserve">Seite </w:t>
    </w:r>
    <w:r>
      <w:rPr>
        <w:noProof/>
      </w:rPr>
      <w:fldChar w:fldCharType="begin"/>
    </w:r>
    <w:r>
      <w:rPr>
        <w:noProof/>
      </w:rPr>
      <w:instrText xml:space="preserve"> PAGE  \* Arabic  \* MERGEFORMAT </w:instrText>
    </w:r>
    <w:r>
      <w:rPr>
        <w:noProof/>
      </w:rPr>
      <w:fldChar w:fldCharType="separate"/>
    </w:r>
    <w:r w:rsidR="00F32C4D">
      <w:rPr>
        <w:noProof/>
      </w:rPr>
      <w:t>23</w:t>
    </w:r>
    <w:r>
      <w:rPr>
        <w:noProof/>
      </w:rPr>
      <w:fldChar w:fldCharType="end"/>
    </w:r>
    <w:r>
      <w:rPr>
        <w:noProof/>
      </w:rPr>
      <w:t xml:space="preserve"> von </w:t>
    </w:r>
    <w:r>
      <w:rPr>
        <w:noProof/>
      </w:rPr>
      <w:fldChar w:fldCharType="begin"/>
    </w:r>
    <w:r>
      <w:rPr>
        <w:noProof/>
      </w:rPr>
      <w:instrText xml:space="preserve"> NUMPAGES   \* MERGEFORMAT </w:instrText>
    </w:r>
    <w:r>
      <w:rPr>
        <w:noProof/>
      </w:rPr>
      <w:fldChar w:fldCharType="separate"/>
    </w:r>
    <w:r w:rsidR="00F32C4D">
      <w:rPr>
        <w:noProof/>
      </w:rPr>
      <w:t>24</w:t>
    </w:r>
    <w:r>
      <w:rPr>
        <w:noProof/>
      </w:rPr>
      <w:fldChar w:fldCharType="end"/>
    </w:r>
    <w:r>
      <w:rPr>
        <w:noProof/>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2F8" w:rsidRDefault="000662F8" w:rsidP="006B5E49">
      <w:pPr>
        <w:spacing w:after="0" w:line="240" w:lineRule="auto"/>
      </w:pPr>
      <w:r>
        <w:separator/>
      </w:r>
    </w:p>
  </w:footnote>
  <w:footnote w:type="continuationSeparator" w:id="0">
    <w:p w:rsidR="000662F8" w:rsidRDefault="000662F8" w:rsidP="006B5E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5B07" w:rsidRDefault="00F75B07" w:rsidP="006E35E8">
    <w:pPr>
      <w:pStyle w:val="Kopfzeile"/>
      <w:tabs>
        <w:tab w:val="clear" w:pos="4536"/>
        <w:tab w:val="clear" w:pos="9072"/>
        <w:tab w:val="left" w:pos="3945"/>
      </w:tabs>
      <w:jc w:val="center"/>
    </w:pPr>
    <w:r>
      <w:t>Fallstudie HolidayFinder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B652D"/>
    <w:multiLevelType w:val="multilevel"/>
    <w:tmpl w:val="71A40DCA"/>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 w15:restartNumberingAfterBreak="0">
    <w:nsid w:val="08D637C8"/>
    <w:multiLevelType w:val="hybridMultilevel"/>
    <w:tmpl w:val="5BEA8D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9151DDB"/>
    <w:multiLevelType w:val="multilevel"/>
    <w:tmpl w:val="21C4B4E2"/>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8"/>
      <w:numFmt w:val="bullet"/>
      <w:lvlText w:val="➢"/>
      <w:lvlJc w:val="left"/>
      <w:pPr>
        <w:ind w:left="2340" w:firstLine="1980"/>
      </w:pPr>
      <w:rPr>
        <w:rFonts w:ascii="Arial" w:eastAsia="Arial" w:hAnsi="Arial" w:cs="Arial"/>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3" w15:restartNumberingAfterBreak="0">
    <w:nsid w:val="14FF3A07"/>
    <w:multiLevelType w:val="multilevel"/>
    <w:tmpl w:val="BDD66D70"/>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4" w15:restartNumberingAfterBreak="0">
    <w:nsid w:val="154D5A23"/>
    <w:multiLevelType w:val="hybridMultilevel"/>
    <w:tmpl w:val="6DC499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38852C0"/>
    <w:multiLevelType w:val="multilevel"/>
    <w:tmpl w:val="D2E8B530"/>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6" w15:restartNumberingAfterBreak="0">
    <w:nsid w:val="29625B36"/>
    <w:multiLevelType w:val="multilevel"/>
    <w:tmpl w:val="DF0673C8"/>
    <w:lvl w:ilvl="0">
      <w:start w:val="1"/>
      <w:numFmt w:val="bullet"/>
      <w:lvlText w:val="●"/>
      <w:lvlJc w:val="left"/>
      <w:pPr>
        <w:ind w:left="720" w:firstLine="360"/>
      </w:pPr>
      <w:rPr>
        <w:rFonts w:ascii="Arial" w:eastAsia="Arial" w:hAnsi="Arial" w:cs="Arial"/>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7" w15:restartNumberingAfterBreak="0">
    <w:nsid w:val="2AF7132D"/>
    <w:multiLevelType w:val="hybridMultilevel"/>
    <w:tmpl w:val="8F32051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0C35A07"/>
    <w:multiLevelType w:val="hybridMultilevel"/>
    <w:tmpl w:val="355461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419F3DA0"/>
    <w:multiLevelType w:val="hybridMultilevel"/>
    <w:tmpl w:val="A588D5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33A42A1"/>
    <w:multiLevelType w:val="hybridMultilevel"/>
    <w:tmpl w:val="C01807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8674EA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4B117DA6"/>
    <w:multiLevelType w:val="multilevel"/>
    <w:tmpl w:val="577CAFA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3" w15:restartNumberingAfterBreak="0">
    <w:nsid w:val="4BAF4CA2"/>
    <w:multiLevelType w:val="hybridMultilevel"/>
    <w:tmpl w:val="2B1EAA2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57841AE5"/>
    <w:multiLevelType w:val="hybridMultilevel"/>
    <w:tmpl w:val="EA404B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B2A1DFC"/>
    <w:multiLevelType w:val="hybridMultilevel"/>
    <w:tmpl w:val="0E5E94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E4130BA"/>
    <w:multiLevelType w:val="hybridMultilevel"/>
    <w:tmpl w:val="0AFE08CE"/>
    <w:lvl w:ilvl="0" w:tplc="30E4F636">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C63747"/>
    <w:multiLevelType w:val="multilevel"/>
    <w:tmpl w:val="9D94A7BC"/>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8" w15:restartNumberingAfterBreak="0">
    <w:nsid w:val="6F46155F"/>
    <w:multiLevelType w:val="hybridMultilevel"/>
    <w:tmpl w:val="39B432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AFB49CD"/>
    <w:multiLevelType w:val="hybridMultilevel"/>
    <w:tmpl w:val="EB68987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7F605176"/>
    <w:multiLevelType w:val="hybridMultilevel"/>
    <w:tmpl w:val="BF828A0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9"/>
  </w:num>
  <w:num w:numId="3">
    <w:abstractNumId w:val="19"/>
  </w:num>
  <w:num w:numId="4">
    <w:abstractNumId w:val="14"/>
  </w:num>
  <w:num w:numId="5">
    <w:abstractNumId w:val="0"/>
  </w:num>
  <w:num w:numId="6">
    <w:abstractNumId w:val="2"/>
  </w:num>
  <w:num w:numId="7">
    <w:abstractNumId w:val="6"/>
  </w:num>
  <w:num w:numId="8">
    <w:abstractNumId w:val="3"/>
  </w:num>
  <w:num w:numId="9">
    <w:abstractNumId w:val="17"/>
  </w:num>
  <w:num w:numId="10">
    <w:abstractNumId w:val="5"/>
  </w:num>
  <w:num w:numId="11">
    <w:abstractNumId w:val="12"/>
  </w:num>
  <w:num w:numId="12">
    <w:abstractNumId w:val="16"/>
  </w:num>
  <w:num w:numId="13">
    <w:abstractNumId w:val="15"/>
  </w:num>
  <w:num w:numId="14">
    <w:abstractNumId w:val="7"/>
  </w:num>
  <w:num w:numId="15">
    <w:abstractNumId w:val="8"/>
  </w:num>
  <w:num w:numId="16">
    <w:abstractNumId w:val="18"/>
  </w:num>
  <w:num w:numId="17">
    <w:abstractNumId w:val="20"/>
  </w:num>
  <w:num w:numId="18">
    <w:abstractNumId w:val="13"/>
  </w:num>
  <w:num w:numId="19">
    <w:abstractNumId w:val="4"/>
  </w:num>
  <w:num w:numId="20">
    <w:abstractNumId w:val="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DE7"/>
    <w:rsid w:val="0001007A"/>
    <w:rsid w:val="00017D32"/>
    <w:rsid w:val="00057AA2"/>
    <w:rsid w:val="000662F8"/>
    <w:rsid w:val="000764EA"/>
    <w:rsid w:val="00096B12"/>
    <w:rsid w:val="000A251E"/>
    <w:rsid w:val="000A471B"/>
    <w:rsid w:val="000E01D5"/>
    <w:rsid w:val="000E0DEE"/>
    <w:rsid w:val="00105030"/>
    <w:rsid w:val="0011520B"/>
    <w:rsid w:val="0012397E"/>
    <w:rsid w:val="00130A17"/>
    <w:rsid w:val="001333FA"/>
    <w:rsid w:val="00147C3B"/>
    <w:rsid w:val="00160860"/>
    <w:rsid w:val="00164748"/>
    <w:rsid w:val="00164DB6"/>
    <w:rsid w:val="00181DC8"/>
    <w:rsid w:val="001A52D5"/>
    <w:rsid w:val="001A6B64"/>
    <w:rsid w:val="001B250F"/>
    <w:rsid w:val="001B4354"/>
    <w:rsid w:val="001D4AAF"/>
    <w:rsid w:val="001D6EFC"/>
    <w:rsid w:val="001E32AD"/>
    <w:rsid w:val="00216096"/>
    <w:rsid w:val="00233CFD"/>
    <w:rsid w:val="00233E5E"/>
    <w:rsid w:val="00247D7A"/>
    <w:rsid w:val="002600CF"/>
    <w:rsid w:val="0026725B"/>
    <w:rsid w:val="00280907"/>
    <w:rsid w:val="002865EA"/>
    <w:rsid w:val="002867FC"/>
    <w:rsid w:val="002A6870"/>
    <w:rsid w:val="002A77B4"/>
    <w:rsid w:val="002A7DD6"/>
    <w:rsid w:val="002B55D5"/>
    <w:rsid w:val="002C16CC"/>
    <w:rsid w:val="002F3231"/>
    <w:rsid w:val="003037A4"/>
    <w:rsid w:val="00332F44"/>
    <w:rsid w:val="0033460C"/>
    <w:rsid w:val="00342602"/>
    <w:rsid w:val="003447B5"/>
    <w:rsid w:val="00374CB2"/>
    <w:rsid w:val="003752E6"/>
    <w:rsid w:val="0038148D"/>
    <w:rsid w:val="00381F2D"/>
    <w:rsid w:val="0038683A"/>
    <w:rsid w:val="0039027C"/>
    <w:rsid w:val="003917D7"/>
    <w:rsid w:val="003A70B0"/>
    <w:rsid w:val="003B27B1"/>
    <w:rsid w:val="003D5735"/>
    <w:rsid w:val="003F49CE"/>
    <w:rsid w:val="00401FAA"/>
    <w:rsid w:val="00414030"/>
    <w:rsid w:val="00415904"/>
    <w:rsid w:val="00422059"/>
    <w:rsid w:val="004254A8"/>
    <w:rsid w:val="00434C06"/>
    <w:rsid w:val="004371DF"/>
    <w:rsid w:val="00442681"/>
    <w:rsid w:val="004545E5"/>
    <w:rsid w:val="004545FC"/>
    <w:rsid w:val="00456355"/>
    <w:rsid w:val="00460B73"/>
    <w:rsid w:val="0048237B"/>
    <w:rsid w:val="00497437"/>
    <w:rsid w:val="004B5461"/>
    <w:rsid w:val="004B5B99"/>
    <w:rsid w:val="004B776C"/>
    <w:rsid w:val="004F19DC"/>
    <w:rsid w:val="004F47B7"/>
    <w:rsid w:val="00510030"/>
    <w:rsid w:val="00542EFB"/>
    <w:rsid w:val="00555409"/>
    <w:rsid w:val="00576808"/>
    <w:rsid w:val="005A186D"/>
    <w:rsid w:val="005A760D"/>
    <w:rsid w:val="005C1A91"/>
    <w:rsid w:val="005D4773"/>
    <w:rsid w:val="005F3854"/>
    <w:rsid w:val="005F6494"/>
    <w:rsid w:val="00617134"/>
    <w:rsid w:val="00617692"/>
    <w:rsid w:val="00650442"/>
    <w:rsid w:val="0067227E"/>
    <w:rsid w:val="006818CA"/>
    <w:rsid w:val="00683C21"/>
    <w:rsid w:val="00695C4B"/>
    <w:rsid w:val="006A475D"/>
    <w:rsid w:val="006A6BF8"/>
    <w:rsid w:val="006B5E49"/>
    <w:rsid w:val="006B7C09"/>
    <w:rsid w:val="006C1365"/>
    <w:rsid w:val="006D2AEB"/>
    <w:rsid w:val="006D62FC"/>
    <w:rsid w:val="006D7128"/>
    <w:rsid w:val="006E2541"/>
    <w:rsid w:val="006E2F0C"/>
    <w:rsid w:val="006E35E8"/>
    <w:rsid w:val="00707A91"/>
    <w:rsid w:val="007356DA"/>
    <w:rsid w:val="0074142C"/>
    <w:rsid w:val="007529A1"/>
    <w:rsid w:val="00786AD5"/>
    <w:rsid w:val="007B0CD9"/>
    <w:rsid w:val="007E1AE7"/>
    <w:rsid w:val="007E6D94"/>
    <w:rsid w:val="008018AA"/>
    <w:rsid w:val="00806AE2"/>
    <w:rsid w:val="00811A72"/>
    <w:rsid w:val="0081567E"/>
    <w:rsid w:val="0088646F"/>
    <w:rsid w:val="008B2432"/>
    <w:rsid w:val="008B28F4"/>
    <w:rsid w:val="008C1085"/>
    <w:rsid w:val="008D68BE"/>
    <w:rsid w:val="008E3319"/>
    <w:rsid w:val="00923291"/>
    <w:rsid w:val="0094329C"/>
    <w:rsid w:val="00946925"/>
    <w:rsid w:val="0094738D"/>
    <w:rsid w:val="0095096E"/>
    <w:rsid w:val="009637E6"/>
    <w:rsid w:val="00973D65"/>
    <w:rsid w:val="00981394"/>
    <w:rsid w:val="00981D59"/>
    <w:rsid w:val="00990E7F"/>
    <w:rsid w:val="00996F54"/>
    <w:rsid w:val="009B342F"/>
    <w:rsid w:val="009B4A33"/>
    <w:rsid w:val="009C48E1"/>
    <w:rsid w:val="009E4665"/>
    <w:rsid w:val="00A23BB0"/>
    <w:rsid w:val="00A33B18"/>
    <w:rsid w:val="00A41698"/>
    <w:rsid w:val="00A4239E"/>
    <w:rsid w:val="00A455A6"/>
    <w:rsid w:val="00A46D65"/>
    <w:rsid w:val="00A80DE7"/>
    <w:rsid w:val="00A818AB"/>
    <w:rsid w:val="00A85F1C"/>
    <w:rsid w:val="00AC2F20"/>
    <w:rsid w:val="00AD2474"/>
    <w:rsid w:val="00AD6F41"/>
    <w:rsid w:val="00AF5B7A"/>
    <w:rsid w:val="00AF65CF"/>
    <w:rsid w:val="00AF7A48"/>
    <w:rsid w:val="00B11987"/>
    <w:rsid w:val="00B12665"/>
    <w:rsid w:val="00B25571"/>
    <w:rsid w:val="00B25C47"/>
    <w:rsid w:val="00B327BD"/>
    <w:rsid w:val="00B47DF3"/>
    <w:rsid w:val="00B66DBF"/>
    <w:rsid w:val="00B7241C"/>
    <w:rsid w:val="00B86F8B"/>
    <w:rsid w:val="00B90706"/>
    <w:rsid w:val="00BB4B6E"/>
    <w:rsid w:val="00BB78F3"/>
    <w:rsid w:val="00BC6202"/>
    <w:rsid w:val="00BC693F"/>
    <w:rsid w:val="00BC7B70"/>
    <w:rsid w:val="00BE0A16"/>
    <w:rsid w:val="00BE6BEE"/>
    <w:rsid w:val="00BF0C5F"/>
    <w:rsid w:val="00C141D3"/>
    <w:rsid w:val="00C27E0F"/>
    <w:rsid w:val="00C33725"/>
    <w:rsid w:val="00C36948"/>
    <w:rsid w:val="00C569D5"/>
    <w:rsid w:val="00C6413D"/>
    <w:rsid w:val="00C75470"/>
    <w:rsid w:val="00C815F3"/>
    <w:rsid w:val="00C86F48"/>
    <w:rsid w:val="00CC1F1F"/>
    <w:rsid w:val="00CD0B7A"/>
    <w:rsid w:val="00CD184A"/>
    <w:rsid w:val="00D00F74"/>
    <w:rsid w:val="00D02E5F"/>
    <w:rsid w:val="00D45914"/>
    <w:rsid w:val="00D55337"/>
    <w:rsid w:val="00D575C0"/>
    <w:rsid w:val="00D57BE2"/>
    <w:rsid w:val="00D63E08"/>
    <w:rsid w:val="00D80E22"/>
    <w:rsid w:val="00D86340"/>
    <w:rsid w:val="00DA3A39"/>
    <w:rsid w:val="00DD04C4"/>
    <w:rsid w:val="00DD6959"/>
    <w:rsid w:val="00DD7C20"/>
    <w:rsid w:val="00DE60A2"/>
    <w:rsid w:val="00DF168E"/>
    <w:rsid w:val="00DF1936"/>
    <w:rsid w:val="00E376BE"/>
    <w:rsid w:val="00E376F9"/>
    <w:rsid w:val="00E46D20"/>
    <w:rsid w:val="00E52C9A"/>
    <w:rsid w:val="00E56224"/>
    <w:rsid w:val="00E571CE"/>
    <w:rsid w:val="00E91A1E"/>
    <w:rsid w:val="00E97702"/>
    <w:rsid w:val="00EB766F"/>
    <w:rsid w:val="00ED5291"/>
    <w:rsid w:val="00F03A96"/>
    <w:rsid w:val="00F121AB"/>
    <w:rsid w:val="00F32C4D"/>
    <w:rsid w:val="00F34BB8"/>
    <w:rsid w:val="00F40999"/>
    <w:rsid w:val="00F44376"/>
    <w:rsid w:val="00F57EED"/>
    <w:rsid w:val="00F753E7"/>
    <w:rsid w:val="00F75B07"/>
    <w:rsid w:val="00F94D01"/>
    <w:rsid w:val="00F969C9"/>
    <w:rsid w:val="00FD53AD"/>
    <w:rsid w:val="00FE42FE"/>
    <w:rsid w:val="00FF5F4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3EE653-2B84-4D9B-BA70-1AA114514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F65CF"/>
    <w:pPr>
      <w:jc w:val="both"/>
    </w:pPr>
  </w:style>
  <w:style w:type="paragraph" w:styleId="berschrift1">
    <w:name w:val="heading 1"/>
    <w:basedOn w:val="Standard"/>
    <w:next w:val="Standard"/>
    <w:link w:val="berschrift1Zchn"/>
    <w:uiPriority w:val="9"/>
    <w:qFormat/>
    <w:rsid w:val="004F47B7"/>
    <w:pPr>
      <w:keepNext/>
      <w:keepLines/>
      <w:pageBreakBefore/>
      <w:numPr>
        <w:numId w:val="1"/>
      </w:numPr>
      <w:spacing w:before="240" w:after="0"/>
      <w:ind w:left="431" w:hanging="431"/>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4F47B7"/>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4F47B7"/>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2865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2865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865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865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865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865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64DB6"/>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164DB6"/>
    <w:rPr>
      <w:rFonts w:eastAsiaTheme="minorEastAsia"/>
      <w:lang w:val="en-US"/>
    </w:rPr>
  </w:style>
  <w:style w:type="character" w:customStyle="1" w:styleId="berschrift1Zchn">
    <w:name w:val="Überschrift 1 Zchn"/>
    <w:basedOn w:val="Absatz-Standardschriftart"/>
    <w:link w:val="berschrift1"/>
    <w:uiPriority w:val="9"/>
    <w:rsid w:val="004F47B7"/>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164748"/>
    <w:pPr>
      <w:numPr>
        <w:numId w:val="0"/>
      </w:numPr>
      <w:outlineLvl w:val="9"/>
    </w:pPr>
    <w:rPr>
      <w:lang w:val="en-US"/>
    </w:rPr>
  </w:style>
  <w:style w:type="paragraph" w:styleId="Titel">
    <w:name w:val="Title"/>
    <w:basedOn w:val="Standard"/>
    <w:next w:val="Standard"/>
    <w:link w:val="TitelZchn"/>
    <w:uiPriority w:val="10"/>
    <w:qFormat/>
    <w:rsid w:val="0010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503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4F47B7"/>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4F47B7"/>
    <w:rPr>
      <w:rFonts w:asciiTheme="majorHAnsi" w:eastAsiaTheme="majorEastAsia" w:hAnsiTheme="majorHAnsi" w:cstheme="majorBidi"/>
      <w:sz w:val="24"/>
      <w:szCs w:val="24"/>
    </w:rPr>
  </w:style>
  <w:style w:type="paragraph" w:styleId="Listenabsatz">
    <w:name w:val="List Paragraph"/>
    <w:basedOn w:val="Standard"/>
    <w:uiPriority w:val="34"/>
    <w:qFormat/>
    <w:rsid w:val="002865EA"/>
    <w:pPr>
      <w:ind w:left="720"/>
      <w:contextualSpacing/>
    </w:pPr>
  </w:style>
  <w:style w:type="character" w:customStyle="1" w:styleId="berschrift4Zchn">
    <w:name w:val="Überschrift 4 Zchn"/>
    <w:basedOn w:val="Absatz-Standardschriftart"/>
    <w:link w:val="berschrift4"/>
    <w:uiPriority w:val="9"/>
    <w:semiHidden/>
    <w:rsid w:val="002865EA"/>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2865EA"/>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2865EA"/>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2865EA"/>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2865E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865EA"/>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DE60A2"/>
    <w:pPr>
      <w:tabs>
        <w:tab w:val="left" w:pos="440"/>
        <w:tab w:val="right" w:leader="dot" w:pos="9062"/>
      </w:tabs>
      <w:spacing w:after="100"/>
    </w:pPr>
  </w:style>
  <w:style w:type="paragraph" w:styleId="Verzeichnis2">
    <w:name w:val="toc 2"/>
    <w:basedOn w:val="Standard"/>
    <w:next w:val="Standard"/>
    <w:autoRedefine/>
    <w:uiPriority w:val="39"/>
    <w:unhideWhenUsed/>
    <w:rsid w:val="00057AA2"/>
    <w:pPr>
      <w:spacing w:after="100"/>
      <w:ind w:left="220"/>
    </w:pPr>
  </w:style>
  <w:style w:type="paragraph" w:styleId="Verzeichnis3">
    <w:name w:val="toc 3"/>
    <w:basedOn w:val="Standard"/>
    <w:next w:val="Standard"/>
    <w:autoRedefine/>
    <w:uiPriority w:val="39"/>
    <w:unhideWhenUsed/>
    <w:rsid w:val="00057AA2"/>
    <w:pPr>
      <w:spacing w:after="100"/>
      <w:ind w:left="440"/>
    </w:pPr>
  </w:style>
  <w:style w:type="character" w:styleId="Hyperlink">
    <w:name w:val="Hyperlink"/>
    <w:basedOn w:val="Absatz-Standardschriftart"/>
    <w:uiPriority w:val="99"/>
    <w:unhideWhenUsed/>
    <w:rsid w:val="00057AA2"/>
    <w:rPr>
      <w:color w:val="0563C1" w:themeColor="hyperlink"/>
      <w:u w:val="single"/>
    </w:rPr>
  </w:style>
  <w:style w:type="paragraph" w:styleId="Kopfzeile">
    <w:name w:val="header"/>
    <w:basedOn w:val="Standard"/>
    <w:link w:val="KopfzeileZchn"/>
    <w:uiPriority w:val="99"/>
    <w:unhideWhenUsed/>
    <w:rsid w:val="006B5E4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B5E49"/>
  </w:style>
  <w:style w:type="paragraph" w:styleId="Fuzeile">
    <w:name w:val="footer"/>
    <w:basedOn w:val="Standard"/>
    <w:link w:val="FuzeileZchn"/>
    <w:uiPriority w:val="99"/>
    <w:unhideWhenUsed/>
    <w:rsid w:val="006B5E4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B5E49"/>
  </w:style>
  <w:style w:type="table" w:styleId="Tabellenraster">
    <w:name w:val="Table Grid"/>
    <w:basedOn w:val="NormaleTabelle"/>
    <w:rsid w:val="00683C21"/>
    <w:pPr>
      <w:spacing w:after="12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Hyperlink">
    <w:name w:val="FollowedHyperlink"/>
    <w:basedOn w:val="Absatz-Standardschriftart"/>
    <w:uiPriority w:val="99"/>
    <w:semiHidden/>
    <w:unhideWhenUsed/>
    <w:rsid w:val="00130A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github.com/swaechter/fhnw-holiday-finder"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aechter.ch/"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echter\Downloads\fhnw\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1C01C2-DBBB-4FB8-ABC4-C9DEC0821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24</Pages>
  <Words>5213</Words>
  <Characters>32843</Characters>
  <Application>Microsoft Office Word</Application>
  <DocSecurity>0</DocSecurity>
  <Lines>273</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 Y</vt:lpstr>
      <vt:lpstr>Moduldokumentation X</vt:lpstr>
    </vt:vector>
  </TitlesOfParts>
  <Company/>
  <LinksUpToDate>false</LinksUpToDate>
  <CharactersWithSpaces>37981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 Y</dc:title>
  <dc:subject>Modul</dc:subject>
  <dc:creator>swaechter</dc:creator>
  <cp:keywords/>
  <dc:description/>
  <cp:lastModifiedBy>swaechter</cp:lastModifiedBy>
  <cp:revision>137</cp:revision>
  <dcterms:created xsi:type="dcterms:W3CDTF">2016-06-01T10:03:00Z</dcterms:created>
  <dcterms:modified xsi:type="dcterms:W3CDTF">2016-06-06T14:39:00Z</dcterms:modified>
</cp:coreProperties>
</file>