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CE1DBE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54C3" w:rsidRPr="00C931E0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3854C3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Verteilte Systeme</w:t>
                                </w:r>
                                <w:r w:rsidR="00C931E0">
                                  <w:rPr>
                                    <w:sz w:val="40"/>
                                    <w:szCs w:val="40"/>
                                  </w:rPr>
                                  <w:t xml:space="preserve"> (vesys)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CE1DBE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854C3" w:rsidRPr="00C931E0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3854C3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Verteilte Systeme</w:t>
                          </w:r>
                          <w:r w:rsidR="00C931E0">
                            <w:rPr>
                              <w:sz w:val="40"/>
                              <w:szCs w:val="40"/>
                            </w:rPr>
                            <w:t xml:space="preserve"> (vesys)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A271A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A271A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7F4434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543664" w:history="1">
            <w:r w:rsidR="007F4434" w:rsidRPr="00AF6B7E">
              <w:rPr>
                <w:rStyle w:val="Hyperlink"/>
                <w:noProof/>
              </w:rPr>
              <w:t>1</w:t>
            </w:r>
            <w:r w:rsidR="007F4434">
              <w:rPr>
                <w:rFonts w:eastAsiaTheme="minorEastAsia"/>
                <w:noProof/>
                <w:lang w:eastAsia="de-CH"/>
              </w:rPr>
              <w:tab/>
            </w:r>
            <w:r w:rsidR="007F4434" w:rsidRPr="00AF6B7E">
              <w:rPr>
                <w:rStyle w:val="Hyperlink"/>
                <w:noProof/>
              </w:rPr>
              <w:t>Einleitung</w:t>
            </w:r>
            <w:r w:rsidR="007F4434">
              <w:rPr>
                <w:noProof/>
                <w:webHidden/>
              </w:rPr>
              <w:tab/>
            </w:r>
            <w:r w:rsidR="007F4434">
              <w:rPr>
                <w:noProof/>
                <w:webHidden/>
              </w:rPr>
              <w:fldChar w:fldCharType="begin"/>
            </w:r>
            <w:r w:rsidR="007F4434">
              <w:rPr>
                <w:noProof/>
                <w:webHidden/>
              </w:rPr>
              <w:instrText xml:space="preserve"> PAGEREF _Toc475543664 \h </w:instrText>
            </w:r>
            <w:r w:rsidR="007F4434">
              <w:rPr>
                <w:noProof/>
                <w:webHidden/>
              </w:rPr>
            </w:r>
            <w:r w:rsidR="007F4434">
              <w:rPr>
                <w:noProof/>
                <w:webHidden/>
              </w:rPr>
              <w:fldChar w:fldCharType="separate"/>
            </w:r>
            <w:r w:rsidR="007F4434">
              <w:rPr>
                <w:noProof/>
                <w:webHidden/>
              </w:rPr>
              <w:t>3</w:t>
            </w:r>
            <w:r w:rsidR="007F4434"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65" w:history="1">
            <w:r w:rsidRPr="00AF6B7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66" w:history="1">
            <w:r w:rsidRPr="00AF6B7E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67" w:history="1">
            <w:r w:rsidRPr="00AF6B7E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543668" w:history="1">
            <w:r w:rsidRPr="00AF6B7E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69" w:history="1">
            <w:r w:rsidRPr="00AF6B7E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Definition of Distributed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0" w:history="1">
            <w:r w:rsidRPr="00AF6B7E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1" w:history="1">
            <w:r w:rsidRPr="00AF6B7E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2" w:history="1">
            <w:r w:rsidRPr="00AF6B7E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Pros and 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3" w:history="1">
            <w:r w:rsidRPr="00AF6B7E">
              <w:rPr>
                <w:rStyle w:val="Hyperlink"/>
                <w:noProof/>
              </w:rPr>
              <w:t>2.1.4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Interaction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4" w:history="1">
            <w:r w:rsidRPr="00AF6B7E">
              <w:rPr>
                <w:rStyle w:val="Hyperlink"/>
                <w:noProof/>
              </w:rPr>
              <w:t>2.1.5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Client/Server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5" w:history="1">
            <w:r w:rsidRPr="00AF6B7E">
              <w:rPr>
                <w:rStyle w:val="Hyperlink"/>
                <w:noProof/>
              </w:rPr>
              <w:t>2.1.6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Communication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6" w:history="1">
            <w:r w:rsidRPr="00AF6B7E">
              <w:rPr>
                <w:rStyle w:val="Hyperlink"/>
                <w:noProof/>
              </w:rPr>
              <w:t>2.1.7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Communication Styles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7" w:history="1">
            <w:r w:rsidRPr="00AF6B7E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Challenges of Distributed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8" w:history="1">
            <w:r w:rsidRPr="00AF6B7E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Heterogeneity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79" w:history="1">
            <w:r w:rsidRPr="00AF6B7E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Latency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0" w:history="1">
            <w:r w:rsidRPr="00AF6B7E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1" w:history="1">
            <w:r w:rsidRPr="00AF6B7E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Scalability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2" w:history="1">
            <w:r w:rsidRPr="00AF6B7E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Failures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3" w:history="1">
            <w:r w:rsidRPr="00AF6B7E">
              <w:rPr>
                <w:rStyle w:val="Hyperlink"/>
                <w:noProof/>
              </w:rPr>
              <w:t>2.2.6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Concurrency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4" w:history="1">
            <w:r w:rsidRPr="00AF6B7E">
              <w:rPr>
                <w:rStyle w:val="Hyperlink"/>
                <w:noProof/>
              </w:rPr>
              <w:t>2.2.7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Consistency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5" w:history="1">
            <w:r w:rsidRPr="00AF6B7E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6" w:history="1">
            <w:r w:rsidRPr="00AF6B7E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Protocol &amp; Network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7" w:history="1">
            <w:r w:rsidRPr="00AF6B7E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IP Socket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8" w:history="1">
            <w:r w:rsidRPr="00AF6B7E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IP Addressing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89" w:history="1">
            <w:r w:rsidRPr="00AF6B7E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TCP/UDP Common Port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0" w:history="1">
            <w:r w:rsidRPr="00AF6B7E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InetAddress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1" w:history="1">
            <w:r w:rsidRPr="00AF6B7E">
              <w:rPr>
                <w:rStyle w:val="Hyperlink"/>
                <w:noProof/>
              </w:rPr>
              <w:t>2.3.6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Network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2" w:history="1">
            <w:r w:rsidRPr="00AF6B7E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3" w:history="1">
            <w:r w:rsidRPr="00AF6B7E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4" w:history="1">
            <w:r w:rsidRPr="00AF6B7E">
              <w:rPr>
                <w:rStyle w:val="Hyperlink"/>
                <w:noProof/>
              </w:rPr>
              <w:t>2.4.2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TCP 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5" w:history="1">
            <w:r w:rsidRPr="00AF6B7E">
              <w:rPr>
                <w:rStyle w:val="Hyperlink"/>
                <w:noProof/>
              </w:rPr>
              <w:t>2.4.3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Java 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6" w:history="1">
            <w:r w:rsidRPr="00AF6B7E">
              <w:rPr>
                <w:rStyle w:val="Hyperlink"/>
                <w:noProof/>
              </w:rPr>
              <w:t>2.4.4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Sample Client (Echo)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7" w:history="1">
            <w:r w:rsidRPr="00AF6B7E">
              <w:rPr>
                <w:rStyle w:val="Hyperlink"/>
                <w:noProof/>
              </w:rPr>
              <w:t>2.4.5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Sample Client (Mailer)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8" w:history="1">
            <w:r w:rsidRPr="00AF6B7E">
              <w:rPr>
                <w:rStyle w:val="Hyperlink"/>
                <w:noProof/>
              </w:rPr>
              <w:t>2.4.6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ServerSocket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699" w:history="1">
            <w:r w:rsidRPr="00AF6B7E">
              <w:rPr>
                <w:rStyle w:val="Hyperlink"/>
                <w:noProof/>
              </w:rPr>
              <w:t>2.4.7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Echo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700" w:history="1">
            <w:r w:rsidRPr="00AF6B7E">
              <w:rPr>
                <w:rStyle w:val="Hyperlink"/>
                <w:noProof/>
              </w:rPr>
              <w:t>2.4.8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Concurrent Echo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701" w:history="1">
            <w:r w:rsidRPr="00AF6B7E">
              <w:rPr>
                <w:rStyle w:val="Hyperlink"/>
                <w:noProof/>
              </w:rPr>
              <w:t>2.4.9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Concurrent Echo Server (Threaded)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702" w:history="1">
            <w:r w:rsidRPr="00AF6B7E">
              <w:rPr>
                <w:rStyle w:val="Hyperlink"/>
                <w:noProof/>
                <w:lang w:val="en-US"/>
              </w:rPr>
              <w:t>2.4.10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  <w:lang w:val="en-US"/>
              </w:rPr>
              <w:t>Concurrent Echo Server (Limitierter Threadpool)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3703" w:history="1">
            <w:r w:rsidRPr="00AF6B7E">
              <w:rPr>
                <w:rStyle w:val="Hyperlink"/>
                <w:noProof/>
                <w:lang w:val="en-US"/>
              </w:rPr>
              <w:t>2.4.11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  <w:lang w:val="en-US"/>
              </w:rPr>
              <w:t>Concurrent Echo Server (Dynamischer Threadpool)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434" w:rsidRDefault="007F4434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543704" w:history="1">
            <w:r w:rsidRPr="00AF6B7E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F6B7E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5543664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5543665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DD3CE2">
        <w:t>vesys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5543666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1618CB" w:rsidP="003A70B0">
      <w:pPr>
        <w:pStyle w:val="ListParagraph"/>
        <w:numPr>
          <w:ilvl w:val="0"/>
          <w:numId w:val="2"/>
        </w:numPr>
      </w:pPr>
      <w:r>
        <w:t>Erstellen einer Verbindung zwischen zwei Rechnern mittels Sockets</w:t>
      </w:r>
    </w:p>
    <w:p w:rsidR="001618CB" w:rsidRDefault="001618CB" w:rsidP="003A70B0">
      <w:pPr>
        <w:pStyle w:val="ListParagraph"/>
        <w:numPr>
          <w:ilvl w:val="0"/>
          <w:numId w:val="2"/>
        </w:numPr>
      </w:pPr>
      <w:r>
        <w:t>Wissen über http Protokoll und Webserver</w:t>
      </w:r>
    </w:p>
    <w:p w:rsidR="001618CB" w:rsidRDefault="001618CB" w:rsidP="003A70B0">
      <w:pPr>
        <w:pStyle w:val="ListParagraph"/>
        <w:numPr>
          <w:ilvl w:val="0"/>
          <w:numId w:val="2"/>
        </w:numPr>
      </w:pPr>
      <w:r>
        <w:t>Implementieren einfacher Servlets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Prinzipien und Programmierung von RMI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Prinzipien von Webservices und Programmierung mittels JAXWS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Verwendung von Webservices mittels WSDL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Prinzipien und Programmierung von REST und deren Unterschiede zu SOA und ROA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Prinzipien der asynchronen Programmierung mittels JMS und Akka</w:t>
      </w:r>
    </w:p>
    <w:p w:rsidR="001618CB" w:rsidRDefault="001618CB" w:rsidP="001618CB">
      <w:pPr>
        <w:pStyle w:val="ListParagraph"/>
        <w:numPr>
          <w:ilvl w:val="0"/>
          <w:numId w:val="2"/>
        </w:numPr>
      </w:pPr>
      <w:r>
        <w:t>Entscheidung, welche der Technologien für eine Situation geeignet ist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5543667"/>
      <w:r>
        <w:t>Prüfungen</w:t>
      </w:r>
      <w:bookmarkEnd w:id="12"/>
      <w:bookmarkEnd w:id="13"/>
      <w:bookmarkEnd w:id="14"/>
      <w:bookmarkEnd w:id="15"/>
    </w:p>
    <w:p w:rsidR="001618CB" w:rsidRDefault="001618CB" w:rsidP="001618CB">
      <w:r>
        <w:t xml:space="preserve">Die Modulnote setzt sich zu 50% aus </w:t>
      </w:r>
      <w:r>
        <w:t>einer Semesterprüfung u</w:t>
      </w:r>
      <w:r>
        <w:t>nd einer Modulschlussprüfung zu 50% zusammen.</w:t>
      </w:r>
      <w:r>
        <w:t xml:space="preserve"> Zusätzlich müssen 4 von 8 Übungen erfüllt werden.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5543668"/>
      <w:r>
        <w:lastRenderedPageBreak/>
        <w:t>Woche 1</w:t>
      </w:r>
      <w:bookmarkEnd w:id="16"/>
    </w:p>
    <w:p w:rsidR="00973D65" w:rsidRDefault="001618CB" w:rsidP="001618CB">
      <w:pPr>
        <w:pStyle w:val="Heading2"/>
      </w:pPr>
      <w:bookmarkStart w:id="17" w:name="_Toc475543669"/>
      <w:r>
        <w:t>Definition of Distributed Systems</w:t>
      </w:r>
      <w:bookmarkEnd w:id="17"/>
    </w:p>
    <w:p w:rsidR="001618CB" w:rsidRDefault="001618CB" w:rsidP="001618CB">
      <w:pPr>
        <w:pStyle w:val="Heading3"/>
      </w:pPr>
      <w:bookmarkStart w:id="18" w:name="_Toc475543670"/>
      <w:r>
        <w:t>Definitions</w:t>
      </w:r>
      <w:bookmarkEnd w:id="18"/>
    </w:p>
    <w:p w:rsidR="00973D65" w:rsidRDefault="00AD71D7" w:rsidP="00AF65CF">
      <w:r>
        <w:rPr>
          <w:noProof/>
          <w:lang w:eastAsia="de-CH"/>
        </w:rPr>
        <w:drawing>
          <wp:inline distT="0" distB="0" distL="0" distR="0" wp14:anchorId="6346DD87" wp14:editId="30AD818D">
            <wp:extent cx="5760720" cy="2919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19" w:name="_Toc475543671"/>
      <w:r>
        <w:t>Classification</w:t>
      </w:r>
      <w:bookmarkEnd w:id="19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0B4FBB38" wp14:editId="0CCE0147">
            <wp:extent cx="5760720" cy="2890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0" w:name="_Toc475543672"/>
      <w:r>
        <w:lastRenderedPageBreak/>
        <w:t>Pros and Cons</w:t>
      </w:r>
      <w:bookmarkEnd w:id="20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5613C188" wp14:editId="4EF455D9">
            <wp:extent cx="5760720" cy="3116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1" w:name="_Toc475543673"/>
      <w:r>
        <w:t>Interaction Models</w:t>
      </w:r>
      <w:bookmarkEnd w:id="21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0E8E3EB3" wp14:editId="02081CD7">
            <wp:extent cx="5760720" cy="3065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2" w:name="_Toc475543674"/>
      <w:r>
        <w:lastRenderedPageBreak/>
        <w:t>Client/Server Model</w:t>
      </w:r>
      <w:bookmarkEnd w:id="22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0C472658" wp14:editId="2096C754">
            <wp:extent cx="5760720" cy="299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3" w:name="_Toc475543675"/>
      <w:r>
        <w:t>Communication Models</w:t>
      </w:r>
      <w:bookmarkEnd w:id="23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5369A551" wp14:editId="16F7EDC8">
            <wp:extent cx="5760720" cy="3030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D7" w:rsidRDefault="00AD71D7" w:rsidP="00AF65CF">
      <w:r>
        <w:rPr>
          <w:noProof/>
          <w:lang w:eastAsia="de-CH"/>
        </w:rPr>
        <w:lastRenderedPageBreak/>
        <w:drawing>
          <wp:inline distT="0" distB="0" distL="0" distR="0" wp14:anchorId="4069C941" wp14:editId="355A93E9">
            <wp:extent cx="5760720" cy="3016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3"/>
      </w:pPr>
      <w:bookmarkStart w:id="24" w:name="_Toc475543676"/>
      <w:r>
        <w:t>Communication Styles</w:t>
      </w:r>
      <w:bookmarkEnd w:id="24"/>
    </w:p>
    <w:p w:rsidR="001618CB" w:rsidRDefault="00AD71D7" w:rsidP="00AF65CF">
      <w:r>
        <w:rPr>
          <w:noProof/>
          <w:lang w:eastAsia="de-CH"/>
        </w:rPr>
        <w:drawing>
          <wp:inline distT="0" distB="0" distL="0" distR="0" wp14:anchorId="6EE92E8E" wp14:editId="02ABE06C">
            <wp:extent cx="5236308" cy="2601415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543" cy="26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D7" w:rsidRDefault="00AD71D7" w:rsidP="00AF65CF">
      <w:r>
        <w:rPr>
          <w:noProof/>
          <w:lang w:eastAsia="de-CH"/>
        </w:rPr>
        <w:drawing>
          <wp:inline distT="0" distB="0" distL="0" distR="0" wp14:anchorId="16CD32D4" wp14:editId="5923AD35">
            <wp:extent cx="5257232" cy="2876062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675" cy="28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1618CB">
      <w:pPr>
        <w:pStyle w:val="Heading2"/>
      </w:pPr>
      <w:bookmarkStart w:id="25" w:name="_Toc475543677"/>
      <w:r>
        <w:lastRenderedPageBreak/>
        <w:t>Challenges of Distributed Systems</w:t>
      </w:r>
      <w:bookmarkEnd w:id="25"/>
    </w:p>
    <w:p w:rsidR="001618CB" w:rsidRDefault="001618CB" w:rsidP="00E63D9A">
      <w:pPr>
        <w:pStyle w:val="Heading3"/>
      </w:pPr>
      <w:bookmarkStart w:id="26" w:name="_Toc475543678"/>
      <w:r>
        <w:t>Heterogeneity</w:t>
      </w:r>
      <w:bookmarkEnd w:id="26"/>
    </w:p>
    <w:p w:rsidR="001618CB" w:rsidRDefault="009F3BB6" w:rsidP="00AF65CF">
      <w:r>
        <w:rPr>
          <w:noProof/>
          <w:lang w:eastAsia="de-CH"/>
        </w:rPr>
        <w:drawing>
          <wp:inline distT="0" distB="0" distL="0" distR="0" wp14:anchorId="48B8B1F4" wp14:editId="708FC676">
            <wp:extent cx="5760720" cy="2512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27" w:name="_Toc475543679"/>
      <w:r>
        <w:t>Latency</w:t>
      </w:r>
      <w:bookmarkEnd w:id="27"/>
    </w:p>
    <w:p w:rsidR="001618CB" w:rsidRDefault="009F3BB6" w:rsidP="00AF65CF">
      <w:r>
        <w:rPr>
          <w:noProof/>
          <w:lang w:eastAsia="de-CH"/>
        </w:rPr>
        <w:drawing>
          <wp:inline distT="0" distB="0" distL="0" distR="0" wp14:anchorId="56BDA17D" wp14:editId="43E925BB">
            <wp:extent cx="5760720" cy="158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28" w:name="_Toc475543680"/>
      <w:r>
        <w:t>Security</w:t>
      </w:r>
      <w:bookmarkEnd w:id="28"/>
    </w:p>
    <w:p w:rsidR="001618CB" w:rsidRDefault="009F3BB6" w:rsidP="00AF65CF">
      <w:r>
        <w:rPr>
          <w:noProof/>
          <w:lang w:eastAsia="de-CH"/>
        </w:rPr>
        <w:drawing>
          <wp:inline distT="0" distB="0" distL="0" distR="0" wp14:anchorId="6259514C" wp14:editId="1790ACB3">
            <wp:extent cx="5760720" cy="3064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29" w:name="_Toc475543681"/>
      <w:r>
        <w:lastRenderedPageBreak/>
        <w:t>Scalability</w:t>
      </w:r>
      <w:bookmarkEnd w:id="29"/>
    </w:p>
    <w:p w:rsidR="001618CB" w:rsidRDefault="003A2772" w:rsidP="00AF65CF">
      <w:r>
        <w:rPr>
          <w:noProof/>
          <w:lang w:eastAsia="de-CH"/>
        </w:rPr>
        <w:drawing>
          <wp:inline distT="0" distB="0" distL="0" distR="0" wp14:anchorId="243E0B92" wp14:editId="7B4EB0E2">
            <wp:extent cx="5760720" cy="3030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30" w:name="_Toc475543682"/>
      <w:r>
        <w:t>Failures</w:t>
      </w:r>
      <w:bookmarkEnd w:id="30"/>
    </w:p>
    <w:p w:rsidR="001618CB" w:rsidRDefault="003A2772" w:rsidP="00AF65CF">
      <w:r>
        <w:rPr>
          <w:noProof/>
          <w:lang w:eastAsia="de-CH"/>
        </w:rPr>
        <w:drawing>
          <wp:inline distT="0" distB="0" distL="0" distR="0" wp14:anchorId="14E4CDEF" wp14:editId="28BCF8CE">
            <wp:extent cx="5760720" cy="283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31" w:name="_Toc475543683"/>
      <w:r>
        <w:lastRenderedPageBreak/>
        <w:t>Concurrency</w:t>
      </w:r>
      <w:bookmarkEnd w:id="31"/>
    </w:p>
    <w:p w:rsidR="001618CB" w:rsidRDefault="003A2772" w:rsidP="00AF65CF">
      <w:r>
        <w:rPr>
          <w:noProof/>
          <w:lang w:eastAsia="de-CH"/>
        </w:rPr>
        <w:drawing>
          <wp:inline distT="0" distB="0" distL="0" distR="0" wp14:anchorId="74A1CC67" wp14:editId="7E2B75E3">
            <wp:extent cx="5572369" cy="29219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8303" cy="29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1618CB" w:rsidP="00E63D9A">
      <w:pPr>
        <w:pStyle w:val="Heading3"/>
      </w:pPr>
      <w:bookmarkStart w:id="32" w:name="_Toc475543684"/>
      <w:r>
        <w:t>Consistency</w:t>
      </w:r>
      <w:bookmarkEnd w:id="32"/>
    </w:p>
    <w:p w:rsidR="001618CB" w:rsidRDefault="003A2772" w:rsidP="00AF65CF">
      <w:r>
        <w:rPr>
          <w:noProof/>
          <w:lang w:eastAsia="de-CH"/>
        </w:rPr>
        <w:drawing>
          <wp:inline distT="0" distB="0" distL="0" distR="0" wp14:anchorId="64568A03" wp14:editId="66F97B5D">
            <wp:extent cx="5369169" cy="2096296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012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CB" w:rsidRDefault="002D7DF1" w:rsidP="002D7DF1">
      <w:pPr>
        <w:pStyle w:val="Heading2"/>
      </w:pPr>
      <w:bookmarkStart w:id="33" w:name="_Toc475543685"/>
      <w:r>
        <w:t>Networking</w:t>
      </w:r>
      <w:bookmarkEnd w:id="33"/>
    </w:p>
    <w:p w:rsidR="002D7DF1" w:rsidRDefault="002D7DF1" w:rsidP="002D7DF1">
      <w:pPr>
        <w:pStyle w:val="Heading3"/>
      </w:pPr>
      <w:bookmarkStart w:id="34" w:name="_Toc475543686"/>
      <w:r>
        <w:t>Protocol &amp; Network Levels</w:t>
      </w:r>
      <w:bookmarkEnd w:id="34"/>
    </w:p>
    <w:p w:rsidR="002D7DF1" w:rsidRDefault="009E6AB5" w:rsidP="00AF65CF">
      <w:r>
        <w:rPr>
          <w:noProof/>
          <w:lang w:eastAsia="de-CH"/>
        </w:rPr>
        <w:drawing>
          <wp:inline distT="0" distB="0" distL="0" distR="0" wp14:anchorId="0BFE9CAB" wp14:editId="41CD0597">
            <wp:extent cx="5248837" cy="2938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1309" cy="29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5" w:name="_Toc475543687"/>
      <w:r>
        <w:lastRenderedPageBreak/>
        <w:t>IP Socket Connections</w:t>
      </w:r>
      <w:bookmarkEnd w:id="35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715C57E8" wp14:editId="7EA54841">
            <wp:extent cx="5760720" cy="31191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6" w:name="_Toc475543688"/>
      <w:r>
        <w:t>IP Addressing</w:t>
      </w:r>
      <w:bookmarkEnd w:id="36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25D1D1E3" wp14:editId="7D6DB712">
            <wp:extent cx="5760720" cy="2935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7" w:name="_Toc475543689"/>
      <w:r>
        <w:lastRenderedPageBreak/>
        <w:t>TCP/UDP Common Port Numbers</w:t>
      </w:r>
      <w:bookmarkEnd w:id="37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751523EC" wp14:editId="471014A3">
            <wp:extent cx="5760720" cy="31007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8" w:name="_Toc475543690"/>
      <w:r>
        <w:t>InetAddress</w:t>
      </w:r>
      <w:bookmarkEnd w:id="38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4EF48D73" wp14:editId="16E3659F">
            <wp:extent cx="5760720" cy="3064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3"/>
      </w:pPr>
      <w:bookmarkStart w:id="39" w:name="_Toc475543691"/>
      <w:r>
        <w:lastRenderedPageBreak/>
        <w:t>Network Interfaces</w:t>
      </w:r>
      <w:bookmarkEnd w:id="39"/>
    </w:p>
    <w:p w:rsidR="002D7DF1" w:rsidRDefault="008240CC" w:rsidP="00AF65CF">
      <w:r>
        <w:rPr>
          <w:noProof/>
          <w:lang w:eastAsia="de-CH"/>
        </w:rPr>
        <w:drawing>
          <wp:inline distT="0" distB="0" distL="0" distR="0" wp14:anchorId="2CBE4D5E" wp14:editId="1BAAE95D">
            <wp:extent cx="5760720" cy="2967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F1" w:rsidRDefault="002D7DF1" w:rsidP="002D7DF1">
      <w:pPr>
        <w:pStyle w:val="Heading2"/>
      </w:pPr>
      <w:bookmarkStart w:id="40" w:name="_Toc475543692"/>
      <w:r>
        <w:t>Sockets</w:t>
      </w:r>
      <w:bookmarkEnd w:id="40"/>
    </w:p>
    <w:p w:rsidR="002D7DF1" w:rsidRDefault="001E0A00" w:rsidP="001E0A00">
      <w:pPr>
        <w:pStyle w:val="Heading3"/>
      </w:pPr>
      <w:bookmarkStart w:id="41" w:name="_Toc475543693"/>
      <w:r>
        <w:t>Sockets</w:t>
      </w:r>
      <w:bookmarkEnd w:id="41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06C762F0" wp14:editId="2A2B55F9">
            <wp:extent cx="5760720" cy="30321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2" w:name="_Toc475543694"/>
      <w:r>
        <w:lastRenderedPageBreak/>
        <w:t>TCP Sockets</w:t>
      </w:r>
      <w:bookmarkEnd w:id="42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5B8E018E" wp14:editId="71DE8517">
            <wp:extent cx="5760720" cy="3002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3" w:name="_Toc475543695"/>
      <w:r>
        <w:t>Java Socket</w:t>
      </w:r>
      <w:bookmarkEnd w:id="43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00A4C1C4" wp14:editId="4BAA19CD">
            <wp:extent cx="5760720" cy="2918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CC" w:rsidRDefault="008240CC" w:rsidP="00AF65CF">
      <w:r>
        <w:rPr>
          <w:noProof/>
          <w:lang w:eastAsia="de-CH"/>
        </w:rPr>
        <w:lastRenderedPageBreak/>
        <w:drawing>
          <wp:inline distT="0" distB="0" distL="0" distR="0" wp14:anchorId="57AC9DA5" wp14:editId="1428B5E2">
            <wp:extent cx="5760720" cy="2954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CC" w:rsidRDefault="008240CC" w:rsidP="00AF65CF">
      <w:r>
        <w:rPr>
          <w:noProof/>
          <w:lang w:eastAsia="de-CH"/>
        </w:rPr>
        <w:drawing>
          <wp:inline distT="0" distB="0" distL="0" distR="0" wp14:anchorId="78D66B00" wp14:editId="54D3DF47">
            <wp:extent cx="5760720" cy="29394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4" w:name="_Toc475543696"/>
      <w:r>
        <w:lastRenderedPageBreak/>
        <w:t>Sample Client (Echo)</w:t>
      </w:r>
      <w:bookmarkEnd w:id="44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5F297F6E" wp14:editId="560A9A97">
            <wp:extent cx="5760720" cy="30981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5" w:name="_Toc475543697"/>
      <w:r>
        <w:t>Sample Client (Mailer)</w:t>
      </w:r>
      <w:bookmarkEnd w:id="45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6FD987D1" wp14:editId="073C4B86">
            <wp:extent cx="5760720" cy="2875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CC" w:rsidRDefault="008240CC" w:rsidP="00AF65CF">
      <w:r>
        <w:rPr>
          <w:noProof/>
          <w:lang w:eastAsia="de-CH"/>
        </w:rPr>
        <w:lastRenderedPageBreak/>
        <w:drawing>
          <wp:inline distT="0" distB="0" distL="0" distR="0" wp14:anchorId="2F2A0B0E" wp14:editId="7AF6D47A">
            <wp:extent cx="5760720" cy="3209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6" w:name="_Toc475543698"/>
      <w:r>
        <w:t>ServerSocket</w:t>
      </w:r>
      <w:bookmarkEnd w:id="46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6A423598" wp14:editId="090EEA01">
            <wp:extent cx="5760720" cy="237172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CC" w:rsidRDefault="008240CC" w:rsidP="00AF65CF">
      <w:r>
        <w:rPr>
          <w:noProof/>
          <w:lang w:eastAsia="de-CH"/>
        </w:rPr>
        <w:drawing>
          <wp:inline distT="0" distB="0" distL="0" distR="0" wp14:anchorId="1C33DD6A" wp14:editId="0CC1F611">
            <wp:extent cx="5760720" cy="2813685"/>
            <wp:effectExtent l="0" t="0" r="0" b="571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7" w:name="_Toc475543699"/>
      <w:r>
        <w:lastRenderedPageBreak/>
        <w:t>Echo Server</w:t>
      </w:r>
      <w:bookmarkEnd w:id="47"/>
    </w:p>
    <w:p w:rsidR="001E0A00" w:rsidRDefault="008240CC" w:rsidP="00AF65CF">
      <w:r>
        <w:rPr>
          <w:noProof/>
          <w:lang w:eastAsia="de-CH"/>
        </w:rPr>
        <w:drawing>
          <wp:inline distT="0" distB="0" distL="0" distR="0" wp14:anchorId="08099364" wp14:editId="7268130E">
            <wp:extent cx="5760720" cy="3175635"/>
            <wp:effectExtent l="0" t="0" r="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1E0A00" w:rsidP="001E0A00">
      <w:pPr>
        <w:pStyle w:val="Heading3"/>
      </w:pPr>
      <w:bookmarkStart w:id="48" w:name="_Toc475543700"/>
      <w:r>
        <w:t>Concurrent Echo Server</w:t>
      </w:r>
      <w:bookmarkEnd w:id="48"/>
    </w:p>
    <w:p w:rsidR="001E0A00" w:rsidRPr="00690CCB" w:rsidRDefault="00690CCB" w:rsidP="00690CCB">
      <w:pPr>
        <w:rPr>
          <w:b/>
        </w:rPr>
      </w:pPr>
      <w:r>
        <w:rPr>
          <w:noProof/>
          <w:lang w:eastAsia="de-CH"/>
        </w:rPr>
        <w:drawing>
          <wp:inline distT="0" distB="0" distL="0" distR="0" wp14:anchorId="1DAFF4FA" wp14:editId="0255DC16">
            <wp:extent cx="5760720" cy="263207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00" w:rsidRDefault="00690CCB" w:rsidP="00690CCB">
      <w:pPr>
        <w:pStyle w:val="Heading3"/>
      </w:pPr>
      <w:bookmarkStart w:id="49" w:name="_Toc475543701"/>
      <w:r>
        <w:t>Concurrent Echo Server (Threaded)</w:t>
      </w:r>
      <w:bookmarkEnd w:id="49"/>
    </w:p>
    <w:p w:rsidR="001E0A00" w:rsidRDefault="009C29C0" w:rsidP="00AF65CF">
      <w:r>
        <w:rPr>
          <w:noProof/>
          <w:lang w:eastAsia="de-CH"/>
        </w:rPr>
        <w:drawing>
          <wp:inline distT="0" distB="0" distL="0" distR="0" wp14:anchorId="32E8F37D" wp14:editId="2DD1BE6E">
            <wp:extent cx="5760720" cy="220726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C0" w:rsidRDefault="009C29C0" w:rsidP="00AF65CF">
      <w:r>
        <w:rPr>
          <w:noProof/>
          <w:lang w:eastAsia="de-CH"/>
        </w:rPr>
        <w:lastRenderedPageBreak/>
        <w:drawing>
          <wp:inline distT="0" distB="0" distL="0" distR="0" wp14:anchorId="62835F65" wp14:editId="64EF92EF">
            <wp:extent cx="5760720" cy="333819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CB" w:rsidRPr="00690CCB" w:rsidRDefault="00690CCB" w:rsidP="00690CCB">
      <w:pPr>
        <w:pStyle w:val="Heading3"/>
        <w:rPr>
          <w:lang w:val="en-US"/>
        </w:rPr>
      </w:pPr>
      <w:bookmarkStart w:id="50" w:name="_Toc475543702"/>
      <w:r w:rsidRPr="00690CCB">
        <w:rPr>
          <w:lang w:val="en-US"/>
        </w:rPr>
        <w:t>Concurrent Echo Server (Limitierter Threadpool)</w:t>
      </w:r>
      <w:bookmarkEnd w:id="50"/>
    </w:p>
    <w:p w:rsidR="002D7DF1" w:rsidRDefault="009C29C0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5E4D495" wp14:editId="46BC3856">
            <wp:extent cx="5760720" cy="303212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C0" w:rsidRDefault="009C29C0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DCA1DC6" wp14:editId="0DE5094D">
            <wp:extent cx="5760720" cy="3195955"/>
            <wp:effectExtent l="0" t="0" r="0" b="444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CB" w:rsidRDefault="00690CCB" w:rsidP="00690CCB">
      <w:pPr>
        <w:pStyle w:val="Heading3"/>
        <w:rPr>
          <w:lang w:val="en-US"/>
        </w:rPr>
      </w:pPr>
      <w:bookmarkStart w:id="51" w:name="_Toc475543703"/>
      <w:r>
        <w:rPr>
          <w:lang w:val="en-US"/>
        </w:rPr>
        <w:t>Concurrent Echo Server (Dynamischer Threadpool)</w:t>
      </w:r>
      <w:bookmarkEnd w:id="51"/>
    </w:p>
    <w:p w:rsidR="00690CCB" w:rsidRDefault="009C29C0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6A296AE" wp14:editId="467B6488">
            <wp:extent cx="5760720" cy="2867660"/>
            <wp:effectExtent l="0" t="0" r="0" b="889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C0" w:rsidRDefault="00D6278C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6CC8EA6" wp14:editId="70893697">
            <wp:extent cx="5760720" cy="301752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8C" w:rsidRPr="00690CCB" w:rsidRDefault="00D6278C" w:rsidP="00AF65CF">
      <w:pPr>
        <w:rPr>
          <w:lang w:val="en-US"/>
        </w:rPr>
      </w:pPr>
    </w:p>
    <w:p w:rsidR="00256002" w:rsidRDefault="00256002" w:rsidP="00256002">
      <w:pPr>
        <w:pStyle w:val="Heading1"/>
      </w:pPr>
      <w:bookmarkStart w:id="52" w:name="_Toc475543704"/>
      <w:r>
        <w:lastRenderedPageBreak/>
        <w:t>Woche 2</w:t>
      </w:r>
      <w:bookmarkEnd w:id="52"/>
    </w:p>
    <w:p w:rsidR="00256002" w:rsidRDefault="00256002" w:rsidP="00AF65CF">
      <w:r>
        <w:t>TODO</w:t>
      </w:r>
    </w:p>
    <w:p w:rsidR="00256002" w:rsidRPr="00AF65CF" w:rsidRDefault="00256002" w:rsidP="00AF65CF"/>
    <w:sectPr w:rsidR="00256002" w:rsidRPr="00AF65CF" w:rsidSect="00164DB6">
      <w:headerReference w:type="default" r:id="rId49"/>
      <w:footerReference w:type="default" r:id="rId5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DBE" w:rsidRDefault="00CE1DBE" w:rsidP="006B5E49">
      <w:pPr>
        <w:spacing w:after="0" w:line="240" w:lineRule="auto"/>
      </w:pPr>
      <w:r>
        <w:separator/>
      </w:r>
    </w:p>
  </w:endnote>
  <w:endnote w:type="continuationSeparator" w:id="0">
    <w:p w:rsidR="00CE1DBE" w:rsidRDefault="00CE1DBE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3854C3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7F4434">
      <w:rPr>
        <w:noProof/>
      </w:rPr>
      <w:t>19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7F4434">
      <w:rPr>
        <w:noProof/>
      </w:rPr>
      <w:t>22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DBE" w:rsidRDefault="00CE1DBE" w:rsidP="006B5E49">
      <w:pPr>
        <w:spacing w:after="0" w:line="240" w:lineRule="auto"/>
      </w:pPr>
      <w:r>
        <w:separator/>
      </w:r>
    </w:p>
  </w:footnote>
  <w:footnote w:type="continuationSeparator" w:id="0">
    <w:p w:rsidR="00CE1DBE" w:rsidRDefault="00CE1DBE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3854C3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C64"/>
    <w:rsid w:val="0001007A"/>
    <w:rsid w:val="00057AA2"/>
    <w:rsid w:val="000A251E"/>
    <w:rsid w:val="000E01D5"/>
    <w:rsid w:val="000E0DEE"/>
    <w:rsid w:val="00105030"/>
    <w:rsid w:val="0012397E"/>
    <w:rsid w:val="00160860"/>
    <w:rsid w:val="001618CB"/>
    <w:rsid w:val="00164748"/>
    <w:rsid w:val="00164DB6"/>
    <w:rsid w:val="001974BC"/>
    <w:rsid w:val="001A52D5"/>
    <w:rsid w:val="001A6B64"/>
    <w:rsid w:val="001E0A00"/>
    <w:rsid w:val="001E32AD"/>
    <w:rsid w:val="00256002"/>
    <w:rsid w:val="0026725B"/>
    <w:rsid w:val="002865EA"/>
    <w:rsid w:val="002D7DF1"/>
    <w:rsid w:val="003037A4"/>
    <w:rsid w:val="0033460C"/>
    <w:rsid w:val="00337C64"/>
    <w:rsid w:val="00342602"/>
    <w:rsid w:val="003854C3"/>
    <w:rsid w:val="0038683A"/>
    <w:rsid w:val="003917D7"/>
    <w:rsid w:val="003A2772"/>
    <w:rsid w:val="003A70B0"/>
    <w:rsid w:val="003B27B1"/>
    <w:rsid w:val="003D5735"/>
    <w:rsid w:val="003E53D8"/>
    <w:rsid w:val="004254A8"/>
    <w:rsid w:val="004A1E60"/>
    <w:rsid w:val="004B5461"/>
    <w:rsid w:val="004B776C"/>
    <w:rsid w:val="00510030"/>
    <w:rsid w:val="0067227E"/>
    <w:rsid w:val="00690CCB"/>
    <w:rsid w:val="00695C4B"/>
    <w:rsid w:val="006A6BF8"/>
    <w:rsid w:val="006B5E49"/>
    <w:rsid w:val="006D62FC"/>
    <w:rsid w:val="006E2F0C"/>
    <w:rsid w:val="006E35E8"/>
    <w:rsid w:val="007B0CD9"/>
    <w:rsid w:val="007F4434"/>
    <w:rsid w:val="008240CC"/>
    <w:rsid w:val="008502CA"/>
    <w:rsid w:val="008C1085"/>
    <w:rsid w:val="008D68BE"/>
    <w:rsid w:val="00923291"/>
    <w:rsid w:val="0095096E"/>
    <w:rsid w:val="009637E6"/>
    <w:rsid w:val="00973D65"/>
    <w:rsid w:val="00990E7F"/>
    <w:rsid w:val="009B342F"/>
    <w:rsid w:val="009C29C0"/>
    <w:rsid w:val="009E6AB5"/>
    <w:rsid w:val="009F3BB6"/>
    <w:rsid w:val="00A271AB"/>
    <w:rsid w:val="00AD71D7"/>
    <w:rsid w:val="00AF65CF"/>
    <w:rsid w:val="00AF7A48"/>
    <w:rsid w:val="00B25571"/>
    <w:rsid w:val="00B70D48"/>
    <w:rsid w:val="00B7241C"/>
    <w:rsid w:val="00BB78F3"/>
    <w:rsid w:val="00BC693F"/>
    <w:rsid w:val="00BC7B70"/>
    <w:rsid w:val="00BF0C5F"/>
    <w:rsid w:val="00C36948"/>
    <w:rsid w:val="00C569D5"/>
    <w:rsid w:val="00C6413D"/>
    <w:rsid w:val="00C931E0"/>
    <w:rsid w:val="00CC1F1F"/>
    <w:rsid w:val="00CE1DBE"/>
    <w:rsid w:val="00D6278C"/>
    <w:rsid w:val="00DD04C4"/>
    <w:rsid w:val="00DD3CE2"/>
    <w:rsid w:val="00DD6959"/>
    <w:rsid w:val="00DE60A2"/>
    <w:rsid w:val="00DF1936"/>
    <w:rsid w:val="00DF7648"/>
    <w:rsid w:val="00E376F9"/>
    <w:rsid w:val="00E52C9A"/>
    <w:rsid w:val="00E571CE"/>
    <w:rsid w:val="00E63D9A"/>
    <w:rsid w:val="00EB766F"/>
    <w:rsid w:val="00F34BB8"/>
    <w:rsid w:val="00F40999"/>
    <w:rsid w:val="00F44376"/>
    <w:rsid w:val="00F969C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5AF4A3"/>
  <w15:chartTrackingRefBased/>
  <w15:docId w15:val="{B8983BFF-D92A-4B8D-9066-CC8BED2F8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BE3750-92A5-4C98-8E5A-6ED4C356B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23</Pages>
  <Words>729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20</cp:revision>
  <dcterms:created xsi:type="dcterms:W3CDTF">2017-02-20T14:46:00Z</dcterms:created>
  <dcterms:modified xsi:type="dcterms:W3CDTF">2017-02-22T15:18:00Z</dcterms:modified>
</cp:coreProperties>
</file>