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907D11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740B" w:rsidRPr="00B4740B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B4740B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093F74" w:rsidRPr="00093F74">
                                  <w:rPr>
                                    <w:sz w:val="40"/>
                                    <w:szCs w:val="40"/>
                                  </w:rPr>
                                  <w:t>Lineare Algebra und Geometrie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(</w:t>
                                </w:r>
                                <w:r w:rsidR="00093F74">
                                  <w:rPr>
                                    <w:sz w:val="40"/>
                                    <w:szCs w:val="40"/>
                                  </w:rPr>
                                  <w:t>lag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E73585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4740B" w:rsidRPr="00B4740B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B4740B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093F74" w:rsidRPr="00093F74">
                            <w:rPr>
                              <w:sz w:val="40"/>
                              <w:szCs w:val="40"/>
                            </w:rPr>
                            <w:t>Lineare Algebra und Geometrie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(</w:t>
                          </w:r>
                          <w:r w:rsidR="00093F74">
                            <w:rPr>
                              <w:sz w:val="40"/>
                              <w:szCs w:val="40"/>
                            </w:rPr>
                            <w:t>lag</w:t>
                          </w:r>
                          <w:r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C05370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607499" w:history="1">
            <w:r w:rsidR="00C05370" w:rsidRPr="00CC21BD">
              <w:rPr>
                <w:rStyle w:val="Hyperlink"/>
                <w:noProof/>
              </w:rPr>
              <w:t>1</w:t>
            </w:r>
            <w:r w:rsidR="00C05370">
              <w:rPr>
                <w:rFonts w:eastAsiaTheme="minorEastAsia"/>
                <w:noProof/>
                <w:lang w:eastAsia="de-CH"/>
              </w:rPr>
              <w:tab/>
            </w:r>
            <w:r w:rsidR="00C05370" w:rsidRPr="00CC21BD">
              <w:rPr>
                <w:rStyle w:val="Hyperlink"/>
                <w:noProof/>
              </w:rPr>
              <w:t>Einleitung</w:t>
            </w:r>
            <w:r w:rsidR="00C05370">
              <w:rPr>
                <w:noProof/>
                <w:webHidden/>
              </w:rPr>
              <w:tab/>
            </w:r>
            <w:r w:rsidR="00C05370">
              <w:rPr>
                <w:noProof/>
                <w:webHidden/>
              </w:rPr>
              <w:fldChar w:fldCharType="begin"/>
            </w:r>
            <w:r w:rsidR="00C05370">
              <w:rPr>
                <w:noProof/>
                <w:webHidden/>
              </w:rPr>
              <w:instrText xml:space="preserve"> PAGEREF _Toc463607499 \h </w:instrText>
            </w:r>
            <w:r w:rsidR="00C05370">
              <w:rPr>
                <w:noProof/>
                <w:webHidden/>
              </w:rPr>
            </w:r>
            <w:r w:rsidR="00C05370">
              <w:rPr>
                <w:noProof/>
                <w:webHidden/>
              </w:rPr>
              <w:fldChar w:fldCharType="separate"/>
            </w:r>
            <w:r w:rsidR="00C05370">
              <w:rPr>
                <w:noProof/>
                <w:webHidden/>
              </w:rPr>
              <w:t>3</w:t>
            </w:r>
            <w:r w:rsidR="00C05370"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00" w:history="1">
            <w:r w:rsidRPr="00CC21BD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01" w:history="1">
            <w:r w:rsidRPr="00CC21BD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02" w:history="1">
            <w:r w:rsidRPr="00CC21BD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607503" w:history="1">
            <w:r w:rsidRPr="00CC21BD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Woche 1 &amp;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04" w:history="1">
            <w:r w:rsidRPr="00CC21BD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Lineare Gleichungen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05" w:history="1">
            <w:r w:rsidRPr="00CC21BD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Lineare Gleichung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06" w:history="1">
            <w:r w:rsidRPr="00CC21BD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Lösung einer linearen Gleichung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07" w:history="1">
            <w:r w:rsidRPr="00CC21BD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Lineare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08" w:history="1">
            <w:r w:rsidRPr="00CC21BD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Lineare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09" w:history="1">
            <w:r w:rsidRPr="00CC21BD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Lösungsmenge eines linearen Gleichungssystems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10" w:history="1">
            <w:r w:rsidRPr="00CC21BD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Homogenes Gleichungssystem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11" w:history="1">
            <w:r w:rsidRPr="00CC21BD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Matrixdarstellung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12" w:history="1">
            <w:r w:rsidRPr="00CC21BD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Multiplikation einer Matrix mit einem Vektor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13" w:history="1">
            <w:r w:rsidRPr="00CC21BD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Algorithmen zur Lösung linearer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14" w:history="1">
            <w:r w:rsidRPr="00CC21BD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Äquivalente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15" w:history="1">
            <w:r w:rsidRPr="00CC21BD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Zeilenstufenform einer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16" w:history="1">
            <w:r w:rsidRPr="00CC21BD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Elementare Zeilenumformungen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17" w:history="1">
            <w:r w:rsidRPr="00CC21BD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Gauss 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18" w:history="1">
            <w:r w:rsidRPr="00CC21BD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Reduzierte Zeilenstufenform einer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19" w:history="1">
            <w:r w:rsidRPr="00CC21BD">
              <w:rPr>
                <w:rStyle w:val="Hyperlink"/>
                <w:noProof/>
              </w:rPr>
              <w:t>2.3.6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Gauss-Jordan 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20" w:history="1">
            <w:r w:rsidRPr="00CC21BD">
              <w:rPr>
                <w:rStyle w:val="Hyperlink"/>
                <w:noProof/>
              </w:rPr>
              <w:t>2.3.7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Rang einer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21" w:history="1">
            <w:r w:rsidRPr="00CC21BD">
              <w:rPr>
                <w:rStyle w:val="Hyperlink"/>
                <w:noProof/>
              </w:rPr>
              <w:t>2.3.8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Lösbarkeitskriterien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607522" w:history="1">
            <w:r w:rsidRPr="00CC21BD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23" w:history="1">
            <w:r w:rsidRPr="00CC21BD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Spezielle Matrizen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24" w:history="1">
            <w:r w:rsidRPr="00CC21BD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Grösse von Matrizen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25" w:history="1">
            <w:r w:rsidRPr="00CC21BD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Quadratische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26" w:history="1">
            <w:r w:rsidRPr="00CC21BD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Nullmatrix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27" w:history="1">
            <w:r w:rsidRPr="00CC21BD">
              <w:rPr>
                <w:rStyle w:val="Hyperlink"/>
                <w:noProof/>
              </w:rPr>
              <w:t>3.1.4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Diagonal- und Einheitsmatrix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28" w:history="1">
            <w:r w:rsidRPr="00CC21BD">
              <w:rPr>
                <w:rStyle w:val="Hyperlink"/>
                <w:noProof/>
              </w:rPr>
              <w:t>3.1.5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Spalten- und Zeilenmatrix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29" w:history="1">
            <w:r w:rsidRPr="00CC21BD">
              <w:rPr>
                <w:rStyle w:val="Hyperlink"/>
                <w:noProof/>
              </w:rPr>
              <w:t>3.1.6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Dreiecksmatrix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30" w:history="1">
            <w:r w:rsidRPr="00CC21BD">
              <w:rPr>
                <w:rStyle w:val="Hyperlink"/>
                <w:noProof/>
              </w:rPr>
              <w:t>3.1.7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Symmetrische und schiefsymmetrische Matrizen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31" w:history="1">
            <w:r w:rsidRPr="00CC21BD">
              <w:rPr>
                <w:rStyle w:val="Hyperlink"/>
                <w:noProof/>
              </w:rPr>
              <w:t>3.1.8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Gleichheit von Matrizen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32" w:history="1">
            <w:r w:rsidRPr="00CC21BD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Operationen auf Matrizen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33" w:history="1">
            <w:r w:rsidRPr="00CC21BD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Addition und Subtraktion von Matrizen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34" w:history="1">
            <w:r w:rsidRPr="00CC21BD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Skalare Multiplikation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35" w:history="1">
            <w:r w:rsidRPr="00CC21BD">
              <w:rPr>
                <w:rStyle w:val="Hyperlink"/>
                <w:noProof/>
              </w:rPr>
              <w:t>3.2.3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Rechenregeln für die Addition und skalare Multiplikation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36" w:history="1">
            <w:r w:rsidRPr="00CC21BD">
              <w:rPr>
                <w:rStyle w:val="Hyperlink"/>
                <w:noProof/>
              </w:rPr>
              <w:t>3.2.4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Linearkombination von Matrizen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37" w:history="1">
            <w:r w:rsidRPr="00CC21BD">
              <w:rPr>
                <w:rStyle w:val="Hyperlink"/>
                <w:noProof/>
              </w:rPr>
              <w:t>3.2.5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Matrizenmultiplikation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38" w:history="1">
            <w:r w:rsidRPr="00CC21BD">
              <w:rPr>
                <w:rStyle w:val="Hyperlink"/>
                <w:noProof/>
              </w:rPr>
              <w:t>3.2.6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Rechenregeln bei Matrizenmultiplikationen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607539" w:history="1">
            <w:r w:rsidRPr="00CC21BD">
              <w:rPr>
                <w:rStyle w:val="Hyperlink"/>
                <w:noProof/>
              </w:rPr>
              <w:t>3.2.7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Transponierte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370" w:rsidRDefault="00C05370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607540" w:history="1">
            <w:r w:rsidRPr="00CC21BD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21BD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_Toc463607540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3607499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3607500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0F5C5C">
        <w:t>lag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3607501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C274C0" w:rsidP="003A70B0">
      <w:pPr>
        <w:pStyle w:val="Listenabsatz"/>
        <w:numPr>
          <w:ilvl w:val="0"/>
          <w:numId w:val="2"/>
        </w:numPr>
      </w:pPr>
      <w:r>
        <w:t>Vektorräume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Matrix-Algebra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Vektor-Geometrie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Lineare und affine Abbildungen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Ergänzungen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3607502"/>
      <w:r>
        <w:t>Prüfungen</w:t>
      </w:r>
      <w:bookmarkEnd w:id="12"/>
      <w:bookmarkEnd w:id="13"/>
      <w:bookmarkEnd w:id="14"/>
      <w:bookmarkEnd w:id="15"/>
    </w:p>
    <w:p w:rsidR="00701767" w:rsidRDefault="00701767" w:rsidP="00701767">
      <w:r>
        <w:t>Die Modulnote setzt sich zu 50% aus zwei Semesterprüfungen zu je 25% und einer Modulschlussprüfung zu 50% zusammen.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3607503"/>
      <w:r>
        <w:lastRenderedPageBreak/>
        <w:t>Woche 1</w:t>
      </w:r>
      <w:r w:rsidR="00F56B84">
        <w:t xml:space="preserve"> &amp; 2</w:t>
      </w:r>
      <w:bookmarkEnd w:id="16"/>
    </w:p>
    <w:p w:rsidR="00880D9B" w:rsidRPr="00880D9B" w:rsidRDefault="00880D9B" w:rsidP="00880D9B">
      <w:pPr>
        <w:pStyle w:val="berschrift2"/>
      </w:pPr>
      <w:bookmarkStart w:id="17" w:name="_Toc463607504"/>
      <w:r>
        <w:t>Lineare Gleichungen</w:t>
      </w:r>
      <w:bookmarkEnd w:id="17"/>
    </w:p>
    <w:p w:rsidR="00973D65" w:rsidRDefault="0079694A" w:rsidP="00880D9B">
      <w:pPr>
        <w:pStyle w:val="berschrift3"/>
      </w:pPr>
      <w:bookmarkStart w:id="18" w:name="_Toc463607505"/>
      <w:r>
        <w:t>Lineare Gleichung</w:t>
      </w:r>
      <w:bookmarkEnd w:id="18"/>
    </w:p>
    <w:p w:rsidR="0079694A" w:rsidRDefault="00947063" w:rsidP="00AF65CF">
      <w:r>
        <w:rPr>
          <w:noProof/>
          <w:lang w:eastAsia="de-CH"/>
        </w:rPr>
        <w:drawing>
          <wp:inline distT="0" distB="0" distL="0" distR="0" wp14:anchorId="792AD5E5" wp14:editId="7B5CA654">
            <wp:extent cx="5588000" cy="33231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3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703B8A" w:rsidP="00BE500C">
      <w:pPr>
        <w:pStyle w:val="berschrift3"/>
      </w:pPr>
      <w:bookmarkStart w:id="19" w:name="_Toc463607506"/>
      <w:r>
        <w:t>Lösung einer linearen Gleichung</w:t>
      </w:r>
      <w:bookmarkEnd w:id="19"/>
    </w:p>
    <w:p w:rsidR="0079694A" w:rsidRDefault="00793D05" w:rsidP="00AF65CF">
      <w:r>
        <w:rPr>
          <w:noProof/>
          <w:lang w:eastAsia="de-CH"/>
        </w:rPr>
        <w:drawing>
          <wp:inline distT="0" distB="0" distL="0" distR="0" wp14:anchorId="2C65D356" wp14:editId="59695698">
            <wp:extent cx="5671128" cy="2281079"/>
            <wp:effectExtent l="0" t="0" r="635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28" cy="22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F6" w:rsidRDefault="003C2BF6" w:rsidP="005E2CD6">
      <w:pPr>
        <w:pStyle w:val="berschrift2"/>
      </w:pPr>
      <w:bookmarkStart w:id="20" w:name="_Toc463607507"/>
      <w:r>
        <w:lastRenderedPageBreak/>
        <w:t>Lineare Gleichungssysteme</w:t>
      </w:r>
      <w:bookmarkEnd w:id="20"/>
    </w:p>
    <w:p w:rsidR="0079694A" w:rsidRDefault="005E2CD6" w:rsidP="003C2BF6">
      <w:pPr>
        <w:pStyle w:val="berschrift3"/>
      </w:pPr>
      <w:bookmarkStart w:id="21" w:name="_Toc463607508"/>
      <w:r>
        <w:t>Lineare Gleichungssysteme</w:t>
      </w:r>
      <w:bookmarkEnd w:id="21"/>
    </w:p>
    <w:p w:rsidR="005E2CD6" w:rsidRDefault="00793D05" w:rsidP="00AF65CF">
      <w:r>
        <w:rPr>
          <w:noProof/>
          <w:lang w:eastAsia="de-CH"/>
        </w:rPr>
        <w:drawing>
          <wp:inline distT="0" distB="0" distL="0" distR="0" wp14:anchorId="392BE295" wp14:editId="63A02E0A">
            <wp:extent cx="5670550" cy="2223341"/>
            <wp:effectExtent l="0" t="0" r="635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2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D6" w:rsidRDefault="00956979" w:rsidP="003C2BF6">
      <w:pPr>
        <w:pStyle w:val="berschrift3"/>
      </w:pPr>
      <w:bookmarkStart w:id="22" w:name="_Toc463607509"/>
      <w:r>
        <w:t>Lösungsmenge eines linearen Gleichungssystems</w:t>
      </w:r>
      <w:bookmarkEnd w:id="22"/>
    </w:p>
    <w:p w:rsidR="00956979" w:rsidRDefault="00946085" w:rsidP="00AF65CF">
      <w:r>
        <w:rPr>
          <w:noProof/>
          <w:lang w:eastAsia="de-CH"/>
        </w:rPr>
        <w:drawing>
          <wp:inline distT="0" distB="0" distL="0" distR="0" wp14:anchorId="13133384" wp14:editId="62AC086C">
            <wp:extent cx="5760720" cy="281559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85" w:rsidRDefault="00946085" w:rsidP="00AF65CF">
      <w:r>
        <w:rPr>
          <w:noProof/>
          <w:lang w:eastAsia="de-CH"/>
        </w:rPr>
        <w:drawing>
          <wp:inline distT="0" distB="0" distL="0" distR="0" wp14:anchorId="7CCBFD49" wp14:editId="38C0C27F">
            <wp:extent cx="5760720" cy="290957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87" w:rsidRDefault="00EA7987" w:rsidP="00AF65CF">
      <w:r>
        <w:rPr>
          <w:noProof/>
          <w:lang w:eastAsia="de-CH"/>
        </w:rPr>
        <w:lastRenderedPageBreak/>
        <w:drawing>
          <wp:inline distT="0" distB="0" distL="0" distR="0" wp14:anchorId="55F2480B" wp14:editId="4AC2B9E4">
            <wp:extent cx="5760720" cy="1480185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92" w:rsidRDefault="00F90B92" w:rsidP="00AF65CF">
      <w:r>
        <w:rPr>
          <w:noProof/>
          <w:lang w:eastAsia="de-CH"/>
        </w:rPr>
        <w:drawing>
          <wp:inline distT="0" distB="0" distL="0" distR="0" wp14:anchorId="2B624F40" wp14:editId="7587018B">
            <wp:extent cx="5760720" cy="28397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2133D0" w:rsidP="003C2BF6">
      <w:pPr>
        <w:pStyle w:val="berschrift3"/>
      </w:pPr>
      <w:bookmarkStart w:id="23" w:name="_Toc463607510"/>
      <w:r>
        <w:t>Homogenes Gleichungssystem</w:t>
      </w:r>
      <w:bookmarkEnd w:id="23"/>
    </w:p>
    <w:p w:rsidR="0079694A" w:rsidRPr="00605830" w:rsidRDefault="00605830" w:rsidP="00AF65CF">
      <w:r>
        <w:rPr>
          <w:noProof/>
          <w:lang w:eastAsia="de-CH"/>
        </w:rPr>
        <w:drawing>
          <wp:inline distT="0" distB="0" distL="0" distR="0" wp14:anchorId="575333A5" wp14:editId="2DF12E6A">
            <wp:extent cx="5760720" cy="349504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0B54CC" w:rsidP="003C2BF6">
      <w:pPr>
        <w:pStyle w:val="berschrift3"/>
      </w:pPr>
      <w:bookmarkStart w:id="24" w:name="_Toc463607511"/>
      <w:r>
        <w:lastRenderedPageBreak/>
        <w:t>Matrixdarstellung</w:t>
      </w:r>
      <w:bookmarkEnd w:id="24"/>
    </w:p>
    <w:p w:rsidR="000B54CC" w:rsidRDefault="00605830" w:rsidP="00AF65CF">
      <w:r>
        <w:rPr>
          <w:noProof/>
          <w:lang w:eastAsia="de-CH"/>
        </w:rPr>
        <w:drawing>
          <wp:inline distT="0" distB="0" distL="0" distR="0" wp14:anchorId="188E5A73" wp14:editId="28309B43">
            <wp:extent cx="5609318" cy="313112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183" cy="31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2" w:rsidRDefault="00856AB2" w:rsidP="00AF65CF">
      <w:r>
        <w:rPr>
          <w:noProof/>
          <w:lang w:eastAsia="de-CH"/>
        </w:rPr>
        <w:drawing>
          <wp:inline distT="0" distB="0" distL="0" distR="0" wp14:anchorId="6BC116A1" wp14:editId="698E0EA7">
            <wp:extent cx="5624946" cy="2034950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4368" cy="203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3" w:rsidRDefault="001576D3" w:rsidP="00AF65CF">
      <w:r>
        <w:rPr>
          <w:noProof/>
          <w:lang w:eastAsia="de-CH"/>
        </w:rPr>
        <w:drawing>
          <wp:inline distT="0" distB="0" distL="0" distR="0" wp14:anchorId="09D519BA" wp14:editId="4F48AE1D">
            <wp:extent cx="5628534" cy="33528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160" cy="33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3C2BF6">
      <w:pPr>
        <w:pStyle w:val="berschrift3"/>
      </w:pPr>
      <w:bookmarkStart w:id="25" w:name="_Toc463607512"/>
      <w:r>
        <w:lastRenderedPageBreak/>
        <w:t>Multiplikation einer Matrix mit einem Vektor</w:t>
      </w:r>
      <w:bookmarkEnd w:id="25"/>
    </w:p>
    <w:p w:rsidR="000B54CC" w:rsidRDefault="00534458" w:rsidP="00AF65CF">
      <w:r>
        <w:rPr>
          <w:noProof/>
          <w:lang w:eastAsia="de-CH"/>
        </w:rPr>
        <w:drawing>
          <wp:inline distT="0" distB="0" distL="0" distR="0" wp14:anchorId="324C7B8F" wp14:editId="3B2CDB71">
            <wp:extent cx="5760720" cy="366331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F7" w:rsidRDefault="00405460" w:rsidP="00AF65CF">
      <w:r>
        <w:rPr>
          <w:noProof/>
          <w:lang w:eastAsia="de-CH"/>
        </w:rPr>
        <w:drawing>
          <wp:inline distT="0" distB="0" distL="0" distR="0" wp14:anchorId="42EB4442" wp14:editId="56A67962">
            <wp:extent cx="5760720" cy="37058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F7" w:rsidRDefault="00A549F7" w:rsidP="00A549F7">
      <w:pPr>
        <w:pStyle w:val="berschrift2"/>
      </w:pPr>
      <w:bookmarkStart w:id="26" w:name="_Toc463607513"/>
      <w:r>
        <w:lastRenderedPageBreak/>
        <w:t>Algorithmen zur Lösung linearer Gleichungssysteme</w:t>
      </w:r>
      <w:bookmarkEnd w:id="26"/>
    </w:p>
    <w:p w:rsidR="0087062B" w:rsidRDefault="0087062B" w:rsidP="00C30B11">
      <w:pPr>
        <w:pStyle w:val="berschrift3"/>
      </w:pPr>
      <w:bookmarkStart w:id="27" w:name="_Toc463607514"/>
      <w:r>
        <w:t>Äquivalente Gleichungssysteme</w:t>
      </w:r>
      <w:bookmarkEnd w:id="27"/>
    </w:p>
    <w:p w:rsidR="0087062B" w:rsidRPr="0087062B" w:rsidRDefault="0087062B" w:rsidP="0087062B">
      <w:r>
        <w:rPr>
          <w:noProof/>
          <w:lang w:eastAsia="de-CH"/>
        </w:rPr>
        <w:drawing>
          <wp:inline distT="0" distB="0" distL="0" distR="0" wp14:anchorId="4B8B8389" wp14:editId="4241FDEE">
            <wp:extent cx="5760720" cy="31623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A549F7">
      <w:pPr>
        <w:pStyle w:val="berschrift3"/>
      </w:pPr>
      <w:bookmarkStart w:id="28" w:name="_Toc463607515"/>
      <w:r>
        <w:t>Zeilenstufenform einer Matrix</w:t>
      </w:r>
      <w:bookmarkEnd w:id="28"/>
    </w:p>
    <w:p w:rsidR="000B54CC" w:rsidRDefault="000D28C0" w:rsidP="00AF65CF">
      <w:r>
        <w:rPr>
          <w:noProof/>
          <w:lang w:eastAsia="de-CH"/>
        </w:rPr>
        <w:drawing>
          <wp:inline distT="0" distB="0" distL="0" distR="0" wp14:anchorId="78B76129" wp14:editId="2E174999">
            <wp:extent cx="5760720" cy="329120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E0" w:rsidRDefault="00D56EE0" w:rsidP="00AF65CF">
      <w:r>
        <w:rPr>
          <w:noProof/>
          <w:lang w:eastAsia="de-CH"/>
        </w:rPr>
        <w:lastRenderedPageBreak/>
        <w:drawing>
          <wp:inline distT="0" distB="0" distL="0" distR="0" wp14:anchorId="4E6F350B" wp14:editId="1B52C542">
            <wp:extent cx="5760720" cy="3637280"/>
            <wp:effectExtent l="0" t="0" r="0" b="127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A549F7">
      <w:pPr>
        <w:pStyle w:val="berschrift3"/>
      </w:pPr>
      <w:bookmarkStart w:id="29" w:name="_Toc463607516"/>
      <w:r>
        <w:t>Elementare Z</w:t>
      </w:r>
      <w:r w:rsidRPr="00A549F7">
        <w:rPr>
          <w:rStyle w:val="berschrift3Zchn"/>
        </w:rPr>
        <w:t>e</w:t>
      </w:r>
      <w:r>
        <w:t>ilenumformungen</w:t>
      </w:r>
      <w:bookmarkEnd w:id="29"/>
    </w:p>
    <w:p w:rsidR="000B54CC" w:rsidRDefault="00041204" w:rsidP="00AF65CF">
      <w:r>
        <w:rPr>
          <w:noProof/>
          <w:lang w:eastAsia="de-CH"/>
        </w:rPr>
        <w:drawing>
          <wp:inline distT="0" distB="0" distL="0" distR="0" wp14:anchorId="51663BC8" wp14:editId="5A105A72">
            <wp:extent cx="5760720" cy="2868295"/>
            <wp:effectExtent l="0" t="0" r="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B72443" w:rsidP="00A549F7">
      <w:pPr>
        <w:pStyle w:val="berschrift3"/>
      </w:pPr>
      <w:bookmarkStart w:id="30" w:name="_Toc463607517"/>
      <w:r>
        <w:lastRenderedPageBreak/>
        <w:t>Gauss Verfahren</w:t>
      </w:r>
      <w:bookmarkEnd w:id="30"/>
    </w:p>
    <w:p w:rsidR="000B54CC" w:rsidRDefault="0048657E" w:rsidP="00AF65CF">
      <w:r>
        <w:rPr>
          <w:noProof/>
          <w:lang w:eastAsia="de-CH"/>
        </w:rPr>
        <w:drawing>
          <wp:inline distT="0" distB="0" distL="0" distR="0" wp14:anchorId="406AABBE" wp14:editId="574B7A2E">
            <wp:extent cx="5048250" cy="2536924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25" cy="25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2C" w:rsidRDefault="0058292C" w:rsidP="00AF65CF">
      <w:r>
        <w:rPr>
          <w:noProof/>
          <w:lang w:eastAsia="de-CH"/>
        </w:rPr>
        <w:drawing>
          <wp:inline distT="0" distB="0" distL="0" distR="0" wp14:anchorId="059B0E9B" wp14:editId="288C0642">
            <wp:extent cx="5038725" cy="3161979"/>
            <wp:effectExtent l="0" t="0" r="0" b="63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2018" cy="31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2C" w:rsidRDefault="0058292C" w:rsidP="00AF65CF">
      <w:r>
        <w:rPr>
          <w:noProof/>
          <w:lang w:eastAsia="de-CH"/>
        </w:rPr>
        <w:drawing>
          <wp:inline distT="0" distB="0" distL="0" distR="0" wp14:anchorId="1ED8E36D" wp14:editId="01999116">
            <wp:extent cx="5074920" cy="28194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7198" cy="28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E7" w:rsidRDefault="003F77AA" w:rsidP="003F77AA">
      <w:pPr>
        <w:pStyle w:val="berschrift3"/>
      </w:pPr>
      <w:bookmarkStart w:id="31" w:name="_Toc463607518"/>
      <w:r>
        <w:lastRenderedPageBreak/>
        <w:t>Reduzierte Zeilenstufenform einer Matrix</w:t>
      </w:r>
      <w:bookmarkEnd w:id="31"/>
    </w:p>
    <w:p w:rsidR="003F77AA" w:rsidRDefault="0028735D" w:rsidP="003F77AA">
      <w:r>
        <w:rPr>
          <w:noProof/>
          <w:lang w:eastAsia="de-CH"/>
        </w:rPr>
        <w:drawing>
          <wp:inline distT="0" distB="0" distL="0" distR="0" wp14:anchorId="7B5FAD37" wp14:editId="208507FA">
            <wp:extent cx="5419725" cy="2647732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600" cy="26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D" w:rsidRDefault="0028735D" w:rsidP="003F77AA">
      <w:r>
        <w:rPr>
          <w:noProof/>
          <w:lang w:eastAsia="de-CH"/>
        </w:rPr>
        <w:drawing>
          <wp:inline distT="0" distB="0" distL="0" distR="0" wp14:anchorId="2A8FBD8A" wp14:editId="6767280E">
            <wp:extent cx="5429250" cy="322511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242" cy="3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D" w:rsidRDefault="0028735D" w:rsidP="003F77AA">
      <w:r>
        <w:rPr>
          <w:noProof/>
          <w:lang w:eastAsia="de-CH"/>
        </w:rPr>
        <w:drawing>
          <wp:inline distT="0" distB="0" distL="0" distR="0" wp14:anchorId="7B788184" wp14:editId="590D9C63">
            <wp:extent cx="5448300" cy="1063596"/>
            <wp:effectExtent l="0" t="0" r="0" b="381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870" cy="10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A" w:rsidRDefault="003F77AA" w:rsidP="003F77AA">
      <w:pPr>
        <w:pStyle w:val="berschrift3"/>
      </w:pPr>
      <w:bookmarkStart w:id="32" w:name="_Toc463607519"/>
      <w:r>
        <w:lastRenderedPageBreak/>
        <w:t>Gauss-Jordan Verfahren</w:t>
      </w:r>
      <w:bookmarkEnd w:id="32"/>
    </w:p>
    <w:p w:rsidR="003F77AA" w:rsidRDefault="003F5B87" w:rsidP="003F77AA">
      <w:r>
        <w:rPr>
          <w:noProof/>
          <w:lang w:eastAsia="de-CH"/>
        </w:rPr>
        <w:drawing>
          <wp:inline distT="0" distB="0" distL="0" distR="0" wp14:anchorId="7A35707B" wp14:editId="6F291BD0">
            <wp:extent cx="5334000" cy="303506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347" cy="30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3F77AA">
      <w:r>
        <w:rPr>
          <w:noProof/>
          <w:lang w:eastAsia="de-CH"/>
        </w:rPr>
        <w:drawing>
          <wp:inline distT="0" distB="0" distL="0" distR="0" wp14:anchorId="171CE197" wp14:editId="4A072E67">
            <wp:extent cx="5353050" cy="3181619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8108" cy="31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3F77AA">
      <w:r>
        <w:rPr>
          <w:noProof/>
          <w:lang w:eastAsia="de-CH"/>
        </w:rPr>
        <w:drawing>
          <wp:inline distT="0" distB="0" distL="0" distR="0" wp14:anchorId="108C0960" wp14:editId="67506730">
            <wp:extent cx="5353050" cy="219267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4288" cy="21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A" w:rsidRDefault="003F77AA" w:rsidP="003F77AA">
      <w:pPr>
        <w:pStyle w:val="berschrift3"/>
      </w:pPr>
      <w:bookmarkStart w:id="33" w:name="_Toc463607520"/>
      <w:r>
        <w:lastRenderedPageBreak/>
        <w:t>Rang einer Matrix</w:t>
      </w:r>
      <w:bookmarkEnd w:id="33"/>
    </w:p>
    <w:p w:rsidR="003F77AA" w:rsidRDefault="00DD5B7A" w:rsidP="003F77AA">
      <w:r>
        <w:rPr>
          <w:noProof/>
          <w:lang w:eastAsia="de-CH"/>
        </w:rPr>
        <w:drawing>
          <wp:inline distT="0" distB="0" distL="0" distR="0" wp14:anchorId="129388F0" wp14:editId="40F91343">
            <wp:extent cx="5610225" cy="3028358"/>
            <wp:effectExtent l="0" t="0" r="0" b="63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3821" cy="30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A" w:rsidRDefault="003F77AA" w:rsidP="003F77AA">
      <w:pPr>
        <w:pStyle w:val="berschrift3"/>
      </w:pPr>
      <w:bookmarkStart w:id="34" w:name="_Toc463607521"/>
      <w:r>
        <w:t>Lösbarkeitskriterien</w:t>
      </w:r>
      <w:bookmarkEnd w:id="34"/>
    </w:p>
    <w:p w:rsidR="003F77AA" w:rsidRDefault="0040550F" w:rsidP="003F77AA">
      <w:r>
        <w:rPr>
          <w:noProof/>
          <w:lang w:eastAsia="de-CH"/>
        </w:rPr>
        <w:drawing>
          <wp:inline distT="0" distB="0" distL="0" distR="0" wp14:anchorId="2E64D465" wp14:editId="6D350579">
            <wp:extent cx="5581650" cy="2069124"/>
            <wp:effectExtent l="0" t="0" r="0" b="762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07" w:rsidRDefault="0040550F" w:rsidP="00AF65CF">
      <w:r>
        <w:rPr>
          <w:noProof/>
          <w:lang w:eastAsia="de-CH"/>
        </w:rPr>
        <w:drawing>
          <wp:inline distT="0" distB="0" distL="0" distR="0" wp14:anchorId="261FEA8B" wp14:editId="3175AC71">
            <wp:extent cx="5593080" cy="3195429"/>
            <wp:effectExtent l="0" t="0" r="7620" b="508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4449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AF65CF">
      <w:r>
        <w:rPr>
          <w:noProof/>
          <w:lang w:eastAsia="de-CH"/>
        </w:rPr>
        <w:lastRenderedPageBreak/>
        <w:drawing>
          <wp:inline distT="0" distB="0" distL="0" distR="0" wp14:anchorId="0A652BA4" wp14:editId="6647FC15">
            <wp:extent cx="5591175" cy="3387863"/>
            <wp:effectExtent l="0" t="0" r="0" b="317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5" cy="33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E5419C" w:rsidP="00AF65CF">
      <w:r>
        <w:rPr>
          <w:noProof/>
          <w:lang w:eastAsia="de-CH"/>
        </w:rPr>
        <w:drawing>
          <wp:inline distT="0" distB="0" distL="0" distR="0" wp14:anchorId="729E92BC" wp14:editId="48701FB9">
            <wp:extent cx="5560191" cy="3486150"/>
            <wp:effectExtent l="0" t="0" r="2540" b="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0942" cy="34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AF65CF"/>
    <w:p w:rsidR="000141E4" w:rsidRDefault="000141E4" w:rsidP="003F77AA">
      <w:pPr>
        <w:pStyle w:val="berschrift1"/>
      </w:pPr>
      <w:bookmarkStart w:id="35" w:name="_Toc463607522"/>
      <w:r>
        <w:lastRenderedPageBreak/>
        <w:t xml:space="preserve">Woche </w:t>
      </w:r>
      <w:r w:rsidR="003F77AA">
        <w:t>3</w:t>
      </w:r>
      <w:bookmarkEnd w:id="35"/>
    </w:p>
    <w:p w:rsidR="003F77AA" w:rsidRDefault="00071B97" w:rsidP="00071B97">
      <w:pPr>
        <w:pStyle w:val="berschrift2"/>
      </w:pPr>
      <w:bookmarkStart w:id="36" w:name="_Toc463607523"/>
      <w:r>
        <w:t>Spezielle Matrizen</w:t>
      </w:r>
      <w:bookmarkEnd w:id="36"/>
    </w:p>
    <w:p w:rsidR="00071B97" w:rsidRDefault="00B657AF" w:rsidP="00B657AF">
      <w:pPr>
        <w:pStyle w:val="berschrift3"/>
      </w:pPr>
      <w:bookmarkStart w:id="37" w:name="_Toc463607524"/>
      <w:r>
        <w:t>Grösse von Matrizen</w:t>
      </w:r>
      <w:bookmarkEnd w:id="37"/>
    </w:p>
    <w:p w:rsidR="00B657AF" w:rsidRDefault="001850CC" w:rsidP="00B657AF">
      <w:r>
        <w:rPr>
          <w:noProof/>
          <w:lang w:eastAsia="de-CH"/>
        </w:rPr>
        <w:drawing>
          <wp:inline distT="0" distB="0" distL="0" distR="0" wp14:anchorId="107DC591" wp14:editId="4410F87C">
            <wp:extent cx="4937760" cy="3238500"/>
            <wp:effectExtent l="0" t="0" r="0" b="0"/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8939" cy="32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AF" w:rsidRDefault="00B657AF" w:rsidP="00B657AF">
      <w:pPr>
        <w:pStyle w:val="berschrift3"/>
      </w:pPr>
      <w:bookmarkStart w:id="38" w:name="_Toc463607525"/>
      <w:r>
        <w:t>Quadratische Matrix</w:t>
      </w:r>
      <w:bookmarkEnd w:id="38"/>
    </w:p>
    <w:p w:rsidR="00B657AF" w:rsidRDefault="001850CC" w:rsidP="001850CC">
      <w:pPr>
        <w:jc w:val="left"/>
      </w:pPr>
      <w:r>
        <w:rPr>
          <w:noProof/>
          <w:lang w:eastAsia="de-CH"/>
        </w:rPr>
        <w:drawing>
          <wp:inline distT="0" distB="0" distL="0" distR="0" wp14:anchorId="5A197859" wp14:editId="1E2ADD3A">
            <wp:extent cx="4930444" cy="2897832"/>
            <wp:effectExtent l="0" t="0" r="3810" b="0"/>
            <wp:docPr id="147" name="Grafi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6689" cy="29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AF" w:rsidRDefault="00B657AF" w:rsidP="00B657AF">
      <w:pPr>
        <w:pStyle w:val="berschrift3"/>
      </w:pPr>
      <w:bookmarkStart w:id="39" w:name="_Toc463607526"/>
      <w:r>
        <w:lastRenderedPageBreak/>
        <w:t>Nullmatrix</w:t>
      </w:r>
      <w:bookmarkEnd w:id="39"/>
    </w:p>
    <w:p w:rsidR="00B657AF" w:rsidRDefault="0022336E" w:rsidP="00B657AF">
      <w:r>
        <w:rPr>
          <w:noProof/>
          <w:lang w:eastAsia="de-CH"/>
        </w:rPr>
        <w:drawing>
          <wp:inline distT="0" distB="0" distL="0" distR="0" wp14:anchorId="6D75CD50" wp14:editId="5B526EB2">
            <wp:extent cx="4923129" cy="2360085"/>
            <wp:effectExtent l="0" t="0" r="0" b="2540"/>
            <wp:docPr id="148" name="Grafi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7890" cy="236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AF" w:rsidRDefault="00B657AF" w:rsidP="00B657AF">
      <w:pPr>
        <w:pStyle w:val="berschrift3"/>
      </w:pPr>
      <w:bookmarkStart w:id="40" w:name="_Toc463607527"/>
      <w:r>
        <w:t>Diagonal- und Einheitsmatrix</w:t>
      </w:r>
      <w:bookmarkEnd w:id="40"/>
    </w:p>
    <w:p w:rsidR="00B657AF" w:rsidRDefault="005C0ED7" w:rsidP="00B657AF">
      <w:r>
        <w:rPr>
          <w:noProof/>
          <w:lang w:eastAsia="de-CH"/>
        </w:rPr>
        <w:drawing>
          <wp:inline distT="0" distB="0" distL="0" distR="0" wp14:anchorId="046D8D97" wp14:editId="79DD950C">
            <wp:extent cx="4945075" cy="3177342"/>
            <wp:effectExtent l="0" t="0" r="8255" b="4445"/>
            <wp:docPr id="149" name="Grafi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1625" cy="318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AF" w:rsidRDefault="00B657AF" w:rsidP="00B657AF">
      <w:pPr>
        <w:pStyle w:val="berschrift3"/>
      </w:pPr>
      <w:bookmarkStart w:id="41" w:name="_Toc463607528"/>
      <w:r>
        <w:t>Spalten- und Zeilenmatrix</w:t>
      </w:r>
      <w:bookmarkEnd w:id="41"/>
    </w:p>
    <w:p w:rsidR="00B657AF" w:rsidRDefault="007F3A05" w:rsidP="00B657AF">
      <w:r>
        <w:rPr>
          <w:noProof/>
          <w:lang w:eastAsia="de-CH"/>
        </w:rPr>
        <w:drawing>
          <wp:inline distT="0" distB="0" distL="0" distR="0" wp14:anchorId="44ABDA3B" wp14:editId="0FDFE06E">
            <wp:extent cx="5054803" cy="2499541"/>
            <wp:effectExtent l="0" t="0" r="0" b="0"/>
            <wp:docPr id="150" name="Grafi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4106" cy="25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AF" w:rsidRDefault="00B657AF" w:rsidP="00B657AF">
      <w:pPr>
        <w:pStyle w:val="berschrift3"/>
      </w:pPr>
      <w:bookmarkStart w:id="42" w:name="_Toc463607529"/>
      <w:r>
        <w:lastRenderedPageBreak/>
        <w:t>Dreiecksmatrix</w:t>
      </w:r>
      <w:bookmarkEnd w:id="42"/>
    </w:p>
    <w:p w:rsidR="00B657AF" w:rsidRDefault="000B5E60" w:rsidP="00B657AF">
      <w:r>
        <w:rPr>
          <w:noProof/>
          <w:lang w:eastAsia="de-CH"/>
        </w:rPr>
        <w:drawing>
          <wp:inline distT="0" distB="0" distL="0" distR="0" wp14:anchorId="1AB18B05" wp14:editId="282EF4FE">
            <wp:extent cx="4641554" cy="2531059"/>
            <wp:effectExtent l="0" t="0" r="6985" b="3175"/>
            <wp:docPr id="151" name="Grafik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1305" cy="25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AF" w:rsidRPr="00B657AF" w:rsidRDefault="00B657AF" w:rsidP="00B657AF">
      <w:pPr>
        <w:pStyle w:val="berschrift3"/>
      </w:pPr>
      <w:bookmarkStart w:id="43" w:name="_Toc463607530"/>
      <w:r>
        <w:t>Symmetrische und schiefsymmetrische Matrizen</w:t>
      </w:r>
      <w:bookmarkEnd w:id="43"/>
    </w:p>
    <w:p w:rsidR="00B657AF" w:rsidRDefault="00627145" w:rsidP="003F77AA">
      <w:r>
        <w:rPr>
          <w:noProof/>
          <w:lang w:eastAsia="de-CH"/>
        </w:rPr>
        <w:drawing>
          <wp:inline distT="0" distB="0" distL="0" distR="0" wp14:anchorId="2C797444" wp14:editId="4A6E0CD3">
            <wp:extent cx="4572000" cy="2841875"/>
            <wp:effectExtent l="0" t="0" r="0" b="0"/>
            <wp:docPr id="152" name="Grafi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8670" cy="28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45" w:rsidRDefault="00627145" w:rsidP="00627145">
      <w:pPr>
        <w:pStyle w:val="berschrift3"/>
      </w:pPr>
      <w:bookmarkStart w:id="44" w:name="_Toc463607531"/>
      <w:r>
        <w:t>Gleichheit von Matrizen</w:t>
      </w:r>
      <w:bookmarkEnd w:id="44"/>
    </w:p>
    <w:p w:rsidR="00627145" w:rsidRDefault="00627145" w:rsidP="003F77AA">
      <w:r>
        <w:rPr>
          <w:noProof/>
          <w:lang w:eastAsia="de-CH"/>
        </w:rPr>
        <w:drawing>
          <wp:inline distT="0" distB="0" distL="0" distR="0" wp14:anchorId="7AEED65C" wp14:editId="37A29437">
            <wp:extent cx="4630521" cy="2682250"/>
            <wp:effectExtent l="0" t="0" r="0" b="3810"/>
            <wp:docPr id="153" name="Grafi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1696" cy="27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97" w:rsidRDefault="00071B97" w:rsidP="00071B97">
      <w:pPr>
        <w:pStyle w:val="berschrift2"/>
      </w:pPr>
      <w:bookmarkStart w:id="45" w:name="_Toc463607532"/>
      <w:r>
        <w:lastRenderedPageBreak/>
        <w:t>Operationen auf Matrizen</w:t>
      </w:r>
      <w:bookmarkEnd w:id="45"/>
    </w:p>
    <w:p w:rsidR="00071B97" w:rsidRDefault="008529FA" w:rsidP="008529FA">
      <w:pPr>
        <w:pStyle w:val="berschrift3"/>
      </w:pPr>
      <w:bookmarkStart w:id="46" w:name="_Toc463607533"/>
      <w:r>
        <w:t>Addition und Subtraktion von Matrizen</w:t>
      </w:r>
      <w:bookmarkEnd w:id="46"/>
    </w:p>
    <w:p w:rsidR="008529FA" w:rsidRDefault="003D64A4" w:rsidP="008529FA">
      <w:r>
        <w:rPr>
          <w:noProof/>
          <w:lang w:eastAsia="de-CH"/>
        </w:rPr>
        <w:drawing>
          <wp:inline distT="0" distB="0" distL="0" distR="0" wp14:anchorId="731CC124" wp14:editId="312A8701">
            <wp:extent cx="4748969" cy="2845613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8327" cy="28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FA" w:rsidRPr="008529FA" w:rsidRDefault="008529FA" w:rsidP="008529FA">
      <w:pPr>
        <w:pStyle w:val="berschrift3"/>
      </w:pPr>
      <w:bookmarkStart w:id="47" w:name="_Toc463607534"/>
      <w:r>
        <w:t>Skalare Multiplikation</w:t>
      </w:r>
      <w:bookmarkEnd w:id="47"/>
    </w:p>
    <w:p w:rsidR="00071B97" w:rsidRDefault="003D64A4" w:rsidP="003F77AA">
      <w:r>
        <w:rPr>
          <w:noProof/>
          <w:lang w:eastAsia="de-CH"/>
        </w:rPr>
        <w:drawing>
          <wp:inline distT="0" distB="0" distL="0" distR="0" wp14:anchorId="4789EDD5" wp14:editId="1175CE43">
            <wp:extent cx="4813401" cy="2790838"/>
            <wp:effectExtent l="0" t="0" r="635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5259" cy="28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FA" w:rsidRDefault="008529FA" w:rsidP="008529FA">
      <w:pPr>
        <w:pStyle w:val="berschrift3"/>
      </w:pPr>
      <w:bookmarkStart w:id="48" w:name="_Toc463607535"/>
      <w:r>
        <w:t>Rechenregeln für die Addition und skalare Multiplikation</w:t>
      </w:r>
      <w:bookmarkEnd w:id="48"/>
    </w:p>
    <w:p w:rsidR="008529FA" w:rsidRDefault="001F54B3" w:rsidP="008529FA">
      <w:r>
        <w:rPr>
          <w:noProof/>
          <w:lang w:eastAsia="de-CH"/>
        </w:rPr>
        <w:drawing>
          <wp:inline distT="0" distB="0" distL="0" distR="0" wp14:anchorId="6F76978F" wp14:editId="33A14422">
            <wp:extent cx="4813300" cy="2251193"/>
            <wp:effectExtent l="0" t="0" r="635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3662" cy="22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FA" w:rsidRDefault="008529FA" w:rsidP="008529FA">
      <w:pPr>
        <w:pStyle w:val="berschrift3"/>
      </w:pPr>
      <w:bookmarkStart w:id="49" w:name="_Toc463607536"/>
      <w:r>
        <w:lastRenderedPageBreak/>
        <w:t>Linearkombination von Matrizen</w:t>
      </w:r>
      <w:bookmarkEnd w:id="49"/>
    </w:p>
    <w:p w:rsidR="008529FA" w:rsidRDefault="00AD13C0" w:rsidP="008529FA">
      <w:r>
        <w:rPr>
          <w:noProof/>
          <w:lang w:eastAsia="de-CH"/>
        </w:rPr>
        <w:drawing>
          <wp:inline distT="0" distB="0" distL="0" distR="0" wp14:anchorId="4CBF9781" wp14:editId="6D2410D1">
            <wp:extent cx="5032857" cy="2691180"/>
            <wp:effectExtent l="0" t="0" r="0" b="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2676" cy="27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6B" w:rsidRDefault="00386E6B" w:rsidP="008529FA">
      <w:r>
        <w:rPr>
          <w:noProof/>
          <w:lang w:eastAsia="de-CH"/>
        </w:rPr>
        <w:drawing>
          <wp:inline distT="0" distB="0" distL="0" distR="0" wp14:anchorId="1BA623C7" wp14:editId="4FB75AE4">
            <wp:extent cx="5047488" cy="1697518"/>
            <wp:effectExtent l="0" t="0" r="127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1969" cy="17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FA" w:rsidRDefault="008529FA" w:rsidP="008529FA">
      <w:pPr>
        <w:pStyle w:val="berschrift3"/>
      </w:pPr>
      <w:bookmarkStart w:id="50" w:name="_Toc463607537"/>
      <w:r>
        <w:t>Matrizenmultiplikation</w:t>
      </w:r>
      <w:bookmarkEnd w:id="50"/>
    </w:p>
    <w:p w:rsidR="008529FA" w:rsidRDefault="00A304AD" w:rsidP="008529FA">
      <w:r>
        <w:rPr>
          <w:noProof/>
          <w:lang w:eastAsia="de-CH"/>
        </w:rPr>
        <w:drawing>
          <wp:inline distT="0" distB="0" distL="0" distR="0" wp14:anchorId="4826AF40" wp14:editId="0F1DFC99">
            <wp:extent cx="5076748" cy="2218279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7679" cy="22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AD" w:rsidRDefault="00A304AD" w:rsidP="008529FA">
      <w:r>
        <w:rPr>
          <w:noProof/>
          <w:lang w:eastAsia="de-CH"/>
        </w:rPr>
        <w:drawing>
          <wp:inline distT="0" distB="0" distL="0" distR="0" wp14:anchorId="0C7044F7" wp14:editId="4A1260DE">
            <wp:extent cx="5113324" cy="1590586"/>
            <wp:effectExtent l="0" t="0" r="0" b="0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3397" cy="15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AD" w:rsidRDefault="00A304AD" w:rsidP="008529FA">
      <w:r>
        <w:rPr>
          <w:noProof/>
          <w:lang w:eastAsia="de-CH"/>
        </w:rPr>
        <w:lastRenderedPageBreak/>
        <w:drawing>
          <wp:inline distT="0" distB="0" distL="0" distR="0" wp14:anchorId="3E1AF3C6" wp14:editId="2B06C594">
            <wp:extent cx="4813401" cy="3068861"/>
            <wp:effectExtent l="0" t="0" r="6350" b="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5716" cy="30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AD" w:rsidRDefault="00A304AD" w:rsidP="008529FA">
      <w:r>
        <w:rPr>
          <w:noProof/>
          <w:lang w:eastAsia="de-CH"/>
        </w:rPr>
        <w:drawing>
          <wp:inline distT="0" distB="0" distL="0" distR="0" wp14:anchorId="3DD67FA7" wp14:editId="68EC0F0B">
            <wp:extent cx="4857292" cy="2966203"/>
            <wp:effectExtent l="0" t="0" r="635" b="5715"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4487" cy="29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AD" w:rsidRDefault="00A304AD" w:rsidP="008529FA">
      <w:r>
        <w:rPr>
          <w:noProof/>
          <w:lang w:eastAsia="de-CH"/>
        </w:rPr>
        <w:drawing>
          <wp:inline distT="0" distB="0" distL="0" distR="0" wp14:anchorId="430A0FFB" wp14:editId="7413FB1A">
            <wp:extent cx="4879238" cy="2058832"/>
            <wp:effectExtent l="0" t="0" r="0" b="0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1851" cy="207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10" w:rsidRDefault="00316E10" w:rsidP="008529FA">
      <w:r>
        <w:rPr>
          <w:noProof/>
          <w:lang w:eastAsia="de-CH"/>
        </w:rPr>
        <w:lastRenderedPageBreak/>
        <w:drawing>
          <wp:inline distT="0" distB="0" distL="0" distR="0" wp14:anchorId="3D951C5E" wp14:editId="1C6E08CF">
            <wp:extent cx="4945075" cy="2427295"/>
            <wp:effectExtent l="0" t="0" r="8255" b="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7451" cy="24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FA" w:rsidRDefault="008529FA" w:rsidP="008529FA">
      <w:pPr>
        <w:pStyle w:val="berschrift3"/>
      </w:pPr>
      <w:bookmarkStart w:id="51" w:name="_Toc463607538"/>
      <w:r>
        <w:t>Rechenregeln bei Matrizenmultiplikationen</w:t>
      </w:r>
      <w:bookmarkEnd w:id="51"/>
    </w:p>
    <w:p w:rsidR="008529FA" w:rsidRDefault="00316E10" w:rsidP="008529FA">
      <w:r>
        <w:rPr>
          <w:noProof/>
          <w:lang w:eastAsia="de-CH"/>
        </w:rPr>
        <w:drawing>
          <wp:inline distT="0" distB="0" distL="0" distR="0" wp14:anchorId="4454ABB1" wp14:editId="7F4B6B81">
            <wp:extent cx="5046980" cy="1764106"/>
            <wp:effectExtent l="0" t="0" r="1270" b="7620"/>
            <wp:docPr id="141" name="Grafi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8315" cy="17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3E" w:rsidRDefault="008A1A3E" w:rsidP="008529FA">
      <w:r>
        <w:rPr>
          <w:noProof/>
          <w:lang w:eastAsia="de-CH"/>
        </w:rPr>
        <w:drawing>
          <wp:inline distT="0" distB="0" distL="0" distR="0" wp14:anchorId="0B683BA3" wp14:editId="38C494C9">
            <wp:extent cx="5062118" cy="3142062"/>
            <wp:effectExtent l="0" t="0" r="5715" b="1270"/>
            <wp:docPr id="142" name="Grafi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5389" cy="31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97" w:rsidRDefault="008529FA" w:rsidP="003F77AA">
      <w:pPr>
        <w:pStyle w:val="berschrift3"/>
      </w:pPr>
      <w:bookmarkStart w:id="52" w:name="_Toc463607539"/>
      <w:r>
        <w:lastRenderedPageBreak/>
        <w:t>Transponierte Matrix</w:t>
      </w:r>
      <w:bookmarkEnd w:id="52"/>
    </w:p>
    <w:p w:rsidR="00071B97" w:rsidRDefault="00194D06" w:rsidP="003F77AA">
      <w:r>
        <w:rPr>
          <w:noProof/>
          <w:lang w:eastAsia="de-CH"/>
        </w:rPr>
        <w:drawing>
          <wp:inline distT="0" distB="0" distL="0" distR="0" wp14:anchorId="688CC22D" wp14:editId="7B022C69">
            <wp:extent cx="4900930" cy="2921002"/>
            <wp:effectExtent l="0" t="0" r="0" b="0"/>
            <wp:docPr id="143" name="Grafi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6823" cy="29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06" w:rsidRDefault="00194D06" w:rsidP="003F77AA">
      <w:r>
        <w:rPr>
          <w:noProof/>
          <w:lang w:eastAsia="de-CH"/>
        </w:rPr>
        <w:drawing>
          <wp:inline distT="0" distB="0" distL="0" distR="0" wp14:anchorId="1D6E9FD9" wp14:editId="37F70A4B">
            <wp:extent cx="4901184" cy="1643453"/>
            <wp:effectExtent l="0" t="0" r="0" b="0"/>
            <wp:docPr id="144" name="Grafi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8922" cy="16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06" w:rsidRDefault="00194D06" w:rsidP="003F77AA">
      <w:r>
        <w:rPr>
          <w:noProof/>
          <w:lang w:eastAsia="de-CH"/>
        </w:rPr>
        <w:drawing>
          <wp:inline distT="0" distB="0" distL="0" distR="0" wp14:anchorId="1B52BD82" wp14:editId="503CEB08">
            <wp:extent cx="4952390" cy="3134003"/>
            <wp:effectExtent l="0" t="0" r="635" b="9525"/>
            <wp:docPr id="145" name="Grafi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8964" cy="31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97" w:rsidRDefault="00071B97" w:rsidP="003F77AA"/>
    <w:p w:rsidR="0006056F" w:rsidRDefault="0006056F" w:rsidP="00071B97">
      <w:pPr>
        <w:pStyle w:val="berschrift1"/>
      </w:pPr>
      <w:bookmarkStart w:id="53" w:name="_Toc463607540"/>
      <w:r>
        <w:lastRenderedPageBreak/>
        <w:t>Woche 4</w:t>
      </w:r>
      <w:bookmarkEnd w:id="53"/>
    </w:p>
    <w:p w:rsidR="0006056F" w:rsidRPr="003F77AA" w:rsidRDefault="0006056F" w:rsidP="003F77AA"/>
    <w:sectPr w:rsidR="0006056F" w:rsidRPr="003F77AA" w:rsidSect="00164DB6">
      <w:headerReference w:type="default" r:id="rId64"/>
      <w:footerReference w:type="default" r:id="rId6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7D11" w:rsidRDefault="00907D11" w:rsidP="006B5E49">
      <w:pPr>
        <w:spacing w:after="0" w:line="240" w:lineRule="auto"/>
      </w:pPr>
      <w:r>
        <w:separator/>
      </w:r>
    </w:p>
  </w:endnote>
  <w:endnote w:type="continuationSeparator" w:id="0">
    <w:p w:rsidR="00907D11" w:rsidRDefault="00907D11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E936A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C05370">
      <w:rPr>
        <w:noProof/>
      </w:rPr>
      <w:t>7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C05370">
      <w:rPr>
        <w:noProof/>
      </w:rPr>
      <w:t>24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7D11" w:rsidRDefault="00907D11" w:rsidP="006B5E49">
      <w:pPr>
        <w:spacing w:after="0" w:line="240" w:lineRule="auto"/>
      </w:pPr>
      <w:r>
        <w:separator/>
      </w:r>
    </w:p>
  </w:footnote>
  <w:footnote w:type="continuationSeparator" w:id="0">
    <w:p w:rsidR="00907D11" w:rsidRDefault="00907D11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4944B1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40B"/>
    <w:rsid w:val="00001C11"/>
    <w:rsid w:val="0001007A"/>
    <w:rsid w:val="000141E4"/>
    <w:rsid w:val="00041204"/>
    <w:rsid w:val="00057AA2"/>
    <w:rsid w:val="0006056F"/>
    <w:rsid w:val="00071B97"/>
    <w:rsid w:val="000819FC"/>
    <w:rsid w:val="00093F74"/>
    <w:rsid w:val="000A251E"/>
    <w:rsid w:val="000B54CC"/>
    <w:rsid w:val="000B5E60"/>
    <w:rsid w:val="000D28C0"/>
    <w:rsid w:val="000E01D5"/>
    <w:rsid w:val="000E0DEE"/>
    <w:rsid w:val="000F5C5C"/>
    <w:rsid w:val="00105030"/>
    <w:rsid w:val="0012397E"/>
    <w:rsid w:val="00135871"/>
    <w:rsid w:val="001576D3"/>
    <w:rsid w:val="00160860"/>
    <w:rsid w:val="00164748"/>
    <w:rsid w:val="00164DB6"/>
    <w:rsid w:val="001850CC"/>
    <w:rsid w:val="00194D06"/>
    <w:rsid w:val="001A52D5"/>
    <w:rsid w:val="001A6B64"/>
    <w:rsid w:val="001B1780"/>
    <w:rsid w:val="001C105B"/>
    <w:rsid w:val="001E32AD"/>
    <w:rsid w:val="001F54B3"/>
    <w:rsid w:val="002133D0"/>
    <w:rsid w:val="00213472"/>
    <w:rsid w:val="0022336E"/>
    <w:rsid w:val="00237253"/>
    <w:rsid w:val="00266EDE"/>
    <w:rsid w:val="0026725B"/>
    <w:rsid w:val="002865EA"/>
    <w:rsid w:val="0028735D"/>
    <w:rsid w:val="002B40B0"/>
    <w:rsid w:val="002D08CA"/>
    <w:rsid w:val="003037A4"/>
    <w:rsid w:val="00316E10"/>
    <w:rsid w:val="0033460C"/>
    <w:rsid w:val="00342602"/>
    <w:rsid w:val="0038289A"/>
    <w:rsid w:val="0038683A"/>
    <w:rsid w:val="00386E6B"/>
    <w:rsid w:val="003917D7"/>
    <w:rsid w:val="003A70B0"/>
    <w:rsid w:val="003B27B1"/>
    <w:rsid w:val="003C2BF6"/>
    <w:rsid w:val="003D5735"/>
    <w:rsid w:val="003D64A4"/>
    <w:rsid w:val="003E53D8"/>
    <w:rsid w:val="003F5B87"/>
    <w:rsid w:val="003F77AA"/>
    <w:rsid w:val="0040488A"/>
    <w:rsid w:val="00405460"/>
    <w:rsid w:val="0040550F"/>
    <w:rsid w:val="00406C0F"/>
    <w:rsid w:val="004254A8"/>
    <w:rsid w:val="00431207"/>
    <w:rsid w:val="004579CE"/>
    <w:rsid w:val="0048657E"/>
    <w:rsid w:val="004944B1"/>
    <w:rsid w:val="004B5461"/>
    <w:rsid w:val="004B776C"/>
    <w:rsid w:val="00510030"/>
    <w:rsid w:val="00534458"/>
    <w:rsid w:val="005520D0"/>
    <w:rsid w:val="0058292C"/>
    <w:rsid w:val="005C0ED7"/>
    <w:rsid w:val="005E2CD6"/>
    <w:rsid w:val="00605830"/>
    <w:rsid w:val="00627145"/>
    <w:rsid w:val="0067227E"/>
    <w:rsid w:val="00695C4B"/>
    <w:rsid w:val="006A6BF8"/>
    <w:rsid w:val="006A7B82"/>
    <w:rsid w:val="006B5E49"/>
    <w:rsid w:val="006D62FC"/>
    <w:rsid w:val="006E2F0C"/>
    <w:rsid w:val="006E35E8"/>
    <w:rsid w:val="006E4D27"/>
    <w:rsid w:val="00701767"/>
    <w:rsid w:val="00703B8A"/>
    <w:rsid w:val="00734176"/>
    <w:rsid w:val="00746ECE"/>
    <w:rsid w:val="00793D05"/>
    <w:rsid w:val="0079694A"/>
    <w:rsid w:val="007B0CD9"/>
    <w:rsid w:val="007E0422"/>
    <w:rsid w:val="007F3A05"/>
    <w:rsid w:val="007F42D8"/>
    <w:rsid w:val="00842B12"/>
    <w:rsid w:val="008529FA"/>
    <w:rsid w:val="008569F0"/>
    <w:rsid w:val="00856AB2"/>
    <w:rsid w:val="0087062B"/>
    <w:rsid w:val="00880D9B"/>
    <w:rsid w:val="008901AF"/>
    <w:rsid w:val="008A1A3E"/>
    <w:rsid w:val="008C1085"/>
    <w:rsid w:val="008D366E"/>
    <w:rsid w:val="008D68BE"/>
    <w:rsid w:val="00907D11"/>
    <w:rsid w:val="00910BA5"/>
    <w:rsid w:val="0091184C"/>
    <w:rsid w:val="00923291"/>
    <w:rsid w:val="00946085"/>
    <w:rsid w:val="00947063"/>
    <w:rsid w:val="0095096E"/>
    <w:rsid w:val="00956979"/>
    <w:rsid w:val="00961EBB"/>
    <w:rsid w:val="009637E6"/>
    <w:rsid w:val="00973D65"/>
    <w:rsid w:val="00990E7F"/>
    <w:rsid w:val="009B342F"/>
    <w:rsid w:val="00A304AD"/>
    <w:rsid w:val="00A549F7"/>
    <w:rsid w:val="00A92411"/>
    <w:rsid w:val="00AD13C0"/>
    <w:rsid w:val="00AF65CF"/>
    <w:rsid w:val="00AF7A48"/>
    <w:rsid w:val="00B25571"/>
    <w:rsid w:val="00B4740B"/>
    <w:rsid w:val="00B657AF"/>
    <w:rsid w:val="00B70D48"/>
    <w:rsid w:val="00B7241C"/>
    <w:rsid w:val="00B72443"/>
    <w:rsid w:val="00B93971"/>
    <w:rsid w:val="00BB78F3"/>
    <w:rsid w:val="00BC2256"/>
    <w:rsid w:val="00BC693F"/>
    <w:rsid w:val="00BC7B70"/>
    <w:rsid w:val="00BE500C"/>
    <w:rsid w:val="00BF0C5F"/>
    <w:rsid w:val="00C05370"/>
    <w:rsid w:val="00C132E7"/>
    <w:rsid w:val="00C274C0"/>
    <w:rsid w:val="00C30B11"/>
    <w:rsid w:val="00C36948"/>
    <w:rsid w:val="00C569D5"/>
    <w:rsid w:val="00C6413D"/>
    <w:rsid w:val="00CC1F1F"/>
    <w:rsid w:val="00CD7FCF"/>
    <w:rsid w:val="00D1223B"/>
    <w:rsid w:val="00D56EE0"/>
    <w:rsid w:val="00D56F15"/>
    <w:rsid w:val="00D942C4"/>
    <w:rsid w:val="00DD04C4"/>
    <w:rsid w:val="00DD5B7A"/>
    <w:rsid w:val="00DD6959"/>
    <w:rsid w:val="00DE60A2"/>
    <w:rsid w:val="00DF1936"/>
    <w:rsid w:val="00DF7289"/>
    <w:rsid w:val="00E3367A"/>
    <w:rsid w:val="00E376F9"/>
    <w:rsid w:val="00E52C9A"/>
    <w:rsid w:val="00E5419C"/>
    <w:rsid w:val="00E571CE"/>
    <w:rsid w:val="00E73585"/>
    <w:rsid w:val="00E90B3B"/>
    <w:rsid w:val="00E9148A"/>
    <w:rsid w:val="00E936AF"/>
    <w:rsid w:val="00EA7987"/>
    <w:rsid w:val="00EB766F"/>
    <w:rsid w:val="00F34BB8"/>
    <w:rsid w:val="00F40999"/>
    <w:rsid w:val="00F44376"/>
    <w:rsid w:val="00F56B84"/>
    <w:rsid w:val="00F90B92"/>
    <w:rsid w:val="00F969C9"/>
    <w:rsid w:val="00FA5588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B0016"/>
  <w15:chartTrackingRefBased/>
  <w15:docId w15:val="{10E52CA6-DE65-473E-A4F6-DF9F03BEA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6C094D-1426-4E7E-A78E-793A253FB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25</Pages>
  <Words>774</Words>
  <Characters>4878</Characters>
  <Application>Microsoft Office Word</Application>
  <DocSecurity>0</DocSecurity>
  <Lines>40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Moduldokumentation</vt:lpstr>
      <vt:lpstr>Moduldokumentation X</vt:lpstr>
    </vt:vector>
  </TitlesOfParts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98</cp:revision>
  <dcterms:created xsi:type="dcterms:W3CDTF">2016-09-20T18:48:00Z</dcterms:created>
  <dcterms:modified xsi:type="dcterms:W3CDTF">2016-10-07T10:42:00Z</dcterms:modified>
</cp:coreProperties>
</file>