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E73585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4740B" w:rsidRPr="00B4740B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B4740B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Modul </w:t>
                                </w:r>
                                <w:r w:rsidR="00093F74" w:rsidRPr="00093F74">
                                  <w:rPr>
                                    <w:sz w:val="40"/>
                                    <w:szCs w:val="40"/>
                                  </w:rPr>
                                  <w:t>Lineare Algebra und Geometrie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(</w:t>
                                </w:r>
                                <w:r w:rsidR="00093F74">
                                  <w:rPr>
                                    <w:sz w:val="40"/>
                                    <w:szCs w:val="40"/>
                                  </w:rPr>
                                  <w:t>lag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E73585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4740B" w:rsidRPr="00B4740B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B4740B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Modul </w:t>
                          </w:r>
                          <w:r w:rsidR="00093F74" w:rsidRPr="00093F74">
                            <w:rPr>
                              <w:sz w:val="40"/>
                              <w:szCs w:val="40"/>
                            </w:rPr>
                            <w:t>Lineare Algebra und Geometrie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(</w:t>
                          </w:r>
                          <w:r w:rsidR="00093F74">
                            <w:rPr>
                              <w:sz w:val="40"/>
                              <w:szCs w:val="40"/>
                            </w:rPr>
                            <w:t>lag</w:t>
                          </w:r>
                          <w:r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5-22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34BB8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5-22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34BB8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Inhaltsverzeichnisberschrift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91184C" w:rsidRDefault="00AF65CF">
          <w:pPr>
            <w:pStyle w:val="Verzeichnis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188860" w:history="1">
            <w:r w:rsidR="0091184C" w:rsidRPr="00855F3B">
              <w:rPr>
                <w:rStyle w:val="Hyperlink"/>
                <w:noProof/>
              </w:rPr>
              <w:t>1</w:t>
            </w:r>
            <w:r w:rsidR="0091184C">
              <w:rPr>
                <w:rFonts w:eastAsiaTheme="minorEastAsia"/>
                <w:noProof/>
                <w:lang w:eastAsia="de-CH"/>
              </w:rPr>
              <w:tab/>
            </w:r>
            <w:r w:rsidR="0091184C" w:rsidRPr="00855F3B">
              <w:rPr>
                <w:rStyle w:val="Hyperlink"/>
                <w:noProof/>
              </w:rPr>
              <w:t>Einleitung</w:t>
            </w:r>
            <w:r w:rsidR="0091184C">
              <w:rPr>
                <w:noProof/>
                <w:webHidden/>
              </w:rPr>
              <w:tab/>
            </w:r>
            <w:r w:rsidR="0091184C">
              <w:rPr>
                <w:noProof/>
                <w:webHidden/>
              </w:rPr>
              <w:fldChar w:fldCharType="begin"/>
            </w:r>
            <w:r w:rsidR="0091184C">
              <w:rPr>
                <w:noProof/>
                <w:webHidden/>
              </w:rPr>
              <w:instrText xml:space="preserve"> PAGEREF _Toc463188860 \h </w:instrText>
            </w:r>
            <w:r w:rsidR="0091184C">
              <w:rPr>
                <w:noProof/>
                <w:webHidden/>
              </w:rPr>
            </w:r>
            <w:r w:rsidR="0091184C">
              <w:rPr>
                <w:noProof/>
                <w:webHidden/>
              </w:rPr>
              <w:fldChar w:fldCharType="separate"/>
            </w:r>
            <w:r w:rsidR="0091184C">
              <w:rPr>
                <w:noProof/>
                <w:webHidden/>
              </w:rPr>
              <w:t>2</w:t>
            </w:r>
            <w:r w:rsidR="0091184C"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61" w:history="1">
            <w:r w:rsidRPr="00855F3B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62" w:history="1">
            <w:r w:rsidRPr="00855F3B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63" w:history="1">
            <w:r w:rsidRPr="00855F3B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3188864" w:history="1">
            <w:r w:rsidRPr="00855F3B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Woche 1 &amp;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65" w:history="1">
            <w:r w:rsidRPr="00855F3B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Lineare Gleichungen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66" w:history="1">
            <w:r w:rsidRPr="00855F3B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Lineare Gleichung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67" w:history="1">
            <w:r w:rsidRPr="00855F3B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Lösung einer linearen Gleichung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68" w:history="1">
            <w:r w:rsidRPr="00855F3B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Lineare Gleichungssysteme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69" w:history="1">
            <w:r w:rsidRPr="00855F3B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Lineare Gleichungssysteme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70" w:history="1">
            <w:r w:rsidRPr="00855F3B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Lösungsmenge eines linearen Gleichungssystems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71" w:history="1">
            <w:r w:rsidRPr="00855F3B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Homogenes Gleichungssystem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72" w:history="1">
            <w:r w:rsidRPr="00855F3B">
              <w:rPr>
                <w:rStyle w:val="Hyperlink"/>
                <w:noProof/>
              </w:rPr>
              <w:t>2.2.4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Matrixdarstellung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73" w:history="1">
            <w:r w:rsidRPr="00855F3B">
              <w:rPr>
                <w:rStyle w:val="Hyperlink"/>
                <w:noProof/>
              </w:rPr>
              <w:t>2.2.5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Multiplikation einer Matrix mit einem Vektor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74" w:history="1">
            <w:r w:rsidRPr="00855F3B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Algorithmen zur Lösung linearer Gleichungssysteme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75" w:history="1">
            <w:r w:rsidRPr="00855F3B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Äquivalente Gleichungssysteme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76" w:history="1">
            <w:r w:rsidRPr="00855F3B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Zeilenstufenform einer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77" w:history="1">
            <w:r w:rsidRPr="00855F3B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Elementare Zeilenumformungen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78" w:history="1">
            <w:r w:rsidRPr="00855F3B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Gauss Verfahren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79" w:history="1">
            <w:r w:rsidRPr="00855F3B">
              <w:rPr>
                <w:rStyle w:val="Hyperlink"/>
                <w:noProof/>
              </w:rPr>
              <w:t>2.3.5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Reduzierte Zeilenstufenform einer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80" w:history="1">
            <w:r w:rsidRPr="00855F3B">
              <w:rPr>
                <w:rStyle w:val="Hyperlink"/>
                <w:noProof/>
              </w:rPr>
              <w:t>2.3.6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Gauss-Jordan Verfahren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81" w:history="1">
            <w:r w:rsidRPr="00855F3B">
              <w:rPr>
                <w:rStyle w:val="Hyperlink"/>
                <w:noProof/>
              </w:rPr>
              <w:t>2.3.7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Rang einer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188882" w:history="1">
            <w:r w:rsidRPr="00855F3B">
              <w:rPr>
                <w:rStyle w:val="Hyperlink"/>
                <w:noProof/>
              </w:rPr>
              <w:t>2.3.8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Lösbarkeitskriterien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84C" w:rsidRDefault="0091184C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3188883" w:history="1">
            <w:r w:rsidRPr="00855F3B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55F3B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_Toc463188883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berschrift1"/>
      </w:pPr>
      <w:bookmarkStart w:id="1" w:name="_Toc430435984"/>
      <w:bookmarkStart w:id="2" w:name="_Toc431304092"/>
      <w:bookmarkStart w:id="3" w:name="_Toc463188860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berschrift2"/>
      </w:pPr>
      <w:bookmarkStart w:id="4" w:name="_Toc430422362"/>
      <w:bookmarkStart w:id="5" w:name="_Toc430435985"/>
      <w:bookmarkStart w:id="6" w:name="_Toc431304093"/>
      <w:bookmarkStart w:id="7" w:name="_Toc463188861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0F5C5C">
        <w:t>lag</w:t>
      </w:r>
      <w:r>
        <w:t xml:space="preserve"> dar. Allfällige Unterlagen sind im Modulordner zu finden.</w:t>
      </w:r>
    </w:p>
    <w:p w:rsidR="003A70B0" w:rsidRDefault="003A70B0" w:rsidP="003A70B0">
      <w:pPr>
        <w:pStyle w:val="berschrift2"/>
      </w:pPr>
      <w:bookmarkStart w:id="8" w:name="_Toc430422363"/>
      <w:bookmarkStart w:id="9" w:name="_Toc430435986"/>
      <w:bookmarkStart w:id="10" w:name="_Toc431304094"/>
      <w:bookmarkStart w:id="11" w:name="_Toc463188862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3A70B0" w:rsidRDefault="00C274C0" w:rsidP="003A70B0">
      <w:pPr>
        <w:pStyle w:val="Listenabsatz"/>
        <w:numPr>
          <w:ilvl w:val="0"/>
          <w:numId w:val="2"/>
        </w:numPr>
      </w:pPr>
      <w:r>
        <w:t>Vektorräume</w:t>
      </w:r>
    </w:p>
    <w:p w:rsidR="00C274C0" w:rsidRDefault="00C274C0" w:rsidP="003A70B0">
      <w:pPr>
        <w:pStyle w:val="Listenabsatz"/>
        <w:numPr>
          <w:ilvl w:val="0"/>
          <w:numId w:val="2"/>
        </w:numPr>
      </w:pPr>
      <w:r>
        <w:t>Matrix-Algebra</w:t>
      </w:r>
    </w:p>
    <w:p w:rsidR="00C274C0" w:rsidRDefault="00C274C0" w:rsidP="003A70B0">
      <w:pPr>
        <w:pStyle w:val="Listenabsatz"/>
        <w:numPr>
          <w:ilvl w:val="0"/>
          <w:numId w:val="2"/>
        </w:numPr>
      </w:pPr>
      <w:r>
        <w:t>Vektor-Geometrie</w:t>
      </w:r>
    </w:p>
    <w:p w:rsidR="00C274C0" w:rsidRDefault="00C274C0" w:rsidP="003A70B0">
      <w:pPr>
        <w:pStyle w:val="Listenabsatz"/>
        <w:numPr>
          <w:ilvl w:val="0"/>
          <w:numId w:val="2"/>
        </w:numPr>
      </w:pPr>
      <w:r>
        <w:t>Lineare und affine Abbildungen</w:t>
      </w:r>
    </w:p>
    <w:p w:rsidR="00C274C0" w:rsidRDefault="00C274C0" w:rsidP="003A70B0">
      <w:pPr>
        <w:pStyle w:val="Listenabsatz"/>
        <w:numPr>
          <w:ilvl w:val="0"/>
          <w:numId w:val="2"/>
        </w:numPr>
      </w:pPr>
      <w:r>
        <w:t>Ergänzungen</w:t>
      </w:r>
    </w:p>
    <w:p w:rsidR="003A70B0" w:rsidRDefault="003A70B0" w:rsidP="003A70B0">
      <w:pPr>
        <w:pStyle w:val="berschrift2"/>
      </w:pPr>
      <w:bookmarkStart w:id="12" w:name="_Toc430422364"/>
      <w:bookmarkStart w:id="13" w:name="_Toc430435987"/>
      <w:bookmarkStart w:id="14" w:name="_Toc431304095"/>
      <w:bookmarkStart w:id="15" w:name="_Toc463188863"/>
      <w:r>
        <w:t>Prüfungen</w:t>
      </w:r>
      <w:bookmarkEnd w:id="12"/>
      <w:bookmarkEnd w:id="13"/>
      <w:bookmarkEnd w:id="14"/>
      <w:bookmarkEnd w:id="15"/>
    </w:p>
    <w:p w:rsidR="00701767" w:rsidRDefault="00701767" w:rsidP="00701767">
      <w:r>
        <w:t>Die Modulnote setzt sich zu 50% aus zwei Semesterprüfungen zu je 25% und einer Modulschlussprüfung zu 50% zusammen.</w:t>
      </w:r>
    </w:p>
    <w:p w:rsidR="00AF65CF" w:rsidRDefault="00AF65CF" w:rsidP="00AF65CF"/>
    <w:p w:rsidR="00973D65" w:rsidRDefault="00973D65" w:rsidP="00973D65">
      <w:pPr>
        <w:pStyle w:val="berschrift1"/>
      </w:pPr>
      <w:bookmarkStart w:id="16" w:name="_Toc463188864"/>
      <w:r>
        <w:lastRenderedPageBreak/>
        <w:t>Woche 1</w:t>
      </w:r>
      <w:r w:rsidR="00F56B84">
        <w:t xml:space="preserve"> &amp; 2</w:t>
      </w:r>
      <w:bookmarkEnd w:id="16"/>
    </w:p>
    <w:p w:rsidR="00880D9B" w:rsidRPr="00880D9B" w:rsidRDefault="00880D9B" w:rsidP="00880D9B">
      <w:pPr>
        <w:pStyle w:val="berschrift2"/>
      </w:pPr>
      <w:bookmarkStart w:id="17" w:name="_Toc463188865"/>
      <w:r>
        <w:t>Lineare Gleichungen</w:t>
      </w:r>
      <w:bookmarkEnd w:id="17"/>
    </w:p>
    <w:p w:rsidR="00973D65" w:rsidRDefault="0079694A" w:rsidP="00880D9B">
      <w:pPr>
        <w:pStyle w:val="berschrift3"/>
      </w:pPr>
      <w:bookmarkStart w:id="18" w:name="_Toc463188866"/>
      <w:r>
        <w:t>Lineare Gleichung</w:t>
      </w:r>
      <w:bookmarkEnd w:id="18"/>
    </w:p>
    <w:p w:rsidR="0079694A" w:rsidRDefault="00947063" w:rsidP="00AF65CF">
      <w:r>
        <w:rPr>
          <w:noProof/>
          <w:lang w:eastAsia="de-CH"/>
        </w:rPr>
        <w:drawing>
          <wp:inline distT="0" distB="0" distL="0" distR="0" wp14:anchorId="5BE3C469" wp14:editId="4BF2D945">
            <wp:extent cx="5588000" cy="332311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3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4A" w:rsidRDefault="00703B8A" w:rsidP="00BE500C">
      <w:pPr>
        <w:pStyle w:val="berschrift3"/>
      </w:pPr>
      <w:bookmarkStart w:id="19" w:name="_Toc463188867"/>
      <w:r>
        <w:t>Lösung einer linearen Gleichung</w:t>
      </w:r>
      <w:bookmarkEnd w:id="19"/>
    </w:p>
    <w:p w:rsidR="0079694A" w:rsidRDefault="00793D05" w:rsidP="00AF65CF">
      <w:r>
        <w:rPr>
          <w:noProof/>
          <w:lang w:eastAsia="de-CH"/>
        </w:rPr>
        <w:drawing>
          <wp:inline distT="0" distB="0" distL="0" distR="0" wp14:anchorId="3E85FFD6" wp14:editId="35B4916E">
            <wp:extent cx="5671128" cy="2281079"/>
            <wp:effectExtent l="0" t="0" r="635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128" cy="22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F6" w:rsidRDefault="003C2BF6" w:rsidP="005E2CD6">
      <w:pPr>
        <w:pStyle w:val="berschrift2"/>
      </w:pPr>
      <w:bookmarkStart w:id="20" w:name="_Toc463188868"/>
      <w:r>
        <w:lastRenderedPageBreak/>
        <w:t>Lineare Gleichungssysteme</w:t>
      </w:r>
      <w:bookmarkEnd w:id="20"/>
    </w:p>
    <w:p w:rsidR="0079694A" w:rsidRDefault="005E2CD6" w:rsidP="003C2BF6">
      <w:pPr>
        <w:pStyle w:val="berschrift3"/>
      </w:pPr>
      <w:bookmarkStart w:id="21" w:name="_Toc463188869"/>
      <w:r>
        <w:t>Lineare Gleichungssysteme</w:t>
      </w:r>
      <w:bookmarkEnd w:id="21"/>
    </w:p>
    <w:p w:rsidR="005E2CD6" w:rsidRDefault="00793D05" w:rsidP="00AF65CF">
      <w:r>
        <w:rPr>
          <w:noProof/>
          <w:lang w:eastAsia="de-CH"/>
        </w:rPr>
        <w:drawing>
          <wp:inline distT="0" distB="0" distL="0" distR="0" wp14:anchorId="6B3BF6E2" wp14:editId="767B38B4">
            <wp:extent cx="5670550" cy="2223341"/>
            <wp:effectExtent l="0" t="0" r="635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2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D6" w:rsidRDefault="00956979" w:rsidP="003C2BF6">
      <w:pPr>
        <w:pStyle w:val="berschrift3"/>
      </w:pPr>
      <w:bookmarkStart w:id="22" w:name="_Toc463188870"/>
      <w:r>
        <w:t>Lösungsmenge eines linearen Gleichungssystems</w:t>
      </w:r>
      <w:bookmarkEnd w:id="22"/>
    </w:p>
    <w:p w:rsidR="00956979" w:rsidRDefault="00946085" w:rsidP="00AF65CF">
      <w:r>
        <w:rPr>
          <w:noProof/>
          <w:lang w:eastAsia="de-CH"/>
        </w:rPr>
        <w:drawing>
          <wp:inline distT="0" distB="0" distL="0" distR="0" wp14:anchorId="703B544A" wp14:editId="2F1D8150">
            <wp:extent cx="5760720" cy="281559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85" w:rsidRDefault="00946085" w:rsidP="00AF65CF">
      <w:r>
        <w:rPr>
          <w:noProof/>
          <w:lang w:eastAsia="de-CH"/>
        </w:rPr>
        <w:drawing>
          <wp:inline distT="0" distB="0" distL="0" distR="0" wp14:anchorId="19F6993B" wp14:editId="246124A2">
            <wp:extent cx="5760720" cy="290957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87" w:rsidRDefault="00EA7987" w:rsidP="00AF65CF">
      <w:r>
        <w:rPr>
          <w:noProof/>
          <w:lang w:eastAsia="de-CH"/>
        </w:rPr>
        <w:lastRenderedPageBreak/>
        <w:drawing>
          <wp:inline distT="0" distB="0" distL="0" distR="0" wp14:anchorId="3DC7172B" wp14:editId="19D0AEEE">
            <wp:extent cx="5760720" cy="1480185"/>
            <wp:effectExtent l="0" t="0" r="0" b="57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92" w:rsidRDefault="00F90B92" w:rsidP="00AF65CF">
      <w:r>
        <w:rPr>
          <w:noProof/>
          <w:lang w:eastAsia="de-CH"/>
        </w:rPr>
        <w:drawing>
          <wp:inline distT="0" distB="0" distL="0" distR="0" wp14:anchorId="75D39FEC" wp14:editId="52AB1B2B">
            <wp:extent cx="5760720" cy="28397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4A" w:rsidRDefault="002133D0" w:rsidP="003C2BF6">
      <w:pPr>
        <w:pStyle w:val="berschrift3"/>
      </w:pPr>
      <w:bookmarkStart w:id="23" w:name="_Toc463188871"/>
      <w:r>
        <w:t>Homogenes Gleichungssystem</w:t>
      </w:r>
      <w:bookmarkEnd w:id="23"/>
    </w:p>
    <w:p w:rsidR="0079694A" w:rsidRPr="00605830" w:rsidRDefault="00605830" w:rsidP="00AF65CF">
      <w:r>
        <w:rPr>
          <w:noProof/>
          <w:lang w:eastAsia="de-CH"/>
        </w:rPr>
        <w:drawing>
          <wp:inline distT="0" distB="0" distL="0" distR="0" wp14:anchorId="093E12F9" wp14:editId="2D6A7F79">
            <wp:extent cx="5760720" cy="349504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4A" w:rsidRDefault="000B54CC" w:rsidP="003C2BF6">
      <w:pPr>
        <w:pStyle w:val="berschrift3"/>
      </w:pPr>
      <w:bookmarkStart w:id="24" w:name="_Toc463188872"/>
      <w:r>
        <w:lastRenderedPageBreak/>
        <w:t>Matrixdarstellung</w:t>
      </w:r>
      <w:bookmarkEnd w:id="24"/>
    </w:p>
    <w:p w:rsidR="000B54CC" w:rsidRDefault="00605830" w:rsidP="00AF65CF">
      <w:r>
        <w:rPr>
          <w:noProof/>
          <w:lang w:eastAsia="de-CH"/>
        </w:rPr>
        <w:drawing>
          <wp:inline distT="0" distB="0" distL="0" distR="0" wp14:anchorId="69A91474" wp14:editId="16829BA2">
            <wp:extent cx="5609318" cy="3131127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183" cy="313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2" w:rsidRDefault="00856AB2" w:rsidP="00AF65CF">
      <w:r>
        <w:rPr>
          <w:noProof/>
          <w:lang w:eastAsia="de-CH"/>
        </w:rPr>
        <w:drawing>
          <wp:inline distT="0" distB="0" distL="0" distR="0" wp14:anchorId="2B994223" wp14:editId="318AF99B">
            <wp:extent cx="5624946" cy="2034950"/>
            <wp:effectExtent l="0" t="0" r="0" b="381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4368" cy="203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D3" w:rsidRDefault="001576D3" w:rsidP="00AF65CF">
      <w:r>
        <w:rPr>
          <w:noProof/>
          <w:lang w:eastAsia="de-CH"/>
        </w:rPr>
        <w:drawing>
          <wp:inline distT="0" distB="0" distL="0" distR="0" wp14:anchorId="3B966E53" wp14:editId="151336C7">
            <wp:extent cx="5628534" cy="33528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160" cy="33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C" w:rsidRDefault="00E90B3B" w:rsidP="003C2BF6">
      <w:pPr>
        <w:pStyle w:val="berschrift3"/>
      </w:pPr>
      <w:bookmarkStart w:id="25" w:name="_Toc463188873"/>
      <w:r>
        <w:lastRenderedPageBreak/>
        <w:t>Multiplikation einer Matrix mit einem Vektor</w:t>
      </w:r>
      <w:bookmarkEnd w:id="25"/>
    </w:p>
    <w:p w:rsidR="000B54CC" w:rsidRDefault="00534458" w:rsidP="00AF65CF">
      <w:r>
        <w:rPr>
          <w:noProof/>
          <w:lang w:eastAsia="de-CH"/>
        </w:rPr>
        <w:drawing>
          <wp:inline distT="0" distB="0" distL="0" distR="0" wp14:anchorId="1D2934DB" wp14:editId="50DD70C0">
            <wp:extent cx="5760720" cy="366331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F7" w:rsidRDefault="00405460" w:rsidP="00AF65CF">
      <w:r>
        <w:rPr>
          <w:noProof/>
          <w:lang w:eastAsia="de-CH"/>
        </w:rPr>
        <w:drawing>
          <wp:inline distT="0" distB="0" distL="0" distR="0" wp14:anchorId="5A3B629F" wp14:editId="334344AE">
            <wp:extent cx="5760720" cy="3705860"/>
            <wp:effectExtent l="0" t="0" r="0" b="889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F7" w:rsidRDefault="00A549F7" w:rsidP="00A549F7">
      <w:pPr>
        <w:pStyle w:val="berschrift2"/>
      </w:pPr>
      <w:bookmarkStart w:id="26" w:name="_Toc463188874"/>
      <w:r>
        <w:lastRenderedPageBreak/>
        <w:t>Algorithmen zur Lösung linearer Gleichungssysteme</w:t>
      </w:r>
      <w:bookmarkEnd w:id="26"/>
    </w:p>
    <w:p w:rsidR="0087062B" w:rsidRDefault="0087062B" w:rsidP="00C30B11">
      <w:pPr>
        <w:pStyle w:val="berschrift3"/>
      </w:pPr>
      <w:bookmarkStart w:id="27" w:name="_Toc463188875"/>
      <w:r>
        <w:t>Äquivalente Gleichungssysteme</w:t>
      </w:r>
      <w:bookmarkEnd w:id="27"/>
    </w:p>
    <w:p w:rsidR="0087062B" w:rsidRPr="0087062B" w:rsidRDefault="0087062B" w:rsidP="0087062B">
      <w:r>
        <w:rPr>
          <w:noProof/>
          <w:lang w:eastAsia="de-CH"/>
        </w:rPr>
        <w:drawing>
          <wp:inline distT="0" distB="0" distL="0" distR="0" wp14:anchorId="36AE95A9" wp14:editId="62B0550D">
            <wp:extent cx="5760720" cy="31623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C" w:rsidRDefault="00E90B3B" w:rsidP="00A549F7">
      <w:pPr>
        <w:pStyle w:val="berschrift3"/>
      </w:pPr>
      <w:bookmarkStart w:id="28" w:name="_Toc463188876"/>
      <w:r>
        <w:t>Zeilenstufenform einer Matrix</w:t>
      </w:r>
      <w:bookmarkEnd w:id="28"/>
    </w:p>
    <w:p w:rsidR="000B54CC" w:rsidRDefault="000D28C0" w:rsidP="00AF65CF">
      <w:r>
        <w:rPr>
          <w:noProof/>
          <w:lang w:eastAsia="de-CH"/>
        </w:rPr>
        <w:drawing>
          <wp:inline distT="0" distB="0" distL="0" distR="0" wp14:anchorId="21BBB9B4" wp14:editId="39CFEA09">
            <wp:extent cx="5760720" cy="329120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E0" w:rsidRDefault="00D56EE0" w:rsidP="00AF65CF">
      <w:r>
        <w:rPr>
          <w:noProof/>
          <w:lang w:eastAsia="de-CH"/>
        </w:rPr>
        <w:lastRenderedPageBreak/>
        <w:drawing>
          <wp:inline distT="0" distB="0" distL="0" distR="0" wp14:anchorId="78522538" wp14:editId="026AE044">
            <wp:extent cx="5760720" cy="3637280"/>
            <wp:effectExtent l="0" t="0" r="0" b="127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C" w:rsidRDefault="00E90B3B" w:rsidP="00A549F7">
      <w:pPr>
        <w:pStyle w:val="berschrift3"/>
      </w:pPr>
      <w:bookmarkStart w:id="29" w:name="_Toc463188877"/>
      <w:r>
        <w:t>Elementare Z</w:t>
      </w:r>
      <w:r w:rsidRPr="00A549F7">
        <w:rPr>
          <w:rStyle w:val="berschrift3Zchn"/>
        </w:rPr>
        <w:t>e</w:t>
      </w:r>
      <w:r>
        <w:t>ilenumformungen</w:t>
      </w:r>
      <w:bookmarkEnd w:id="29"/>
    </w:p>
    <w:p w:rsidR="000B54CC" w:rsidRDefault="00041204" w:rsidP="00AF65CF">
      <w:r>
        <w:rPr>
          <w:noProof/>
          <w:lang w:eastAsia="de-CH"/>
        </w:rPr>
        <w:drawing>
          <wp:inline distT="0" distB="0" distL="0" distR="0" wp14:anchorId="592A3B30" wp14:editId="442D79E7">
            <wp:extent cx="5760720" cy="2868295"/>
            <wp:effectExtent l="0" t="0" r="0" b="825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C" w:rsidRDefault="00B72443" w:rsidP="00A549F7">
      <w:pPr>
        <w:pStyle w:val="berschrift3"/>
      </w:pPr>
      <w:bookmarkStart w:id="30" w:name="_Toc463188878"/>
      <w:r>
        <w:lastRenderedPageBreak/>
        <w:t>Gauss Verfahren</w:t>
      </w:r>
      <w:bookmarkEnd w:id="30"/>
    </w:p>
    <w:p w:rsidR="000B54CC" w:rsidRDefault="0048657E" w:rsidP="00AF65CF">
      <w:r>
        <w:rPr>
          <w:noProof/>
          <w:lang w:eastAsia="de-CH"/>
        </w:rPr>
        <w:drawing>
          <wp:inline distT="0" distB="0" distL="0" distR="0" wp14:anchorId="1FAA7F1E" wp14:editId="6ADB6076">
            <wp:extent cx="5048250" cy="2536924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25" cy="25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2C" w:rsidRDefault="0058292C" w:rsidP="00AF65CF">
      <w:r>
        <w:rPr>
          <w:noProof/>
          <w:lang w:eastAsia="de-CH"/>
        </w:rPr>
        <w:drawing>
          <wp:inline distT="0" distB="0" distL="0" distR="0" wp14:anchorId="7D108267" wp14:editId="7D67AD37">
            <wp:extent cx="5038725" cy="3161979"/>
            <wp:effectExtent l="0" t="0" r="0" b="63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2018" cy="31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2C" w:rsidRDefault="0058292C" w:rsidP="00AF65CF">
      <w:r>
        <w:rPr>
          <w:noProof/>
          <w:lang w:eastAsia="de-CH"/>
        </w:rPr>
        <w:drawing>
          <wp:inline distT="0" distB="0" distL="0" distR="0" wp14:anchorId="0D6D044E" wp14:editId="2A4AD86A">
            <wp:extent cx="5074920" cy="28194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7198" cy="28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E7" w:rsidRDefault="003F77AA" w:rsidP="003F77AA">
      <w:pPr>
        <w:pStyle w:val="berschrift3"/>
      </w:pPr>
      <w:bookmarkStart w:id="31" w:name="_Toc463188879"/>
      <w:r>
        <w:lastRenderedPageBreak/>
        <w:t>Reduzierte Zeilenstufenform einer Matrix</w:t>
      </w:r>
      <w:bookmarkEnd w:id="31"/>
    </w:p>
    <w:p w:rsidR="003F77AA" w:rsidRDefault="0028735D" w:rsidP="003F77AA">
      <w:r>
        <w:rPr>
          <w:noProof/>
          <w:lang w:eastAsia="de-CH"/>
        </w:rPr>
        <w:drawing>
          <wp:inline distT="0" distB="0" distL="0" distR="0" wp14:anchorId="145D1734" wp14:editId="524FDE50">
            <wp:extent cx="5419725" cy="2647732"/>
            <wp:effectExtent l="0" t="0" r="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8600" cy="26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5D" w:rsidRDefault="0028735D" w:rsidP="003F77AA">
      <w:r>
        <w:rPr>
          <w:noProof/>
          <w:lang w:eastAsia="de-CH"/>
        </w:rPr>
        <w:drawing>
          <wp:inline distT="0" distB="0" distL="0" distR="0" wp14:anchorId="5D107449" wp14:editId="5B49EA76">
            <wp:extent cx="5429250" cy="3225114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242" cy="3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5D" w:rsidRDefault="0028735D" w:rsidP="003F77AA">
      <w:r>
        <w:rPr>
          <w:noProof/>
          <w:lang w:eastAsia="de-CH"/>
        </w:rPr>
        <w:drawing>
          <wp:inline distT="0" distB="0" distL="0" distR="0" wp14:anchorId="3DB497D2" wp14:editId="54311CCB">
            <wp:extent cx="5448300" cy="1063596"/>
            <wp:effectExtent l="0" t="0" r="0" b="381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870" cy="107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AA" w:rsidRDefault="003F77AA" w:rsidP="003F77AA">
      <w:pPr>
        <w:pStyle w:val="berschrift3"/>
      </w:pPr>
      <w:bookmarkStart w:id="32" w:name="_Toc463188880"/>
      <w:r>
        <w:lastRenderedPageBreak/>
        <w:t>Gauss-Jordan Verfahren</w:t>
      </w:r>
      <w:bookmarkEnd w:id="32"/>
    </w:p>
    <w:p w:rsidR="003F77AA" w:rsidRDefault="003F5B87" w:rsidP="003F77AA">
      <w:r>
        <w:rPr>
          <w:noProof/>
          <w:lang w:eastAsia="de-CH"/>
        </w:rPr>
        <w:drawing>
          <wp:inline distT="0" distB="0" distL="0" distR="0" wp14:anchorId="7B2A78DA" wp14:editId="276B2C9F">
            <wp:extent cx="5334000" cy="303506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3347" cy="30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7A" w:rsidRDefault="00DD5B7A" w:rsidP="003F77AA">
      <w:r>
        <w:rPr>
          <w:noProof/>
          <w:lang w:eastAsia="de-CH"/>
        </w:rPr>
        <w:drawing>
          <wp:inline distT="0" distB="0" distL="0" distR="0" wp14:anchorId="559B991E" wp14:editId="4D4DE711">
            <wp:extent cx="5353050" cy="3181619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8108" cy="31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7A" w:rsidRDefault="00DD5B7A" w:rsidP="003F77AA">
      <w:r>
        <w:rPr>
          <w:noProof/>
          <w:lang w:eastAsia="de-CH"/>
        </w:rPr>
        <w:drawing>
          <wp:inline distT="0" distB="0" distL="0" distR="0" wp14:anchorId="40A668D8" wp14:editId="4B10EF00">
            <wp:extent cx="5353050" cy="2192673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4288" cy="21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AA" w:rsidRDefault="003F77AA" w:rsidP="003F77AA">
      <w:pPr>
        <w:pStyle w:val="berschrift3"/>
      </w:pPr>
      <w:bookmarkStart w:id="33" w:name="_Toc463188881"/>
      <w:r>
        <w:lastRenderedPageBreak/>
        <w:t>Rang einer Matrix</w:t>
      </w:r>
      <w:bookmarkEnd w:id="33"/>
    </w:p>
    <w:p w:rsidR="003F77AA" w:rsidRDefault="00DD5B7A" w:rsidP="003F77AA">
      <w:r>
        <w:rPr>
          <w:noProof/>
          <w:lang w:eastAsia="de-CH"/>
        </w:rPr>
        <w:drawing>
          <wp:inline distT="0" distB="0" distL="0" distR="0" wp14:anchorId="63ADA63E" wp14:editId="17CF9129">
            <wp:extent cx="5610225" cy="3028358"/>
            <wp:effectExtent l="0" t="0" r="0" b="63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3821" cy="30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AA" w:rsidRDefault="003F77AA" w:rsidP="003F77AA">
      <w:pPr>
        <w:pStyle w:val="berschrift3"/>
      </w:pPr>
      <w:bookmarkStart w:id="34" w:name="_Toc463188882"/>
      <w:r>
        <w:t>Lösbarkeitskriterien</w:t>
      </w:r>
      <w:bookmarkEnd w:id="34"/>
    </w:p>
    <w:p w:rsidR="003F77AA" w:rsidRDefault="0040550F" w:rsidP="003F77AA">
      <w:r>
        <w:rPr>
          <w:noProof/>
          <w:lang w:eastAsia="de-CH"/>
        </w:rPr>
        <w:drawing>
          <wp:inline distT="0" distB="0" distL="0" distR="0" wp14:anchorId="1100964F" wp14:editId="5E9301F4">
            <wp:extent cx="5581650" cy="2069124"/>
            <wp:effectExtent l="0" t="0" r="0" b="7620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6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07" w:rsidRDefault="0040550F" w:rsidP="00AF65CF">
      <w:r>
        <w:rPr>
          <w:noProof/>
          <w:lang w:eastAsia="de-CH"/>
        </w:rPr>
        <w:drawing>
          <wp:inline distT="0" distB="0" distL="0" distR="0" wp14:anchorId="48BEE2C1" wp14:editId="5E0DDC48">
            <wp:extent cx="5593080" cy="3195429"/>
            <wp:effectExtent l="0" t="0" r="7620" b="508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4449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7A" w:rsidRDefault="00DD5B7A" w:rsidP="00AF65CF">
      <w:r>
        <w:rPr>
          <w:noProof/>
          <w:lang w:eastAsia="de-CH"/>
        </w:rPr>
        <w:lastRenderedPageBreak/>
        <w:drawing>
          <wp:inline distT="0" distB="0" distL="0" distR="0" wp14:anchorId="54C88BA6" wp14:editId="2CA242D0">
            <wp:extent cx="5591175" cy="3387863"/>
            <wp:effectExtent l="0" t="0" r="0" b="317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5" cy="339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7A" w:rsidRDefault="00E5419C" w:rsidP="00AF65CF">
      <w:r>
        <w:rPr>
          <w:noProof/>
          <w:lang w:eastAsia="de-CH"/>
        </w:rPr>
        <w:drawing>
          <wp:inline distT="0" distB="0" distL="0" distR="0" wp14:anchorId="67E9E16E" wp14:editId="127A17D3">
            <wp:extent cx="5560191" cy="3486150"/>
            <wp:effectExtent l="0" t="0" r="2540" b="0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0942" cy="34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7A" w:rsidRDefault="00DD5B7A" w:rsidP="00AF65CF"/>
    <w:p w:rsidR="000141E4" w:rsidRDefault="000141E4" w:rsidP="003F77AA">
      <w:pPr>
        <w:pStyle w:val="berschrift1"/>
      </w:pPr>
      <w:bookmarkStart w:id="35" w:name="_Toc463188883"/>
      <w:r>
        <w:lastRenderedPageBreak/>
        <w:t xml:space="preserve">Woche </w:t>
      </w:r>
      <w:r w:rsidR="003F77AA">
        <w:t>3</w:t>
      </w:r>
      <w:bookmarkEnd w:id="35"/>
    </w:p>
    <w:p w:rsidR="003F77AA" w:rsidRPr="003F77AA" w:rsidRDefault="003F77AA" w:rsidP="003F77AA"/>
    <w:sectPr w:rsidR="003F77AA" w:rsidRPr="003F77AA" w:rsidSect="00164DB6">
      <w:headerReference w:type="default" r:id="rId40"/>
      <w:footerReference w:type="default" r:id="rId4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3585" w:rsidRDefault="00E73585" w:rsidP="006B5E49">
      <w:pPr>
        <w:spacing w:after="0" w:line="240" w:lineRule="auto"/>
      </w:pPr>
      <w:r>
        <w:separator/>
      </w:r>
    </w:p>
  </w:endnote>
  <w:endnote w:type="continuationSeparator" w:id="0">
    <w:p w:rsidR="00E73585" w:rsidRDefault="00E73585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uzeile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E936AF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91184C">
      <w:rPr>
        <w:noProof/>
      </w:rPr>
      <w:t>15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91184C">
      <w:rPr>
        <w:noProof/>
      </w:rPr>
      <w:t>15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3585" w:rsidRDefault="00E73585" w:rsidP="006B5E49">
      <w:pPr>
        <w:spacing w:after="0" w:line="240" w:lineRule="auto"/>
      </w:pPr>
      <w:r>
        <w:separator/>
      </w:r>
    </w:p>
  </w:footnote>
  <w:footnote w:type="continuationSeparator" w:id="0">
    <w:p w:rsidR="00E73585" w:rsidRDefault="00E73585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4944B1" w:rsidP="006E35E8">
    <w:pPr>
      <w:pStyle w:val="Kopfzeile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40B"/>
    <w:rsid w:val="0001007A"/>
    <w:rsid w:val="000141E4"/>
    <w:rsid w:val="00041204"/>
    <w:rsid w:val="00057AA2"/>
    <w:rsid w:val="000819FC"/>
    <w:rsid w:val="00093F74"/>
    <w:rsid w:val="000A251E"/>
    <w:rsid w:val="000B54CC"/>
    <w:rsid w:val="000D28C0"/>
    <w:rsid w:val="000E01D5"/>
    <w:rsid w:val="000E0DEE"/>
    <w:rsid w:val="000F5C5C"/>
    <w:rsid w:val="00105030"/>
    <w:rsid w:val="0012397E"/>
    <w:rsid w:val="00135871"/>
    <w:rsid w:val="001576D3"/>
    <w:rsid w:val="00160860"/>
    <w:rsid w:val="00164748"/>
    <w:rsid w:val="00164DB6"/>
    <w:rsid w:val="001A52D5"/>
    <w:rsid w:val="001A6B64"/>
    <w:rsid w:val="001B1780"/>
    <w:rsid w:val="001E32AD"/>
    <w:rsid w:val="002133D0"/>
    <w:rsid w:val="00237253"/>
    <w:rsid w:val="00266EDE"/>
    <w:rsid w:val="0026725B"/>
    <w:rsid w:val="002865EA"/>
    <w:rsid w:val="0028735D"/>
    <w:rsid w:val="002B40B0"/>
    <w:rsid w:val="002D08CA"/>
    <w:rsid w:val="003037A4"/>
    <w:rsid w:val="0033460C"/>
    <w:rsid w:val="00342602"/>
    <w:rsid w:val="0038289A"/>
    <w:rsid w:val="0038683A"/>
    <w:rsid w:val="003917D7"/>
    <w:rsid w:val="003A70B0"/>
    <w:rsid w:val="003B27B1"/>
    <w:rsid w:val="003C2BF6"/>
    <w:rsid w:val="003D5735"/>
    <w:rsid w:val="003E53D8"/>
    <w:rsid w:val="003F5B87"/>
    <w:rsid w:val="003F77AA"/>
    <w:rsid w:val="00405460"/>
    <w:rsid w:val="0040550F"/>
    <w:rsid w:val="00406C0F"/>
    <w:rsid w:val="004254A8"/>
    <w:rsid w:val="00431207"/>
    <w:rsid w:val="004579CE"/>
    <w:rsid w:val="0048657E"/>
    <w:rsid w:val="004944B1"/>
    <w:rsid w:val="004B5461"/>
    <w:rsid w:val="004B776C"/>
    <w:rsid w:val="00510030"/>
    <w:rsid w:val="00534458"/>
    <w:rsid w:val="005520D0"/>
    <w:rsid w:val="0058292C"/>
    <w:rsid w:val="005E2CD6"/>
    <w:rsid w:val="00605830"/>
    <w:rsid w:val="0067227E"/>
    <w:rsid w:val="00695C4B"/>
    <w:rsid w:val="006A6BF8"/>
    <w:rsid w:val="006A7B82"/>
    <w:rsid w:val="006B5E49"/>
    <w:rsid w:val="006D62FC"/>
    <w:rsid w:val="006E2F0C"/>
    <w:rsid w:val="006E35E8"/>
    <w:rsid w:val="006E4D27"/>
    <w:rsid w:val="00701767"/>
    <w:rsid w:val="00703B8A"/>
    <w:rsid w:val="00734176"/>
    <w:rsid w:val="00793D05"/>
    <w:rsid w:val="0079694A"/>
    <w:rsid w:val="007B0CD9"/>
    <w:rsid w:val="00856AB2"/>
    <w:rsid w:val="0087062B"/>
    <w:rsid w:val="00880D9B"/>
    <w:rsid w:val="008901AF"/>
    <w:rsid w:val="008C1085"/>
    <w:rsid w:val="008D68BE"/>
    <w:rsid w:val="00910BA5"/>
    <w:rsid w:val="0091184C"/>
    <w:rsid w:val="00923291"/>
    <w:rsid w:val="00946085"/>
    <w:rsid w:val="00947063"/>
    <w:rsid w:val="0095096E"/>
    <w:rsid w:val="00956979"/>
    <w:rsid w:val="00961EBB"/>
    <w:rsid w:val="009637E6"/>
    <w:rsid w:val="00973D65"/>
    <w:rsid w:val="00990E7F"/>
    <w:rsid w:val="009B342F"/>
    <w:rsid w:val="00A549F7"/>
    <w:rsid w:val="00A92411"/>
    <w:rsid w:val="00AF65CF"/>
    <w:rsid w:val="00AF7A48"/>
    <w:rsid w:val="00B25571"/>
    <w:rsid w:val="00B4740B"/>
    <w:rsid w:val="00B70D48"/>
    <w:rsid w:val="00B7241C"/>
    <w:rsid w:val="00B72443"/>
    <w:rsid w:val="00BB78F3"/>
    <w:rsid w:val="00BC2256"/>
    <w:rsid w:val="00BC693F"/>
    <w:rsid w:val="00BC7B70"/>
    <w:rsid w:val="00BE500C"/>
    <w:rsid w:val="00BF0C5F"/>
    <w:rsid w:val="00C132E7"/>
    <w:rsid w:val="00C274C0"/>
    <w:rsid w:val="00C30B11"/>
    <w:rsid w:val="00C36948"/>
    <w:rsid w:val="00C569D5"/>
    <w:rsid w:val="00C6413D"/>
    <w:rsid w:val="00CC1F1F"/>
    <w:rsid w:val="00D56EE0"/>
    <w:rsid w:val="00D56F15"/>
    <w:rsid w:val="00D942C4"/>
    <w:rsid w:val="00DD04C4"/>
    <w:rsid w:val="00DD5B7A"/>
    <w:rsid w:val="00DD6959"/>
    <w:rsid w:val="00DE60A2"/>
    <w:rsid w:val="00DF1936"/>
    <w:rsid w:val="00DF7289"/>
    <w:rsid w:val="00E3367A"/>
    <w:rsid w:val="00E376F9"/>
    <w:rsid w:val="00E52C9A"/>
    <w:rsid w:val="00E5419C"/>
    <w:rsid w:val="00E571CE"/>
    <w:rsid w:val="00E73585"/>
    <w:rsid w:val="00E90B3B"/>
    <w:rsid w:val="00E9148A"/>
    <w:rsid w:val="00E936AF"/>
    <w:rsid w:val="00EA7987"/>
    <w:rsid w:val="00EB766F"/>
    <w:rsid w:val="00F34BB8"/>
    <w:rsid w:val="00F40999"/>
    <w:rsid w:val="00F44376"/>
    <w:rsid w:val="00F56B84"/>
    <w:rsid w:val="00F90B92"/>
    <w:rsid w:val="00F969C9"/>
    <w:rsid w:val="00FA5588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0E52CA6-DE65-473E-A4F6-DF9F03BEA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AF65CF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64DB6"/>
    <w:rPr>
      <w:rFonts w:eastAsiaTheme="minorEastAsia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2865E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57AA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057AA2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5E49"/>
  </w:style>
  <w:style w:type="paragraph" w:styleId="Fuzeile">
    <w:name w:val="footer"/>
    <w:basedOn w:val="Standard"/>
    <w:link w:val="Fu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F493CC-6F6C-4050-9E7C-4C86D9C3E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16</Pages>
  <Words>457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 X</vt:lpstr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swaechter</cp:lastModifiedBy>
  <cp:revision>68</cp:revision>
  <dcterms:created xsi:type="dcterms:W3CDTF">2016-09-20T18:48:00Z</dcterms:created>
  <dcterms:modified xsi:type="dcterms:W3CDTF">2016-10-02T14:25:00Z</dcterms:modified>
</cp:coreProperties>
</file>