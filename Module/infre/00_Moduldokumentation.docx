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666EB" w:rsidRDefault="00145068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 w:rsidRPr="002666E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666EB" w:rsidRDefault="001E23DC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Informatikrecht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2666EB" w:rsidRPr="002666EB">
                                  <w:rPr>
                                    <w:sz w:val="40"/>
                                    <w:szCs w:val="40"/>
                                  </w:rPr>
                                  <w:t>infre</w:t>
                                </w: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666EB" w:rsidRDefault="00D63D76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 w:rsidRPr="002666E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666EB" w:rsidRDefault="001E23DC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Informatikrecht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2666EB" w:rsidRPr="002666EB">
                            <w:rPr>
                              <w:sz w:val="40"/>
                              <w:szCs w:val="40"/>
                            </w:rPr>
                            <w:t>infre</w:t>
                          </w:r>
                          <w:r w:rsidRPr="002666EB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D72BF9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588904" w:history="1">
            <w:r w:rsidR="00D72BF9" w:rsidRPr="007D394C">
              <w:rPr>
                <w:rStyle w:val="Hyperlink"/>
                <w:noProof/>
              </w:rPr>
              <w:t>1</w:t>
            </w:r>
            <w:r w:rsidR="00D72BF9">
              <w:rPr>
                <w:rFonts w:eastAsiaTheme="minorEastAsia"/>
                <w:noProof/>
                <w:lang w:eastAsia="de-CH"/>
              </w:rPr>
              <w:tab/>
            </w:r>
            <w:r w:rsidR="00D72BF9" w:rsidRPr="007D394C">
              <w:rPr>
                <w:rStyle w:val="Hyperlink"/>
                <w:noProof/>
              </w:rPr>
              <w:t>Einleitung</w:t>
            </w:r>
            <w:r w:rsidR="00D72BF9">
              <w:rPr>
                <w:noProof/>
                <w:webHidden/>
              </w:rPr>
              <w:tab/>
            </w:r>
            <w:r w:rsidR="00D72BF9">
              <w:rPr>
                <w:noProof/>
                <w:webHidden/>
              </w:rPr>
              <w:fldChar w:fldCharType="begin"/>
            </w:r>
            <w:r w:rsidR="00D72BF9">
              <w:rPr>
                <w:noProof/>
                <w:webHidden/>
              </w:rPr>
              <w:instrText xml:space="preserve"> PAGEREF _Toc463588904 \h </w:instrText>
            </w:r>
            <w:r w:rsidR="00D72BF9">
              <w:rPr>
                <w:noProof/>
                <w:webHidden/>
              </w:rPr>
            </w:r>
            <w:r w:rsidR="00D72BF9">
              <w:rPr>
                <w:noProof/>
                <w:webHidden/>
              </w:rPr>
              <w:fldChar w:fldCharType="separate"/>
            </w:r>
            <w:r w:rsidR="00D72BF9">
              <w:rPr>
                <w:noProof/>
                <w:webHidden/>
              </w:rPr>
              <w:t>3</w:t>
            </w:r>
            <w:r w:rsidR="00D72BF9"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05" w:history="1">
            <w:r w:rsidRPr="007D394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06" w:history="1">
            <w:r w:rsidRPr="007D394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07" w:history="1">
            <w:r w:rsidRPr="007D394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588908" w:history="1">
            <w:r w:rsidRPr="007D394C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09" w:history="1">
            <w:r w:rsidRPr="007D394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Einführung in das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0" w:history="1">
            <w:r w:rsidRPr="007D394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Ordnungsregeln in der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1" w:history="1">
            <w:r w:rsidRPr="007D394C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Ordnungsregeln heute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2" w:history="1">
            <w:r w:rsidRPr="007D394C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Was ist IT 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3" w:history="1">
            <w:r w:rsidRPr="007D394C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Welches Recht gilt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4" w:history="1">
            <w:r w:rsidRPr="007D394C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Überblick über die Rechtsordnung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5" w:history="1">
            <w:r w:rsidRPr="007D394C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Welche Rechtsgebiete kommen in der IT zur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6" w:history="1">
            <w:r w:rsidRPr="007D394C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Auszug aus dem Zivilgesetzbuch (ZGB)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7" w:history="1">
            <w:r w:rsidRPr="007D394C">
              <w:rPr>
                <w:rStyle w:val="Hyperlink"/>
                <w:noProof/>
              </w:rPr>
              <w:t>2.8.1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Umfang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8" w:history="1">
            <w:r w:rsidRPr="007D394C">
              <w:rPr>
                <w:rStyle w:val="Hyperlink"/>
                <w:noProof/>
              </w:rPr>
              <w:t>2.8.2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Einleitungsartikel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19" w:history="1">
            <w:r w:rsidRPr="007D394C">
              <w:rPr>
                <w:rStyle w:val="Hyperlink"/>
                <w:noProof/>
              </w:rPr>
              <w:t>2.8.3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Personenrecht und Schutz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0" w:history="1">
            <w:r w:rsidRPr="007D394C">
              <w:rPr>
                <w:rStyle w:val="Hyperlink"/>
                <w:noProof/>
              </w:rPr>
              <w:t>2.8.4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Personenrecht und Namensschutz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1" w:history="1">
            <w:r w:rsidRPr="007D394C">
              <w:rPr>
                <w:rStyle w:val="Hyperlink"/>
                <w:noProof/>
              </w:rPr>
              <w:t>2.8.5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Beginn und Beendigung der Persönlichkeit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2" w:history="1">
            <w:r w:rsidRPr="007D394C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Fallbeispiele zum Persönlichkeitsrecht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588923" w:history="1">
            <w:r w:rsidRPr="007D394C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Woche 2 &amp;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4" w:history="1">
            <w:r w:rsidRPr="007D394C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Zusammenhang Personenrecht/Persönlichkeitsschutz und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5" w:history="1">
            <w:r w:rsidRPr="007D394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6" w:history="1">
            <w:r w:rsidRPr="007D394C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Rechtliche Grundlagen des Datenschutzes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7" w:history="1">
            <w:r w:rsidRPr="007D394C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Datenschutzrechtliche Grundbegriffe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8" w:history="1">
            <w:r w:rsidRPr="007D394C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Grundsätze des Datenschutzes (DSG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29" w:history="1">
            <w:r w:rsidRPr="007D394C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Grundsatz 1 (Rechtmässigkeit)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0" w:history="1">
            <w:r w:rsidRPr="007D394C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Grundsatz 2 (Zweckmässigkeit)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1" w:history="1">
            <w:r w:rsidRPr="007D394C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Grundsatz 3 (Verhältnismässigkeit)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2" w:history="1">
            <w:r w:rsidRPr="007D394C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Rechtfertigungsgründe (DSG 13 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3" w:history="1">
            <w:r w:rsidRPr="007D394C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Datensicherheit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4" w:history="1">
            <w:r w:rsidRPr="007D394C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Umgang mit besonders schützenswerten Daten und Persönlichkeitsprofilen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5" w:history="1">
            <w:r w:rsidRPr="007D394C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Bekanntgabe von Daten ins Ausland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6" w:history="1">
            <w:r w:rsidRPr="007D394C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Meldepflicht an EDÖB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7" w:history="1">
            <w:r w:rsidRPr="007D394C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Datenbearbeitung durch Dritte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8" w:history="1">
            <w:r w:rsidRPr="007D394C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Aspekte des Datenschutzes – Datenschutz am Arbeitsplatz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39" w:history="1">
            <w:r w:rsidRPr="007D394C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Datenschutz im 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588940" w:history="1">
            <w:r w:rsidRPr="007D394C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1" w:history="1">
            <w:r w:rsidRPr="007D394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Datenschutz im Gesundheitswesen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2" w:history="1">
            <w:r w:rsidRPr="007D394C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Datenschutz bei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3" w:history="1">
            <w:r w:rsidRPr="007D394C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Aufsicht und Kontrolle - Eidgenössische Datenschutz- und Öffentlichkeitsbeauftragter (EDÖB)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4" w:history="1">
            <w:r w:rsidRPr="007D394C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Aufsicht und Kontrolle im privaten Bereich – der betriebliche Datenschutzbeauftragter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5" w:history="1">
            <w:r w:rsidRPr="007D394C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Rechtschutz und Sanktionen im Datenschutzgesetz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6" w:history="1">
            <w:r w:rsidRPr="007D394C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Perspektiven im Datenschutz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7" w:history="1">
            <w:r w:rsidRPr="007D394C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Fallbeispiel Google Street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8" w:history="1">
            <w:r w:rsidRPr="007D394C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Fallbeispiel Prominentenportrait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3588949" w:history="1">
            <w:r w:rsidRPr="007D394C">
              <w:rPr>
                <w:rStyle w:val="Hyperlink"/>
                <w:noProof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Fallbeispiel Datenherausgabe durch eine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BF9" w:rsidRDefault="00D72BF9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3588950" w:history="1">
            <w:r w:rsidRPr="007D394C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7D394C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_Toc463588950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3588904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3588905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666EB">
        <w:t>infre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3588906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Softwareschutz durch d</w:t>
      </w:r>
      <w:r>
        <w:t>as Urheber- und das Patentrecht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Datenschutzrechtliche Pro</w:t>
      </w:r>
      <w:r>
        <w:t>bleme in der IT und ihre Lösung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Telekommunikationsrecht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>
        <w:t>IT-Verträge inklusive AGB</w:t>
      </w:r>
    </w:p>
    <w:p w:rsidR="002666EB" w:rsidRDefault="002666EB" w:rsidP="002666EB">
      <w:pPr>
        <w:pStyle w:val="Listenabsatz"/>
        <w:numPr>
          <w:ilvl w:val="0"/>
          <w:numId w:val="2"/>
        </w:numPr>
      </w:pPr>
      <w:r w:rsidRPr="002666EB">
        <w:t>IT-Sich</w:t>
      </w:r>
      <w:r>
        <w:t>erheit und Computerkriminalität</w:t>
      </w:r>
    </w:p>
    <w:p w:rsidR="003A70B0" w:rsidRDefault="002666EB" w:rsidP="002666EB">
      <w:pPr>
        <w:pStyle w:val="Listenabsatz"/>
        <w:numPr>
          <w:ilvl w:val="0"/>
          <w:numId w:val="2"/>
        </w:numPr>
      </w:pPr>
      <w:r w:rsidRPr="002666EB">
        <w:t>Workshops und IT-Sicherheitskonzept aus rechtlicher Sicht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3588907"/>
      <w:r>
        <w:t>Prüfungen</w:t>
      </w:r>
      <w:bookmarkEnd w:id="12"/>
      <w:bookmarkEnd w:id="13"/>
      <w:bookmarkEnd w:id="14"/>
      <w:bookmarkEnd w:id="15"/>
    </w:p>
    <w:p w:rsidR="006B0D09" w:rsidRDefault="006B0D09" w:rsidP="006B0D09">
      <w:r>
        <w:t>Das Modul setzt sich aus folgenden Komponenten zusammen: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Aktive Präsenz an 12 von 15 Lehrveranstaltungen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3 von 4 Workshops</w:t>
      </w:r>
    </w:p>
    <w:p w:rsidR="006B0D09" w:rsidRDefault="006B0D09" w:rsidP="006B0D09">
      <w:pPr>
        <w:pStyle w:val="Listenabsatz"/>
        <w:numPr>
          <w:ilvl w:val="0"/>
          <w:numId w:val="3"/>
        </w:numPr>
      </w:pPr>
      <w:r>
        <w:t>Teilnahme an der Gruppenarbeit „IT Sicherheitskonzept“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3588908"/>
      <w:r>
        <w:lastRenderedPageBreak/>
        <w:t>Woche 1</w:t>
      </w:r>
      <w:bookmarkEnd w:id="16"/>
    </w:p>
    <w:p w:rsidR="00973D65" w:rsidRDefault="006B0D09" w:rsidP="006B0D09">
      <w:pPr>
        <w:pStyle w:val="berschrift2"/>
      </w:pPr>
      <w:bookmarkStart w:id="17" w:name="_Toc463588909"/>
      <w:r>
        <w:t>Einführung in das Recht</w:t>
      </w:r>
      <w:bookmarkEnd w:id="17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0E7EB74A" wp14:editId="2E4A3F84">
            <wp:extent cx="5144135" cy="2796614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311" cy="28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8" w:name="_Toc463588910"/>
      <w:r>
        <w:t>Ordnungsregeln in der IT</w:t>
      </w:r>
      <w:bookmarkEnd w:id="18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7173762E" wp14:editId="7589AAA2">
            <wp:extent cx="5061528" cy="2890070"/>
            <wp:effectExtent l="0" t="0" r="635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1685" cy="28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19" w:name="_Toc463588911"/>
      <w:r>
        <w:t>Ordnungsregeln heute</w:t>
      </w:r>
      <w:bookmarkEnd w:id="19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3D6406A8" wp14:editId="416033F9">
            <wp:extent cx="5412509" cy="832877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348" cy="8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0" w:name="_Toc463588912"/>
      <w:r>
        <w:t>Was ist IT Recht</w:t>
      </w:r>
      <w:bookmarkEnd w:id="20"/>
    </w:p>
    <w:p w:rsidR="006B0D09" w:rsidRDefault="00DF5BC1" w:rsidP="00AF65CF">
      <w:r>
        <w:rPr>
          <w:noProof/>
          <w:lang w:eastAsia="de-CH"/>
        </w:rPr>
        <w:drawing>
          <wp:inline distT="0" distB="0" distL="0" distR="0" wp14:anchorId="22B6A23D" wp14:editId="537ABC46">
            <wp:extent cx="5394037" cy="94181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289" cy="9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1" w:name="_Toc463588913"/>
      <w:r>
        <w:lastRenderedPageBreak/>
        <w:t>Welches Recht gilt</w:t>
      </w:r>
      <w:bookmarkEnd w:id="21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2695B986" wp14:editId="58FB1954">
            <wp:extent cx="5061528" cy="3009467"/>
            <wp:effectExtent l="0" t="0" r="635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725" cy="30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2" w:name="_Toc463588914"/>
      <w:r>
        <w:t>Überblick über die Rechtsordnung</w:t>
      </w:r>
      <w:bookmarkEnd w:id="22"/>
    </w:p>
    <w:p w:rsidR="006B0D09" w:rsidRDefault="00DF5BC1" w:rsidP="006B0D09">
      <w:r>
        <w:rPr>
          <w:noProof/>
          <w:lang w:eastAsia="de-CH"/>
        </w:rPr>
        <w:drawing>
          <wp:inline distT="0" distB="0" distL="0" distR="0" wp14:anchorId="34078894" wp14:editId="200F602C">
            <wp:extent cx="4313382" cy="184621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84" cy="18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23" w:name="_Toc463588915"/>
      <w:r>
        <w:t>Welche Rechtsgebiete kommen in der IT zur Anwendung</w:t>
      </w:r>
      <w:bookmarkEnd w:id="23"/>
    </w:p>
    <w:p w:rsidR="006B0D09" w:rsidRDefault="007528F8" w:rsidP="00AF65CF">
      <w:r>
        <w:rPr>
          <w:noProof/>
          <w:lang w:eastAsia="de-CH"/>
        </w:rPr>
        <w:drawing>
          <wp:inline distT="0" distB="0" distL="0" distR="0" wp14:anchorId="08E939A0" wp14:editId="76546718">
            <wp:extent cx="5153891" cy="2837140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812" cy="28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83F5A" w:rsidP="006B0D09">
      <w:pPr>
        <w:pStyle w:val="berschrift2"/>
      </w:pPr>
      <w:bookmarkStart w:id="24" w:name="_Toc463588916"/>
      <w:r>
        <w:lastRenderedPageBreak/>
        <w:t>Auszug aus dem</w:t>
      </w:r>
      <w:r w:rsidR="006B0D09">
        <w:t xml:space="preserve"> Zivilgesetzbuch (ZGB)</w:t>
      </w:r>
      <w:bookmarkEnd w:id="24"/>
    </w:p>
    <w:p w:rsidR="001E3E35" w:rsidRPr="001E3E35" w:rsidRDefault="001E3E35" w:rsidP="001E3E35">
      <w:pPr>
        <w:pStyle w:val="berschrift3"/>
      </w:pPr>
      <w:bookmarkStart w:id="25" w:name="_Toc463588917"/>
      <w:r>
        <w:t>Umfang</w:t>
      </w:r>
      <w:bookmarkEnd w:id="25"/>
    </w:p>
    <w:p w:rsidR="006B0D09" w:rsidRDefault="00683F5A" w:rsidP="00AF65CF">
      <w:r>
        <w:rPr>
          <w:noProof/>
          <w:lang w:eastAsia="de-CH"/>
        </w:rPr>
        <w:drawing>
          <wp:inline distT="0" distB="0" distL="0" distR="0" wp14:anchorId="1F03F7DC" wp14:editId="76487B60">
            <wp:extent cx="3980873" cy="2439338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857" cy="24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1E3E35" w:rsidP="001E3E35">
      <w:pPr>
        <w:pStyle w:val="berschrift3"/>
      </w:pPr>
      <w:bookmarkStart w:id="26" w:name="_Toc463588918"/>
      <w:r>
        <w:t>Einleitungsartikel</w:t>
      </w:r>
      <w:bookmarkEnd w:id="26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55B20484" wp14:editId="2964127F">
            <wp:extent cx="5329382" cy="2171817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917" cy="21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7" w:name="_Toc463588919"/>
      <w:r>
        <w:t>Personenrecht und Schutz der Persönlichkeit</w:t>
      </w:r>
      <w:bookmarkEnd w:id="27"/>
    </w:p>
    <w:p w:rsidR="001E3E35" w:rsidRDefault="00CA607D" w:rsidP="00AF65CF">
      <w:r>
        <w:rPr>
          <w:noProof/>
          <w:lang w:eastAsia="de-CH"/>
        </w:rPr>
        <w:drawing>
          <wp:inline distT="0" distB="0" distL="0" distR="0" wp14:anchorId="7F26641B" wp14:editId="7EDB5511">
            <wp:extent cx="5760720" cy="293052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35" w:rsidRDefault="00CA607D" w:rsidP="00CA607D">
      <w:pPr>
        <w:pStyle w:val="berschrift3"/>
      </w:pPr>
      <w:bookmarkStart w:id="28" w:name="_Toc463588920"/>
      <w:r>
        <w:lastRenderedPageBreak/>
        <w:t>Personenrecht und Namensschutz</w:t>
      </w:r>
      <w:bookmarkEnd w:id="28"/>
    </w:p>
    <w:p w:rsidR="00A95762" w:rsidRDefault="00A95762" w:rsidP="00A95762">
      <w:r>
        <w:rPr>
          <w:noProof/>
          <w:lang w:eastAsia="de-CH"/>
        </w:rPr>
        <w:drawing>
          <wp:inline distT="0" distB="0" distL="0" distR="0" wp14:anchorId="3F5B77B8" wp14:editId="330CA224">
            <wp:extent cx="5347855" cy="3074782"/>
            <wp:effectExtent l="0" t="0" r="571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686" cy="30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62" w:rsidRDefault="00886010" w:rsidP="00886010">
      <w:pPr>
        <w:pStyle w:val="berschrift3"/>
      </w:pPr>
      <w:bookmarkStart w:id="29" w:name="_Toc463588921"/>
      <w:r>
        <w:t>Beginn und Beendigung der Persönlichkeit</w:t>
      </w:r>
      <w:bookmarkEnd w:id="29"/>
    </w:p>
    <w:p w:rsidR="00A95762" w:rsidRDefault="003059CD" w:rsidP="00A95762">
      <w:r>
        <w:rPr>
          <w:noProof/>
          <w:lang w:eastAsia="de-CH"/>
        </w:rPr>
        <w:drawing>
          <wp:inline distT="0" distB="0" distL="0" distR="0" wp14:anchorId="06B4FFD2" wp14:editId="68C6CC5D">
            <wp:extent cx="4895273" cy="1915049"/>
            <wp:effectExtent l="0" t="0" r="63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73" cy="19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09" w:rsidRDefault="006B0D09" w:rsidP="006B0D09">
      <w:pPr>
        <w:pStyle w:val="berschrift2"/>
      </w:pPr>
      <w:bookmarkStart w:id="30" w:name="_Toc463588922"/>
      <w:r>
        <w:t>Fallbeispiele zum Persönlichkeitsrecht</w:t>
      </w:r>
      <w:bookmarkEnd w:id="30"/>
    </w:p>
    <w:p w:rsidR="006B0D09" w:rsidRDefault="00A249CD" w:rsidP="00AF65CF">
      <w:r>
        <w:rPr>
          <w:noProof/>
          <w:lang w:eastAsia="de-CH"/>
        </w:rPr>
        <w:drawing>
          <wp:inline distT="0" distB="0" distL="0" distR="0" wp14:anchorId="2D9B0B04" wp14:editId="30025C44">
            <wp:extent cx="5181600" cy="2735304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8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A4" w:rsidRDefault="000512A4" w:rsidP="00AF65CF"/>
    <w:p w:rsidR="006B0D09" w:rsidRDefault="006B0D09" w:rsidP="006B0D09">
      <w:pPr>
        <w:pStyle w:val="berschrift1"/>
      </w:pPr>
      <w:bookmarkStart w:id="31" w:name="_Toc463588923"/>
      <w:r>
        <w:lastRenderedPageBreak/>
        <w:t>Woche 2</w:t>
      </w:r>
      <w:r w:rsidR="00AD36CA">
        <w:t xml:space="preserve"> &amp; 3</w:t>
      </w:r>
      <w:bookmarkEnd w:id="31"/>
    </w:p>
    <w:p w:rsidR="006B0D09" w:rsidRDefault="00B853C3" w:rsidP="00B853C3">
      <w:pPr>
        <w:pStyle w:val="berschrift2"/>
      </w:pPr>
      <w:bookmarkStart w:id="32" w:name="_Toc463588924"/>
      <w:r>
        <w:t>Zusammenhang Personenrecht/Persönlichkeitsschutz und Datenschutz</w:t>
      </w:r>
      <w:bookmarkEnd w:id="32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659A5EF0" wp14:editId="6E390CE7">
            <wp:extent cx="5495925" cy="856012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209" cy="8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3" w:name="_Toc463588925"/>
      <w:r>
        <w:t>Datenschutz</w:t>
      </w:r>
      <w:bookmarkEnd w:id="33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1DB0F374" wp14:editId="28787498">
            <wp:extent cx="5057775" cy="322522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535" cy="32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4" w:name="_Toc463588926"/>
      <w:r>
        <w:t>Rechtliche Grundlagen des Datenschutzes</w:t>
      </w:r>
      <w:bookmarkEnd w:id="34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301DC1B0" wp14:editId="009C47F2">
            <wp:extent cx="5674644" cy="3390900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84" cy="33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5" w:name="_Toc463588927"/>
      <w:r>
        <w:lastRenderedPageBreak/>
        <w:t>Datenschutzrechtliche Grundbegriffe</w:t>
      </w:r>
      <w:bookmarkEnd w:id="35"/>
    </w:p>
    <w:p w:rsidR="00B853C3" w:rsidRDefault="00F67E52" w:rsidP="00AF65CF">
      <w:r>
        <w:rPr>
          <w:noProof/>
          <w:lang w:eastAsia="de-CH"/>
        </w:rPr>
        <w:drawing>
          <wp:inline distT="0" distB="0" distL="0" distR="0" wp14:anchorId="0680BB93" wp14:editId="13A8B3C6">
            <wp:extent cx="4771803" cy="298132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9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36" w:name="_Toc463588928"/>
      <w:r>
        <w:t>Grundsätze des Datenschutzes (DSG 4)</w:t>
      </w:r>
      <w:bookmarkEnd w:id="36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4A0568D6" wp14:editId="4C93B343">
            <wp:extent cx="4687137" cy="303847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30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7" w:name="_Toc463588929"/>
      <w:r>
        <w:t>Grundsatz 1 (Rechtmässigkeit)</w:t>
      </w:r>
      <w:bookmarkEnd w:id="37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5950F55E" wp14:editId="11E203CC">
            <wp:extent cx="4648200" cy="2117103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579" cy="21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8" w:name="_Toc463588930"/>
      <w:r>
        <w:lastRenderedPageBreak/>
        <w:t>Grundsatz 2 (Zweckmässigkeit)</w:t>
      </w:r>
      <w:bookmarkEnd w:id="38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26B86B20" wp14:editId="0BF25F14">
            <wp:extent cx="4991100" cy="278328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2" cy="27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3"/>
      </w:pPr>
      <w:bookmarkStart w:id="39" w:name="_Toc463588931"/>
      <w:r>
        <w:t>Grundsatz 3 (Verhältnismässigkeit)</w:t>
      </w:r>
      <w:bookmarkEnd w:id="39"/>
    </w:p>
    <w:p w:rsidR="00B853C3" w:rsidRDefault="005F6883" w:rsidP="00AF65CF">
      <w:r>
        <w:rPr>
          <w:noProof/>
          <w:lang w:eastAsia="de-CH"/>
        </w:rPr>
        <w:drawing>
          <wp:inline distT="0" distB="0" distL="0" distR="0" wp14:anchorId="6C363B6F" wp14:editId="779301DD">
            <wp:extent cx="5419725" cy="1705612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3869" cy="17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0" w:name="_Toc463588932"/>
      <w:r>
        <w:t>Rechtfertigungsgründe (DSG 13 I)</w:t>
      </w:r>
      <w:bookmarkEnd w:id="40"/>
    </w:p>
    <w:p w:rsidR="00B853C3" w:rsidRDefault="003F2CD9" w:rsidP="00AF65CF">
      <w:r>
        <w:rPr>
          <w:noProof/>
          <w:lang w:eastAsia="de-CH"/>
        </w:rPr>
        <w:drawing>
          <wp:inline distT="0" distB="0" distL="0" distR="0" wp14:anchorId="5DBB74E4" wp14:editId="7B804789">
            <wp:extent cx="5385468" cy="3162300"/>
            <wp:effectExtent l="0" t="0" r="571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7015" cy="31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A1" w:rsidRDefault="00FF29A1" w:rsidP="00AF65CF">
      <w:r>
        <w:rPr>
          <w:noProof/>
          <w:lang w:eastAsia="de-CH"/>
        </w:rPr>
        <w:lastRenderedPageBreak/>
        <w:drawing>
          <wp:inline distT="0" distB="0" distL="0" distR="0" wp14:anchorId="03454484" wp14:editId="1362253E">
            <wp:extent cx="4991100" cy="2549466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596" cy="25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1" w:name="_Toc463588933"/>
      <w:r>
        <w:t>Datensicherheit</w:t>
      </w:r>
      <w:bookmarkEnd w:id="41"/>
    </w:p>
    <w:p w:rsidR="00FF29A1" w:rsidRDefault="00FF29A1" w:rsidP="00AF65CF">
      <w:r>
        <w:rPr>
          <w:noProof/>
          <w:lang w:eastAsia="de-CH"/>
        </w:rPr>
        <w:drawing>
          <wp:inline distT="0" distB="0" distL="0" distR="0" wp14:anchorId="373B7239" wp14:editId="7E99D61C">
            <wp:extent cx="5343525" cy="2447938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497" cy="24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2" w:name="_Toc463588934"/>
      <w:r>
        <w:t>Umgang mit besonders schützenswerten Daten und Persönlichkeitsprofilen</w:t>
      </w:r>
      <w:bookmarkEnd w:id="42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6EB7F577" wp14:editId="2250DBD4">
            <wp:extent cx="5362575" cy="2735670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3291" cy="27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3" w:name="_Toc463588935"/>
      <w:r>
        <w:lastRenderedPageBreak/>
        <w:t>Bekanntgabe von Daten ins Ausland</w:t>
      </w:r>
      <w:bookmarkEnd w:id="43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130E28C3" wp14:editId="213E8507">
            <wp:extent cx="5219867" cy="15811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38" cy="15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B853C3" w:rsidP="00B853C3">
      <w:pPr>
        <w:pStyle w:val="berschrift2"/>
      </w:pPr>
      <w:bookmarkStart w:id="44" w:name="_Toc463588936"/>
      <w:r>
        <w:t>Meldepflicht an EDÖB</w:t>
      </w:r>
      <w:bookmarkEnd w:id="44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76821C41" wp14:editId="7882EB16">
            <wp:extent cx="5347266" cy="2085975"/>
            <wp:effectExtent l="0" t="0" r="635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0454" cy="20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0F3962" w:rsidP="000F3962">
      <w:pPr>
        <w:pStyle w:val="berschrift2"/>
      </w:pPr>
      <w:bookmarkStart w:id="45" w:name="_Toc463588937"/>
      <w:r>
        <w:t>Datenbearbeitung durch Dritte</w:t>
      </w:r>
      <w:bookmarkEnd w:id="45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5181A666" wp14:editId="75D9772F">
            <wp:extent cx="5124450" cy="1941439"/>
            <wp:effectExtent l="0" t="0" r="0" b="190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2348" cy="1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6" w:name="_Toc463588938"/>
      <w:r>
        <w:lastRenderedPageBreak/>
        <w:t>Aspekte des Datenschutzes – Datenschutz am Arbeitsplatz</w:t>
      </w:r>
      <w:bookmarkEnd w:id="46"/>
    </w:p>
    <w:p w:rsidR="00B853C3" w:rsidRDefault="004C7583" w:rsidP="00AF65CF">
      <w:r>
        <w:rPr>
          <w:noProof/>
          <w:lang w:eastAsia="de-CH"/>
        </w:rPr>
        <w:drawing>
          <wp:inline distT="0" distB="0" distL="0" distR="0" wp14:anchorId="32BE4800" wp14:editId="48DD00A4">
            <wp:extent cx="5398617" cy="3037317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9722" cy="30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83" w:rsidRDefault="004C7583" w:rsidP="00AF65CF">
      <w:r>
        <w:rPr>
          <w:noProof/>
          <w:lang w:eastAsia="de-CH"/>
        </w:rPr>
        <w:drawing>
          <wp:inline distT="0" distB="0" distL="0" distR="0" wp14:anchorId="616E68D8" wp14:editId="63B91B6E">
            <wp:extent cx="5442802" cy="2882189"/>
            <wp:effectExtent l="0" t="0" r="571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802" cy="28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C3" w:rsidRDefault="00221B39" w:rsidP="00221B39">
      <w:pPr>
        <w:pStyle w:val="berschrift2"/>
      </w:pPr>
      <w:bookmarkStart w:id="47" w:name="_Toc463588939"/>
      <w:r>
        <w:t>Datenschutz im e-Commerce</w:t>
      </w:r>
      <w:bookmarkEnd w:id="47"/>
    </w:p>
    <w:p w:rsidR="00221B39" w:rsidRDefault="00342932" w:rsidP="00221B39">
      <w:r>
        <w:rPr>
          <w:noProof/>
          <w:lang w:eastAsia="de-CH"/>
        </w:rPr>
        <w:drawing>
          <wp:inline distT="0" distB="0" distL="0" distR="0" wp14:anchorId="4F5E398E" wp14:editId="6CD2DA52">
            <wp:extent cx="5435193" cy="2031008"/>
            <wp:effectExtent l="0" t="0" r="0" b="762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9057" cy="20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C3" w:rsidRDefault="00994BC3" w:rsidP="00221B39"/>
    <w:p w:rsidR="00994BC3" w:rsidRDefault="00994BC3" w:rsidP="00994BC3">
      <w:pPr>
        <w:pStyle w:val="berschrift1"/>
      </w:pPr>
      <w:bookmarkStart w:id="48" w:name="_Toc463588940"/>
      <w:r>
        <w:lastRenderedPageBreak/>
        <w:t>Woche 2</w:t>
      </w:r>
      <w:bookmarkEnd w:id="48"/>
    </w:p>
    <w:p w:rsidR="00221B39" w:rsidRPr="00221B39" w:rsidRDefault="00221B39" w:rsidP="00221B39">
      <w:pPr>
        <w:pStyle w:val="berschrift2"/>
      </w:pPr>
      <w:bookmarkStart w:id="49" w:name="_Toc463588941"/>
      <w:r>
        <w:t>Datenschutz im Gesundheitswesen</w:t>
      </w:r>
      <w:bookmarkEnd w:id="49"/>
    </w:p>
    <w:p w:rsidR="00B853C3" w:rsidRDefault="00342932" w:rsidP="00AF65CF">
      <w:r>
        <w:rPr>
          <w:noProof/>
          <w:lang w:eastAsia="de-CH"/>
        </w:rPr>
        <w:drawing>
          <wp:inline distT="0" distB="0" distL="0" distR="0" wp14:anchorId="700E5E8B" wp14:editId="724DE3EB">
            <wp:extent cx="5760720" cy="1327150"/>
            <wp:effectExtent l="0" t="0" r="0" b="635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342932" w:rsidP="00623AA0">
      <w:pPr>
        <w:pStyle w:val="berschrift2"/>
      </w:pPr>
      <w:bookmarkStart w:id="50" w:name="_Toc463588942"/>
      <w:r>
        <w:t>Datenschutz bei Big Data</w:t>
      </w:r>
      <w:bookmarkEnd w:id="50"/>
    </w:p>
    <w:p w:rsidR="00623AA0" w:rsidRDefault="00342932" w:rsidP="00623AA0">
      <w:r>
        <w:rPr>
          <w:noProof/>
          <w:lang w:eastAsia="de-CH"/>
        </w:rPr>
        <w:drawing>
          <wp:inline distT="0" distB="0" distL="0" distR="0" wp14:anchorId="312D9E17" wp14:editId="3E16AB9A">
            <wp:extent cx="5760720" cy="2995295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A" w:rsidRDefault="00935BBA" w:rsidP="00623AA0">
      <w:r>
        <w:rPr>
          <w:noProof/>
          <w:lang w:eastAsia="de-CH"/>
        </w:rPr>
        <w:drawing>
          <wp:inline distT="0" distB="0" distL="0" distR="0" wp14:anchorId="06C20538" wp14:editId="5C4EF9C0">
            <wp:extent cx="5760720" cy="3237865"/>
            <wp:effectExtent l="0" t="0" r="0" b="635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623AA0" w:rsidP="00623AA0">
      <w:pPr>
        <w:pStyle w:val="berschrift2"/>
      </w:pPr>
      <w:bookmarkStart w:id="51" w:name="_Toc463588943"/>
      <w:r>
        <w:lastRenderedPageBreak/>
        <w:t>Aufsicht u</w:t>
      </w:r>
      <w:r w:rsidR="008D2FDB">
        <w:t>nd Kontrolle -</w:t>
      </w:r>
      <w:r>
        <w:t xml:space="preserve"> Eidgenössische Datenschutz- und Öffentlichkeitsbeauftragter (EDÖB)</w:t>
      </w:r>
      <w:bookmarkEnd w:id="51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5CD034BB" wp14:editId="3A83DF0C">
            <wp:extent cx="4681437" cy="2200275"/>
            <wp:effectExtent l="0" t="0" r="508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4924" cy="220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2" w:name="_Toc463588944"/>
      <w:r>
        <w:t>Aufsicht und Kontrolle im privaten Bereich – der betriebliche Datenschutzbeauftragter</w:t>
      </w:r>
      <w:bookmarkEnd w:id="52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7010A586" wp14:editId="49AB0189">
            <wp:extent cx="5010150" cy="2701129"/>
            <wp:effectExtent l="0" t="0" r="0" b="444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016" cy="27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3" w:name="_Toc463588945"/>
      <w:r>
        <w:t>Rechtschutz und Sanktionen im Datenschutzgesetz</w:t>
      </w:r>
      <w:bookmarkEnd w:id="53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4066C859" wp14:editId="4220E788">
            <wp:extent cx="4829175" cy="2790935"/>
            <wp:effectExtent l="0" t="0" r="0" b="9525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3332" cy="27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8D2FDB" w:rsidP="008D2FDB">
      <w:pPr>
        <w:pStyle w:val="berschrift2"/>
      </w:pPr>
      <w:bookmarkStart w:id="54" w:name="_Toc463588946"/>
      <w:r>
        <w:lastRenderedPageBreak/>
        <w:t>Perspektiven im Datenschutz</w:t>
      </w:r>
      <w:bookmarkEnd w:id="54"/>
    </w:p>
    <w:p w:rsidR="00623AA0" w:rsidRDefault="000011E3" w:rsidP="00623AA0">
      <w:r>
        <w:rPr>
          <w:noProof/>
          <w:lang w:eastAsia="de-CH"/>
        </w:rPr>
        <w:drawing>
          <wp:inline distT="0" distB="0" distL="0" distR="0" wp14:anchorId="035F2726" wp14:editId="746D8F01">
            <wp:extent cx="5760720" cy="1769745"/>
            <wp:effectExtent l="0" t="0" r="0" b="190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A0" w:rsidRDefault="00FA71B5" w:rsidP="00FA71B5">
      <w:pPr>
        <w:pStyle w:val="berschrift2"/>
      </w:pPr>
      <w:bookmarkStart w:id="55" w:name="_Toc463588947"/>
      <w:r>
        <w:t>Fallbeispiel Google Street View</w:t>
      </w:r>
      <w:bookmarkEnd w:id="55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2A140E07" wp14:editId="5E6AF556">
            <wp:extent cx="5760720" cy="3424555"/>
            <wp:effectExtent l="0" t="0" r="0" b="4445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Default="00FA71B5" w:rsidP="00FA71B5">
      <w:pPr>
        <w:pStyle w:val="berschrift2"/>
      </w:pPr>
      <w:bookmarkStart w:id="56" w:name="_Toc463588948"/>
      <w:r>
        <w:t>Fallbeispiel Prominentenportrait</w:t>
      </w:r>
      <w:bookmarkEnd w:id="56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4852D96E" wp14:editId="2D6C2E19">
            <wp:extent cx="5171846" cy="458351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389" cy="4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EB5" w:rsidRDefault="00614EB5" w:rsidP="00FA71B5">
      <w:r>
        <w:rPr>
          <w:noProof/>
          <w:lang w:eastAsia="de-CH"/>
        </w:rPr>
        <w:drawing>
          <wp:inline distT="0" distB="0" distL="0" distR="0" wp14:anchorId="2A314675" wp14:editId="3F68B405">
            <wp:extent cx="5237683" cy="1267274"/>
            <wp:effectExtent l="0" t="0" r="1270" b="9525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245" cy="12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Default="00FA71B5" w:rsidP="00FA71B5">
      <w:pPr>
        <w:pStyle w:val="berschrift2"/>
      </w:pPr>
      <w:bookmarkStart w:id="57" w:name="_Toc463588949"/>
      <w:r>
        <w:lastRenderedPageBreak/>
        <w:t>Fallbeispiel Datenherausgabe durch eine Bank</w:t>
      </w:r>
      <w:bookmarkEnd w:id="57"/>
    </w:p>
    <w:p w:rsidR="00FA71B5" w:rsidRDefault="00614EB5" w:rsidP="00FA71B5">
      <w:r>
        <w:rPr>
          <w:noProof/>
          <w:lang w:eastAsia="de-CH"/>
        </w:rPr>
        <w:drawing>
          <wp:inline distT="0" distB="0" distL="0" distR="0" wp14:anchorId="2ECF0287" wp14:editId="56A0BF4C">
            <wp:extent cx="5760720" cy="1796415"/>
            <wp:effectExtent l="0" t="0" r="0" b="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B5" w:rsidRPr="00FA71B5" w:rsidRDefault="00FA71B5" w:rsidP="00FA71B5"/>
    <w:p w:rsidR="00456F05" w:rsidRDefault="00456F05" w:rsidP="00456F05">
      <w:pPr>
        <w:pStyle w:val="berschrift1"/>
      </w:pPr>
      <w:bookmarkStart w:id="58" w:name="_Toc463588950"/>
      <w:r>
        <w:lastRenderedPageBreak/>
        <w:t xml:space="preserve">Woche </w:t>
      </w:r>
      <w:r w:rsidR="00AD36CA">
        <w:t>4</w:t>
      </w:r>
      <w:bookmarkEnd w:id="58"/>
    </w:p>
    <w:p w:rsidR="00456F05" w:rsidRPr="00623AA0" w:rsidRDefault="00456F05" w:rsidP="00623AA0"/>
    <w:sectPr w:rsidR="00456F05" w:rsidRPr="00623AA0" w:rsidSect="00164DB6">
      <w:headerReference w:type="default" r:id="rId51"/>
      <w:footerReference w:type="default" r:id="rId5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068" w:rsidRDefault="00145068" w:rsidP="006B5E49">
      <w:pPr>
        <w:spacing w:after="0" w:line="240" w:lineRule="auto"/>
      </w:pPr>
      <w:r>
        <w:separator/>
      </w:r>
    </w:p>
  </w:endnote>
  <w:endnote w:type="continuationSeparator" w:id="0">
    <w:p w:rsidR="00145068" w:rsidRDefault="00145068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D72BF9">
      <w:rPr>
        <w:noProof/>
      </w:rPr>
      <w:t>18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D72BF9">
      <w:rPr>
        <w:noProof/>
      </w:rPr>
      <w:t>18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068" w:rsidRDefault="00145068" w:rsidP="006B5E49">
      <w:pPr>
        <w:spacing w:after="0" w:line="240" w:lineRule="auto"/>
      </w:pPr>
      <w:r>
        <w:separator/>
      </w:r>
    </w:p>
  </w:footnote>
  <w:footnote w:type="continuationSeparator" w:id="0">
    <w:p w:rsidR="00145068" w:rsidRDefault="00145068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78C708E"/>
    <w:multiLevelType w:val="hybridMultilevel"/>
    <w:tmpl w:val="70FA84A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011E3"/>
    <w:rsid w:val="0001007A"/>
    <w:rsid w:val="000512A4"/>
    <w:rsid w:val="00057AA2"/>
    <w:rsid w:val="000A251E"/>
    <w:rsid w:val="000E01D5"/>
    <w:rsid w:val="000E0DEE"/>
    <w:rsid w:val="000F2018"/>
    <w:rsid w:val="000F3962"/>
    <w:rsid w:val="00105030"/>
    <w:rsid w:val="0012397E"/>
    <w:rsid w:val="00145068"/>
    <w:rsid w:val="00160860"/>
    <w:rsid w:val="00164748"/>
    <w:rsid w:val="00164DB6"/>
    <w:rsid w:val="00180F85"/>
    <w:rsid w:val="001A52D5"/>
    <w:rsid w:val="001A6B64"/>
    <w:rsid w:val="001E23DC"/>
    <w:rsid w:val="001E32AD"/>
    <w:rsid w:val="001E3E35"/>
    <w:rsid w:val="00212F60"/>
    <w:rsid w:val="002148EF"/>
    <w:rsid w:val="00221B39"/>
    <w:rsid w:val="002666EB"/>
    <w:rsid w:val="0026725B"/>
    <w:rsid w:val="002865EA"/>
    <w:rsid w:val="003037A4"/>
    <w:rsid w:val="003059CD"/>
    <w:rsid w:val="0033460C"/>
    <w:rsid w:val="00342602"/>
    <w:rsid w:val="00342932"/>
    <w:rsid w:val="0038683A"/>
    <w:rsid w:val="003917D7"/>
    <w:rsid w:val="003A70B0"/>
    <w:rsid w:val="003A7B0F"/>
    <w:rsid w:val="003B27B1"/>
    <w:rsid w:val="003D5735"/>
    <w:rsid w:val="003E53D8"/>
    <w:rsid w:val="003F2CD9"/>
    <w:rsid w:val="004254A8"/>
    <w:rsid w:val="00456F05"/>
    <w:rsid w:val="004B5461"/>
    <w:rsid w:val="004B776C"/>
    <w:rsid w:val="004C7583"/>
    <w:rsid w:val="00510030"/>
    <w:rsid w:val="00593FEA"/>
    <w:rsid w:val="005F6883"/>
    <w:rsid w:val="00614EB5"/>
    <w:rsid w:val="00623AA0"/>
    <w:rsid w:val="0067227E"/>
    <w:rsid w:val="00683F5A"/>
    <w:rsid w:val="00695C4B"/>
    <w:rsid w:val="006A6BF8"/>
    <w:rsid w:val="006B0D09"/>
    <w:rsid w:val="006B5E49"/>
    <w:rsid w:val="006D62FC"/>
    <w:rsid w:val="006E2F0C"/>
    <w:rsid w:val="006E35E8"/>
    <w:rsid w:val="007528F8"/>
    <w:rsid w:val="007B0CD9"/>
    <w:rsid w:val="007F1B4E"/>
    <w:rsid w:val="00886010"/>
    <w:rsid w:val="008C1085"/>
    <w:rsid w:val="008D2FDB"/>
    <w:rsid w:val="008D68BE"/>
    <w:rsid w:val="00923291"/>
    <w:rsid w:val="00935BBA"/>
    <w:rsid w:val="0095096E"/>
    <w:rsid w:val="009637E6"/>
    <w:rsid w:val="00973D65"/>
    <w:rsid w:val="00990E7F"/>
    <w:rsid w:val="00994BC3"/>
    <w:rsid w:val="009B342F"/>
    <w:rsid w:val="00A249CD"/>
    <w:rsid w:val="00A46237"/>
    <w:rsid w:val="00A95762"/>
    <w:rsid w:val="00AD36CA"/>
    <w:rsid w:val="00AF65CF"/>
    <w:rsid w:val="00AF7A48"/>
    <w:rsid w:val="00B25571"/>
    <w:rsid w:val="00B278F6"/>
    <w:rsid w:val="00B70D48"/>
    <w:rsid w:val="00B7241C"/>
    <w:rsid w:val="00B853C3"/>
    <w:rsid w:val="00BB69E3"/>
    <w:rsid w:val="00BB78F3"/>
    <w:rsid w:val="00BC693F"/>
    <w:rsid w:val="00BC7B70"/>
    <w:rsid w:val="00BD2261"/>
    <w:rsid w:val="00BF0C5F"/>
    <w:rsid w:val="00C36948"/>
    <w:rsid w:val="00C569D5"/>
    <w:rsid w:val="00C6413D"/>
    <w:rsid w:val="00CA607D"/>
    <w:rsid w:val="00CC1F1F"/>
    <w:rsid w:val="00D21C86"/>
    <w:rsid w:val="00D63D76"/>
    <w:rsid w:val="00D72BF9"/>
    <w:rsid w:val="00DD04C4"/>
    <w:rsid w:val="00DD6959"/>
    <w:rsid w:val="00DE60A2"/>
    <w:rsid w:val="00DF1936"/>
    <w:rsid w:val="00DF5BC1"/>
    <w:rsid w:val="00E07B93"/>
    <w:rsid w:val="00E376F9"/>
    <w:rsid w:val="00E52C9A"/>
    <w:rsid w:val="00E571CE"/>
    <w:rsid w:val="00EB4DB3"/>
    <w:rsid w:val="00EB766F"/>
    <w:rsid w:val="00F34BB8"/>
    <w:rsid w:val="00F40999"/>
    <w:rsid w:val="00F44376"/>
    <w:rsid w:val="00F63A89"/>
    <w:rsid w:val="00F67E52"/>
    <w:rsid w:val="00F711FE"/>
    <w:rsid w:val="00F969C9"/>
    <w:rsid w:val="00FA71B5"/>
    <w:rsid w:val="00FB15E0"/>
    <w:rsid w:val="00FE42FE"/>
    <w:rsid w:val="00FF29A1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D26480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0887BC-6D97-4048-96DE-1571B3019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19</Pages>
  <Words>962</Words>
  <Characters>6067</Characters>
  <Application>Microsoft Office Word</Application>
  <DocSecurity>0</DocSecurity>
  <Lines>50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45</cp:revision>
  <dcterms:created xsi:type="dcterms:W3CDTF">2016-09-20T18:44:00Z</dcterms:created>
  <dcterms:modified xsi:type="dcterms:W3CDTF">2016-10-07T05:33:00Z</dcterms:modified>
</cp:coreProperties>
</file>