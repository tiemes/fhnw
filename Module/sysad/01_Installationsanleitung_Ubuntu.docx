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990E7F" w:rsidRDefault="00E902EE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F6E55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Installationsanleitung Ubuntu</w:t>
                                    </w:r>
                                  </w:sdtContent>
                                </w:sdt>
                              </w:p>
                              <w:p w:rsid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Modul </w:t>
                                </w:r>
                                <w:r w:rsidR="003F6E55">
                                  <w:rPr>
                                    <w:sz w:val="40"/>
                                    <w:szCs w:val="40"/>
                                  </w:rPr>
                                  <w:t>Systemadministration (sysad)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990E7F" w:rsidRDefault="0020514F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F6E55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Installationsanleitung Ubuntu</w:t>
                              </w:r>
                            </w:sdtContent>
                          </w:sdt>
                        </w:p>
                        <w:p w:rsid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Modul </w:t>
                          </w:r>
                          <w:r w:rsidR="003F6E55">
                            <w:rPr>
                              <w:sz w:val="40"/>
                              <w:szCs w:val="40"/>
                            </w:rPr>
                            <w:t>Systemadministration (sysad)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9-17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AF65CF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9-17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AF65CF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790B80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304250" w:history="1">
            <w:r w:rsidR="00790B80" w:rsidRPr="00B45147">
              <w:rPr>
                <w:rStyle w:val="Hyperlink"/>
                <w:noProof/>
              </w:rPr>
              <w:t>1</w:t>
            </w:r>
            <w:r w:rsidR="00790B80">
              <w:rPr>
                <w:rFonts w:eastAsiaTheme="minorEastAsia"/>
                <w:noProof/>
                <w:lang w:eastAsia="de-CH"/>
              </w:rPr>
              <w:tab/>
            </w:r>
            <w:r w:rsidR="00790B80" w:rsidRPr="00B45147">
              <w:rPr>
                <w:rStyle w:val="Hyperlink"/>
                <w:noProof/>
              </w:rPr>
              <w:t>Einleitung</w:t>
            </w:r>
            <w:r w:rsidR="00790B80">
              <w:rPr>
                <w:noProof/>
                <w:webHidden/>
              </w:rPr>
              <w:tab/>
            </w:r>
            <w:r w:rsidR="00790B80">
              <w:rPr>
                <w:noProof/>
                <w:webHidden/>
              </w:rPr>
              <w:fldChar w:fldCharType="begin"/>
            </w:r>
            <w:r w:rsidR="00790B80">
              <w:rPr>
                <w:noProof/>
                <w:webHidden/>
              </w:rPr>
              <w:instrText xml:space="preserve"> PAGEREF _Toc431304250 \h </w:instrText>
            </w:r>
            <w:r w:rsidR="00790B80">
              <w:rPr>
                <w:noProof/>
                <w:webHidden/>
              </w:rPr>
            </w:r>
            <w:r w:rsidR="00790B80">
              <w:rPr>
                <w:noProof/>
                <w:webHidden/>
              </w:rPr>
              <w:fldChar w:fldCharType="separate"/>
            </w:r>
            <w:r w:rsidR="00790B80">
              <w:rPr>
                <w:noProof/>
                <w:webHidden/>
              </w:rPr>
              <w:t>2</w:t>
            </w:r>
            <w:r w:rsidR="00790B80">
              <w:rPr>
                <w:noProof/>
                <w:webHidden/>
              </w:rPr>
              <w:fldChar w:fldCharType="end"/>
            </w:r>
          </w:hyperlink>
        </w:p>
        <w:p w:rsidR="00790B80" w:rsidRDefault="00790B80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31304251" w:history="1">
            <w:r w:rsidRPr="00B45147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B45147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_Toc431304251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B80" w:rsidRDefault="00790B8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1304252" w:history="1">
            <w:r w:rsidRPr="00B45147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B45147">
              <w:rPr>
                <w:rStyle w:val="Hyperlink"/>
                <w:noProof/>
              </w:rPr>
              <w:t>Vorbereitung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_Toc431304252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B80" w:rsidRDefault="00790B8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1304253" w:history="1">
            <w:r w:rsidRPr="00B45147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B45147">
              <w:rPr>
                <w:rStyle w:val="Hyperlink"/>
                <w:noProof/>
              </w:rPr>
              <w:t>Grundlegende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_Toc431304253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B80" w:rsidRDefault="00790B8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1304254" w:history="1">
            <w:r w:rsidRPr="00B45147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B45147">
              <w:rPr>
                <w:rStyle w:val="Hyperlink"/>
                <w:noProof/>
              </w:rPr>
              <w:t>Anbindung an die FHNW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_Toc431304254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B80" w:rsidRDefault="00790B8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1304255" w:history="1">
            <w:r w:rsidRPr="00B45147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B45147">
              <w:rPr>
                <w:rStyle w:val="Hyperlink"/>
                <w:noProof/>
              </w:rPr>
              <w:t>System auf den aktuellen Stand bringen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_Toc431304255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B80" w:rsidRDefault="00790B8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1304256" w:history="1">
            <w:r w:rsidRPr="00B45147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B45147">
              <w:rPr>
                <w:rStyle w:val="Hyperlink"/>
                <w:noProof/>
              </w:rPr>
              <w:t>Notwendige Pakete installieren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_Toc431304256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B80" w:rsidRDefault="00790B8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1304257" w:history="1">
            <w:r w:rsidRPr="00B45147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B45147">
              <w:rPr>
                <w:rStyle w:val="Hyperlink"/>
                <w:noProof/>
              </w:rPr>
              <w:t>VirtualBox Support installieren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_Toc431304257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B80" w:rsidRDefault="00790B8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1304258" w:history="1">
            <w:r w:rsidRPr="00B45147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B45147">
              <w:rPr>
                <w:rStyle w:val="Hyperlink"/>
                <w:noProof/>
              </w:rPr>
              <w:t>VPN Verbindung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_Toc431304258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B80" w:rsidRDefault="00790B8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1304259" w:history="1">
            <w:r w:rsidRPr="00B45147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B45147">
              <w:rPr>
                <w:rStyle w:val="Hyperlink"/>
                <w:noProof/>
              </w:rPr>
              <w:t>Netzwerkshares einbinden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_Toc431304259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B80" w:rsidRDefault="00790B8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1304260" w:history="1">
            <w:r w:rsidRPr="00B45147">
              <w:rPr>
                <w:rStyle w:val="Hyperlink"/>
                <w:noProof/>
              </w:rPr>
              <w:t>2.3.6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B45147">
              <w:rPr>
                <w:rStyle w:val="Hyperlink"/>
                <w:noProof/>
              </w:rPr>
              <w:t>Drucker installieren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_Toc431304260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AF65CF" w:rsidRDefault="005140FF" w:rsidP="00AF65CF">
      <w:pPr>
        <w:pStyle w:val="berschrift1"/>
      </w:pPr>
      <w:bookmarkStart w:id="1" w:name="_Toc431304250"/>
      <w:r>
        <w:lastRenderedPageBreak/>
        <w:t>Einleitung</w:t>
      </w:r>
      <w:bookmarkEnd w:id="1"/>
    </w:p>
    <w:p w:rsidR="005140FF" w:rsidRDefault="005140FF" w:rsidP="005140FF">
      <w:r>
        <w:t>Diese Installationsanleitung gibt einen Überblick über die Installation eines Linux Ubuntu Systems und dessen Anbindung an die FHNW Infrastruktur.</w:t>
      </w:r>
    </w:p>
    <w:p w:rsidR="005140FF" w:rsidRPr="005140FF" w:rsidRDefault="005140FF" w:rsidP="005140FF">
      <w:r>
        <w:t xml:space="preserve">Zu beachten ist, dass diese Installationsanleitung ein </w:t>
      </w:r>
      <w:r w:rsidR="00072283">
        <w:t xml:space="preserve">grundlegendes technisches </w:t>
      </w:r>
      <w:r>
        <w:t xml:space="preserve">Verständnis </w:t>
      </w:r>
      <w:r w:rsidR="00072283">
        <w:t xml:space="preserve">und ein Verständnis </w:t>
      </w:r>
      <w:r>
        <w:t>der englischen Sprache voraussetzt.</w:t>
      </w:r>
    </w:p>
    <w:p w:rsidR="00AF65CF" w:rsidRDefault="00AF65CF" w:rsidP="00AF65CF"/>
    <w:p w:rsidR="005F4775" w:rsidRDefault="005F4775" w:rsidP="005F4775">
      <w:pPr>
        <w:pStyle w:val="berschrift1"/>
      </w:pPr>
      <w:bookmarkStart w:id="2" w:name="_Toc431304251"/>
      <w:r>
        <w:lastRenderedPageBreak/>
        <w:t>Installation</w:t>
      </w:r>
      <w:bookmarkEnd w:id="2"/>
    </w:p>
    <w:p w:rsidR="005F4775" w:rsidRDefault="005F4775" w:rsidP="005F4775">
      <w:pPr>
        <w:pStyle w:val="berschrift2"/>
      </w:pPr>
      <w:bookmarkStart w:id="3" w:name="_Toc431304252"/>
      <w:r>
        <w:t>Vorbereitung</w:t>
      </w:r>
      <w:bookmarkEnd w:id="3"/>
    </w:p>
    <w:p w:rsidR="005F4775" w:rsidRDefault="00072283" w:rsidP="005F4775">
      <w:r>
        <w:t xml:space="preserve">Laden Sie </w:t>
      </w:r>
      <w:r w:rsidR="002A130F">
        <w:t xml:space="preserve">ein eine Image von </w:t>
      </w:r>
      <w:hyperlink r:id="rId9" w:history="1">
        <w:r w:rsidR="002A130F" w:rsidRPr="0035686A">
          <w:rPr>
            <w:rStyle w:val="Hyperlink"/>
          </w:rPr>
          <w:t>http://www.ubuntu.com/download</w:t>
        </w:r>
      </w:hyperlink>
      <w:r w:rsidR="002A130F">
        <w:t xml:space="preserve"> herunter und brennen dieses auf eine DVD.</w:t>
      </w:r>
    </w:p>
    <w:p w:rsidR="002A130F" w:rsidRDefault="002A130F" w:rsidP="005F4775">
      <w:r>
        <w:t xml:space="preserve">Alternativ finden Sie hier auch andere Installationsmöglichkeiten: </w:t>
      </w:r>
      <w:hyperlink r:id="rId10" w:history="1">
        <w:r w:rsidRPr="0035686A">
          <w:rPr>
            <w:rStyle w:val="Hyperlink"/>
          </w:rPr>
          <w:t>http://www.ubuntu.com/download/desktop/create-a-usb-stick-on-windows</w:t>
        </w:r>
      </w:hyperlink>
    </w:p>
    <w:p w:rsidR="00F462DF" w:rsidRDefault="00F462DF" w:rsidP="005F4775">
      <w:r>
        <w:t>Booten Sie danach von dieser DVD/USB-Stick und warten, bis Sie zum ersten Installationsdialog angekommen sind.</w:t>
      </w:r>
    </w:p>
    <w:p w:rsidR="005F4775" w:rsidRDefault="005F4775" w:rsidP="005F4775">
      <w:pPr>
        <w:pStyle w:val="berschrift2"/>
      </w:pPr>
      <w:bookmarkStart w:id="4" w:name="_Toc431304253"/>
      <w:r>
        <w:t>Grundlegende Installation</w:t>
      </w:r>
      <w:bookmarkEnd w:id="4"/>
    </w:p>
    <w:p w:rsidR="005F4775" w:rsidRDefault="009A67A1" w:rsidP="005F4775">
      <w:r>
        <w:t>Sie sehen jetzt einen Dialog, in dem Sie zwischen der eigentlichen Installation und einem Testsystem wählen können. Das Testsystem ermöglicht Ihnen, Ubuntu ohne Änderungen am bisherigen System zu testen – wir wählen jetzt aber die Installation aus:</w:t>
      </w:r>
    </w:p>
    <w:p w:rsidR="00F51838" w:rsidRDefault="009A67A1" w:rsidP="009A67A1">
      <w:pPr>
        <w:jc w:val="center"/>
      </w:pPr>
      <w:r w:rsidRPr="009A67A1">
        <w:rPr>
          <w:noProof/>
          <w:lang w:eastAsia="de-CH"/>
        </w:rPr>
        <w:drawing>
          <wp:inline distT="0" distB="0" distL="0" distR="0">
            <wp:extent cx="2880000" cy="2376000"/>
            <wp:effectExtent l="0" t="0" r="0" b="5715"/>
            <wp:docPr id="1" name="Grafik 1" descr="C:\Users\swaechter\Downloads\Temp\screen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echter\Downloads\Temp\screen_0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4C5" w:rsidRDefault="00FE54C5" w:rsidP="00FE54C5">
      <w:pPr>
        <w:jc w:val="left"/>
      </w:pPr>
      <w:r>
        <w:t>Danach geben Sie an, dass alle Updates gleich während der Installation heruntergeladen und installiert werden sollen:</w:t>
      </w:r>
    </w:p>
    <w:p w:rsidR="00DF3FB8" w:rsidRDefault="00292880" w:rsidP="00292880">
      <w:pPr>
        <w:jc w:val="center"/>
      </w:pPr>
      <w:r w:rsidRPr="00292880">
        <w:rPr>
          <w:noProof/>
          <w:lang w:eastAsia="de-CH"/>
        </w:rPr>
        <w:drawing>
          <wp:inline distT="0" distB="0" distL="0" distR="0">
            <wp:extent cx="2880000" cy="2379600"/>
            <wp:effectExtent l="0" t="0" r="0" b="1905"/>
            <wp:docPr id="2" name="Grafik 2" descr="C:\Users\swaechter\Downloads\Temp\scree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aechter\Downloads\Temp\screen_0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FB8" w:rsidRDefault="00DF3FB8">
      <w:pPr>
        <w:jc w:val="left"/>
      </w:pPr>
      <w:r>
        <w:br w:type="page"/>
      </w:r>
    </w:p>
    <w:p w:rsidR="00FE54C5" w:rsidRDefault="00FE54C5" w:rsidP="00FE54C5">
      <w:pPr>
        <w:jc w:val="left"/>
      </w:pPr>
      <w:r>
        <w:lastRenderedPageBreak/>
        <w:t>Es i</w:t>
      </w:r>
      <w:r w:rsidR="005044D8">
        <w:t>st ausserdem empfehlenswert, das</w:t>
      </w:r>
      <w:r>
        <w:t xml:space="preserve"> komplette </w:t>
      </w:r>
      <w:r w:rsidR="005044D8">
        <w:t xml:space="preserve">System </w:t>
      </w:r>
      <w:r>
        <w:t>zu verschlüsseln. Wird zum Beispiel Ihr Notebook gestohlen, kann der Dieb nicht auf die verschlüsselten Daten zugreifen:</w:t>
      </w:r>
    </w:p>
    <w:p w:rsidR="00A9475C" w:rsidRDefault="00292880" w:rsidP="00DF3FB8">
      <w:pPr>
        <w:jc w:val="center"/>
      </w:pPr>
      <w:r w:rsidRPr="00292880">
        <w:rPr>
          <w:noProof/>
          <w:lang w:eastAsia="de-CH"/>
        </w:rPr>
        <w:drawing>
          <wp:inline distT="0" distB="0" distL="0" distR="0">
            <wp:extent cx="2880000" cy="2379600"/>
            <wp:effectExtent l="0" t="0" r="0" b="1905"/>
            <wp:docPr id="4" name="Grafik 4" descr="C:\Users\swaechter\Downloads\Temp\screen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waechter\Downloads\Temp\screen_0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4D8" w:rsidRDefault="005044D8" w:rsidP="00FE54C5">
      <w:pPr>
        <w:jc w:val="left"/>
      </w:pPr>
      <w:r>
        <w:t>Entscheiden Sie sich für eine Verschlüsselung des Systems, müssen Sie ein Passwort eingeben, um in Zukunft überhaupt das System starten zu können:</w:t>
      </w:r>
    </w:p>
    <w:p w:rsidR="00A9475C" w:rsidRDefault="00A9475C" w:rsidP="00A9475C">
      <w:pPr>
        <w:jc w:val="center"/>
      </w:pPr>
      <w:r w:rsidRPr="00A9475C">
        <w:rPr>
          <w:noProof/>
          <w:lang w:eastAsia="de-CH"/>
        </w:rPr>
        <w:drawing>
          <wp:inline distT="0" distB="0" distL="0" distR="0">
            <wp:extent cx="2880000" cy="2376000"/>
            <wp:effectExtent l="0" t="0" r="0" b="5715"/>
            <wp:docPr id="5" name="Grafik 5" descr="C:\Users\swaechter\Downloads\Temp\screen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waechter\Downloads\Temp\screen_00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4D8" w:rsidRDefault="008E57F4" w:rsidP="00FE54C5">
      <w:pPr>
        <w:jc w:val="left"/>
      </w:pPr>
      <w:r>
        <w:t>Geben Sie nun Ihre gewünschte Zeitzone ein – diese kann auch nachträglich geändert werden</w:t>
      </w:r>
      <w:r w:rsidR="008B5726">
        <w:t>:</w:t>
      </w:r>
    </w:p>
    <w:p w:rsidR="00DF3FB8" w:rsidRDefault="008E57F4" w:rsidP="008E57F4">
      <w:pPr>
        <w:jc w:val="center"/>
      </w:pPr>
      <w:r w:rsidRPr="008E57F4">
        <w:rPr>
          <w:noProof/>
          <w:lang w:eastAsia="de-CH"/>
        </w:rPr>
        <w:drawing>
          <wp:inline distT="0" distB="0" distL="0" distR="0">
            <wp:extent cx="2880000" cy="2376000"/>
            <wp:effectExtent l="0" t="0" r="0" b="5715"/>
            <wp:docPr id="6" name="Grafik 6" descr="C:\Users\swaechter\Downloads\Temp\screen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waechter\Downloads\Temp\screen_00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FB8" w:rsidRDefault="00DF3FB8">
      <w:pPr>
        <w:jc w:val="left"/>
      </w:pPr>
      <w:r>
        <w:br w:type="page"/>
      </w:r>
    </w:p>
    <w:p w:rsidR="008B5726" w:rsidRDefault="00976BF4" w:rsidP="00FE54C5">
      <w:pPr>
        <w:jc w:val="left"/>
      </w:pPr>
      <w:r>
        <w:lastRenderedPageBreak/>
        <w:t xml:space="preserve">Geben Sie nun Ihr </w:t>
      </w:r>
      <w:r w:rsidR="008E57F4">
        <w:t xml:space="preserve">gewünschtes </w:t>
      </w:r>
      <w:r>
        <w:t>Tastaturlayout ein</w:t>
      </w:r>
      <w:r w:rsidR="008E57F4">
        <w:t xml:space="preserve"> – dies kann auch nachträglich geändert werden</w:t>
      </w:r>
      <w:r>
        <w:t>:</w:t>
      </w:r>
    </w:p>
    <w:p w:rsidR="008E57F4" w:rsidRDefault="008E57F4" w:rsidP="004761AF">
      <w:pPr>
        <w:jc w:val="center"/>
      </w:pPr>
      <w:r w:rsidRPr="008E57F4">
        <w:rPr>
          <w:noProof/>
          <w:lang w:eastAsia="de-CH"/>
        </w:rPr>
        <w:drawing>
          <wp:inline distT="0" distB="0" distL="0" distR="0">
            <wp:extent cx="2880000" cy="2376000"/>
            <wp:effectExtent l="0" t="0" r="0" b="5715"/>
            <wp:docPr id="7" name="Grafik 7" descr="C:\Users\swaechter\Downloads\Temp\screen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waechter\Downloads\Temp\screen_00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BF4" w:rsidRDefault="00976BF4" w:rsidP="00FE54C5">
      <w:pPr>
        <w:jc w:val="left"/>
      </w:pPr>
      <w:r>
        <w:t>Geben Sie nun Ihren Namen, den gewünschten System- und Benutzernamen sowie Ihr persönliches Benutzerpasswort an:</w:t>
      </w:r>
    </w:p>
    <w:p w:rsidR="00B56B9E" w:rsidRDefault="00B56B9E" w:rsidP="00B56B9E">
      <w:pPr>
        <w:jc w:val="center"/>
      </w:pPr>
      <w:r w:rsidRPr="00B56B9E">
        <w:rPr>
          <w:noProof/>
          <w:lang w:eastAsia="de-CH"/>
        </w:rPr>
        <w:drawing>
          <wp:inline distT="0" distB="0" distL="0" distR="0">
            <wp:extent cx="2880000" cy="2376000"/>
            <wp:effectExtent l="0" t="0" r="0" b="5715"/>
            <wp:docPr id="9" name="Grafik 9" descr="C:\Users\swaechter\Downloads\Temp\screen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waechter\Downloads\Temp\screen_00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468" w:rsidRDefault="00037D35" w:rsidP="00037D35">
      <w:pPr>
        <w:tabs>
          <w:tab w:val="left" w:pos="1770"/>
        </w:tabs>
        <w:jc w:val="left"/>
      </w:pPr>
      <w:r>
        <w:t>Nun beginnt die eigentliche Installation und Sie können warten bis Sie aufgefordert werden, das System neu</w:t>
      </w:r>
      <w:r w:rsidR="00986468">
        <w:t xml:space="preserve"> </w:t>
      </w:r>
      <w:r>
        <w:t>zu</w:t>
      </w:r>
      <w:r w:rsidR="00986468">
        <w:t xml:space="preserve"> </w:t>
      </w:r>
      <w:r>
        <w:t>starten. Dabei werden Sie noch aufgefordert, die DVD auszuwerfen und diesen Vorgang per Enter zu bestätigen.</w:t>
      </w:r>
    </w:p>
    <w:p w:rsidR="00986468" w:rsidRDefault="00986468">
      <w:pPr>
        <w:jc w:val="left"/>
      </w:pPr>
      <w:r>
        <w:br w:type="page"/>
      </w:r>
    </w:p>
    <w:p w:rsidR="00976BF4" w:rsidRDefault="00986468" w:rsidP="00037D35">
      <w:pPr>
        <w:tabs>
          <w:tab w:val="left" w:pos="1770"/>
        </w:tabs>
        <w:jc w:val="left"/>
      </w:pPr>
      <w:r>
        <w:lastRenderedPageBreak/>
        <w:t>Nun können Sie das System neu starten und das Passwort für die Verschlüsselung eingeben:</w:t>
      </w:r>
    </w:p>
    <w:p w:rsidR="00986468" w:rsidRDefault="00986468" w:rsidP="00986468">
      <w:pPr>
        <w:tabs>
          <w:tab w:val="left" w:pos="1770"/>
        </w:tabs>
        <w:jc w:val="center"/>
      </w:pPr>
      <w:r w:rsidRPr="00986468">
        <w:rPr>
          <w:noProof/>
          <w:lang w:eastAsia="de-CH"/>
        </w:rPr>
        <w:drawing>
          <wp:inline distT="0" distB="0" distL="0" distR="0">
            <wp:extent cx="2880000" cy="2505600"/>
            <wp:effectExtent l="0" t="0" r="0" b="9525"/>
            <wp:docPr id="10" name="Grafik 10" descr="C:\Users\swaechter\Downloads\Temp\screen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waechter\Downloads\Temp\screen_0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5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35" w:rsidRDefault="00986468" w:rsidP="00037D35">
      <w:pPr>
        <w:tabs>
          <w:tab w:val="left" w:pos="1770"/>
        </w:tabs>
        <w:jc w:val="left"/>
      </w:pPr>
      <w:r>
        <w:t>Melden Sie sich nun mit Ihrem Benutzernamen und Benutzerpasswort am System an:</w:t>
      </w:r>
    </w:p>
    <w:p w:rsidR="00986468" w:rsidRDefault="00986468" w:rsidP="00986468">
      <w:pPr>
        <w:tabs>
          <w:tab w:val="left" w:pos="1770"/>
        </w:tabs>
        <w:jc w:val="center"/>
      </w:pPr>
      <w:r w:rsidRPr="00986468">
        <w:rPr>
          <w:noProof/>
          <w:lang w:eastAsia="de-CH"/>
        </w:rPr>
        <w:drawing>
          <wp:inline distT="0" distB="0" distL="0" distR="0">
            <wp:extent cx="2880000" cy="2505600"/>
            <wp:effectExtent l="0" t="0" r="0" b="9525"/>
            <wp:docPr id="11" name="Grafik 11" descr="C:\Users\swaechter\Downloads\Temp\screen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waechter\Downloads\Temp\screen_0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5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468" w:rsidRDefault="00304142" w:rsidP="00037D35">
      <w:pPr>
        <w:tabs>
          <w:tab w:val="left" w:pos="1770"/>
        </w:tabs>
        <w:jc w:val="left"/>
      </w:pPr>
      <w:r>
        <w:t>Sie sehen nun den Desktop und können mit Ihrer Arbeit beginnen:</w:t>
      </w:r>
    </w:p>
    <w:p w:rsidR="00304142" w:rsidRPr="005F4775" w:rsidRDefault="00304142" w:rsidP="00304142">
      <w:pPr>
        <w:tabs>
          <w:tab w:val="left" w:pos="1770"/>
        </w:tabs>
        <w:jc w:val="center"/>
      </w:pPr>
      <w:r w:rsidRPr="00304142">
        <w:rPr>
          <w:noProof/>
          <w:lang w:eastAsia="de-CH"/>
        </w:rPr>
        <w:drawing>
          <wp:inline distT="0" distB="0" distL="0" distR="0">
            <wp:extent cx="2880000" cy="2505600"/>
            <wp:effectExtent l="0" t="0" r="0" b="9525"/>
            <wp:docPr id="12" name="Grafik 12" descr="C:\Users\swaechter\Downloads\Temp\screen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waechter\Downloads\Temp\screen_0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5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775" w:rsidRDefault="005F4775" w:rsidP="005F4775">
      <w:pPr>
        <w:pStyle w:val="berschrift2"/>
      </w:pPr>
      <w:bookmarkStart w:id="5" w:name="_Toc431304254"/>
      <w:r>
        <w:lastRenderedPageBreak/>
        <w:t>Anbindung an die FHNW</w:t>
      </w:r>
      <w:bookmarkEnd w:id="5"/>
    </w:p>
    <w:p w:rsidR="005F4775" w:rsidRDefault="00063D36" w:rsidP="00063D36">
      <w:pPr>
        <w:pStyle w:val="berschrift3"/>
      </w:pPr>
      <w:bookmarkStart w:id="6" w:name="_Toc431304255"/>
      <w:r>
        <w:t>System auf den aktuellen Stand bringen</w:t>
      </w:r>
      <w:bookmarkEnd w:id="6"/>
    </w:p>
    <w:p w:rsidR="00063D36" w:rsidRDefault="00C2279B" w:rsidP="005F4775">
      <w:r>
        <w:t>Um mit den folgenden Schritten fortzufahren ist es sinnvoll, das aktuelle System auf den aktuellsten Stand zu bringen. Öffnen Sie dafür die Applikation „Terminal“. Geben Sie danach folgende Befehle ein: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2279B" w:rsidTr="00C2279B">
        <w:tc>
          <w:tcPr>
            <w:tcW w:w="9062" w:type="dxa"/>
          </w:tcPr>
          <w:p w:rsidR="00C2279B" w:rsidRDefault="00C2279B" w:rsidP="005F4775">
            <w:r>
              <w:t>sudo apt-get update</w:t>
            </w:r>
          </w:p>
          <w:p w:rsidR="00C2279B" w:rsidRDefault="00C2279B" w:rsidP="005F4775">
            <w:r>
              <w:t>sudo apt-get upgrade</w:t>
            </w:r>
          </w:p>
          <w:p w:rsidR="00C2279B" w:rsidRDefault="00C2279B" w:rsidP="005F4775">
            <w:r>
              <w:t>sudo apt-get clean</w:t>
            </w:r>
          </w:p>
        </w:tc>
      </w:tr>
    </w:tbl>
    <w:p w:rsidR="00C2279B" w:rsidRDefault="00C2279B" w:rsidP="005F4775"/>
    <w:p w:rsidR="00063D36" w:rsidRPr="005F4775" w:rsidRDefault="00063D36" w:rsidP="00063D36">
      <w:pPr>
        <w:pStyle w:val="berschrift3"/>
      </w:pPr>
      <w:bookmarkStart w:id="7" w:name="_Toc431304256"/>
      <w:r>
        <w:t>Notwendige Pakete installieren</w:t>
      </w:r>
      <w:bookmarkEnd w:id="7"/>
    </w:p>
    <w:p w:rsidR="005F4775" w:rsidRDefault="00C2279B" w:rsidP="00AF65CF">
      <w:r>
        <w:t>Lassen Sie das Terminal offen und installieren nach dem Update folgende Pakete: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15AF6" w:rsidTr="00815AF6">
        <w:tc>
          <w:tcPr>
            <w:tcW w:w="9062" w:type="dxa"/>
          </w:tcPr>
          <w:p w:rsidR="00815AF6" w:rsidRDefault="00D562A4" w:rsidP="00AF65CF">
            <w:r>
              <w:t>s</w:t>
            </w:r>
            <w:r w:rsidR="00815AF6">
              <w:t>udo apt-get install gcc build-essential linux-headers-generic</w:t>
            </w:r>
          </w:p>
          <w:p w:rsidR="00244ECC" w:rsidRDefault="002A27AF" w:rsidP="00AF65CF">
            <w:r>
              <w:t xml:space="preserve">sudo apt-get install </w:t>
            </w:r>
            <w:r w:rsidRPr="002A27AF">
              <w:t>network-manager-vpnc</w:t>
            </w:r>
            <w:r>
              <w:t xml:space="preserve"> </w:t>
            </w:r>
            <w:r w:rsidR="009E1F26" w:rsidRPr="009E1F26">
              <w:t>network-manager-openconnect</w:t>
            </w:r>
          </w:p>
          <w:p w:rsidR="00815AF6" w:rsidRDefault="00244ECC" w:rsidP="00AF65CF">
            <w:r>
              <w:t xml:space="preserve">sudo apt-get install </w:t>
            </w:r>
            <w:r w:rsidR="002A27AF">
              <w:t>samba cifs-utils winbind</w:t>
            </w:r>
          </w:p>
        </w:tc>
      </w:tr>
    </w:tbl>
    <w:p w:rsidR="00C2279B" w:rsidRDefault="00C2279B" w:rsidP="00AF65CF"/>
    <w:p w:rsidR="00C2279B" w:rsidRDefault="002A5088" w:rsidP="002A5088">
      <w:pPr>
        <w:pStyle w:val="berschrift3"/>
      </w:pPr>
      <w:bookmarkStart w:id="8" w:name="_Toc431304257"/>
      <w:r>
        <w:t>VirtualBox Support installieren</w:t>
      </w:r>
      <w:bookmarkEnd w:id="8"/>
    </w:p>
    <w:p w:rsidR="002A5088" w:rsidRDefault="007051D4" w:rsidP="00AF65CF">
      <w:r>
        <w:t xml:space="preserve">Um eine perfekte Integration VirtualBox zu erreichen, führen Sie „Devices“ </w:t>
      </w:r>
      <w:r>
        <w:sym w:font="Wingdings" w:char="F0E0"/>
      </w:r>
      <w:r>
        <w:t xml:space="preserve"> „Insert Guest Additions CD image“ aus und folgen dem Dialog, damit die Integration in Ihr System installiert wird. Nach erfolgreicher Installation sollten Sie das System neu starten.</w:t>
      </w:r>
    </w:p>
    <w:p w:rsidR="007051D4" w:rsidRDefault="007376F5" w:rsidP="00DD432D">
      <w:pPr>
        <w:pStyle w:val="berschrift3"/>
      </w:pPr>
      <w:bookmarkStart w:id="9" w:name="_Toc431304258"/>
      <w:r>
        <w:t>VPN Verbindung erstellen</w:t>
      </w:r>
      <w:bookmarkEnd w:id="9"/>
    </w:p>
    <w:p w:rsidR="007376F5" w:rsidRDefault="007376F5" w:rsidP="00AF65CF">
      <w:r>
        <w:t>Nav</w:t>
      </w:r>
      <w:r w:rsidR="00160F06">
        <w:t>igieren Sie danach zum Netzwerk-</w:t>
      </w:r>
      <w:r>
        <w:t xml:space="preserve">Symbol in der Leiste oben rechts und wählen es aus. Danach klicken Sie auf „VPN Connections“ </w:t>
      </w:r>
      <w:r>
        <w:sym w:font="Wingdings" w:char="F0E0"/>
      </w:r>
      <w:r>
        <w:t>“Configure VPN…“.</w:t>
      </w:r>
    </w:p>
    <w:p w:rsidR="007376F5" w:rsidRDefault="00160F06" w:rsidP="00AF65CF">
      <w:r>
        <w:t>Fügen Sie danach eine neue Netzwerkverbindung des Typs „Cisco AnyConnect Compatible VPN (openconnect“) hinzu. Sie müssen dort einen Namen vergeben und im Feld „Gateway“ die VPN Adresse „vpn.fhnw.ch“ eingeben.</w:t>
      </w:r>
    </w:p>
    <w:p w:rsidR="00160F06" w:rsidRDefault="00160F06" w:rsidP="00AF65CF">
      <w:r>
        <w:t xml:space="preserve">Navigieren Sie danach wieder zum Netzwerk-Symbol in der Leiste oben rechts und wählen es aus. </w:t>
      </w:r>
      <w:r w:rsidR="0038081C">
        <w:t>Dort gehen Sie zu „VPN Connections“ und wählen Ihre soeben erstellte VPN Verbindung aus. Im Dialog müssen Sie auf das Verbindungssymbol klicken und Ihre FHNW Emailadresse sowie Passwort eingeben.</w:t>
      </w:r>
    </w:p>
    <w:p w:rsidR="004A6DE6" w:rsidRDefault="004A6DE6" w:rsidP="00AF65CF">
      <w:r>
        <w:t>Damit das System auch nach einem Neustart automatisch die VPN aktiviert müssen Sie nochmals auf das Netzwerk-Symbol zugreifen und dort „Edit Connections…“ anwählen. Editieren Sie da Ihre kabelgebundene/drahtlose Verbindung (z.B. Wired 1), wechseln in den Tab „General“ und aktivieren dort den Punkt „Automatically connect to VPN when using this connection“ mit Ihrer erstellten VPN.</w:t>
      </w:r>
    </w:p>
    <w:p w:rsidR="0038081C" w:rsidRDefault="00EA75D4" w:rsidP="00231322">
      <w:pPr>
        <w:pStyle w:val="berschrift3"/>
      </w:pPr>
      <w:bookmarkStart w:id="10" w:name="_Toc431304259"/>
      <w:r>
        <w:t>Netzwerkshares einbinden</w:t>
      </w:r>
      <w:bookmarkEnd w:id="10"/>
    </w:p>
    <w:p w:rsidR="00EA75D4" w:rsidRDefault="00EA75D4" w:rsidP="00AF65CF">
      <w:r>
        <w:t>Öffnen Sie danach den Dateimanager, wählen „Connect to Server“ und geben „</w:t>
      </w:r>
      <w:r w:rsidRPr="00EA75D4">
        <w:t>smb://fsemu18.edu.ds.fhnw.ch/e_18_data11$</w:t>
      </w:r>
      <w:r>
        <w:t>“</w:t>
      </w:r>
      <w:r w:rsidR="00115E3D">
        <w:t>. Sie können nun auf den Server zugreifen.</w:t>
      </w:r>
    </w:p>
    <w:p w:rsidR="002A5088" w:rsidRDefault="00231322" w:rsidP="00231322">
      <w:pPr>
        <w:pStyle w:val="berschrift3"/>
      </w:pPr>
      <w:bookmarkStart w:id="11" w:name="_Toc431304260"/>
      <w:r>
        <w:t>Drucker installieren</w:t>
      </w:r>
      <w:bookmarkEnd w:id="11"/>
    </w:p>
    <w:p w:rsidR="00231322" w:rsidRDefault="00231322" w:rsidP="00AF65CF">
      <w:r>
        <w:t>TODO</w:t>
      </w:r>
    </w:p>
    <w:p w:rsidR="00231322" w:rsidRPr="00AF65CF" w:rsidRDefault="00231322" w:rsidP="00AF65CF"/>
    <w:sectPr w:rsidR="00231322" w:rsidRPr="00AF65CF" w:rsidSect="00164DB6">
      <w:headerReference w:type="default" r:id="rId21"/>
      <w:footerReference w:type="default" r:id="rId22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02EE" w:rsidRDefault="00E902EE" w:rsidP="006B5E49">
      <w:pPr>
        <w:spacing w:after="0" w:line="240" w:lineRule="auto"/>
      </w:pPr>
      <w:r>
        <w:separator/>
      </w:r>
    </w:p>
  </w:endnote>
  <w:endnote w:type="continuationSeparator" w:id="0">
    <w:p w:rsidR="00E902EE" w:rsidRDefault="00E902EE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FA2342">
      <w:rPr>
        <w:noProof/>
        <w:lang w:val="en-US"/>
      </w:rPr>
      <w:t>01_Installationsanleitung_Ubuntu.docx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790B80">
      <w:rPr>
        <w:noProof/>
      </w:rPr>
      <w:t>3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790B80">
      <w:rPr>
        <w:noProof/>
      </w:rPr>
      <w:t>7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02EE" w:rsidRDefault="00E902EE" w:rsidP="006B5E49">
      <w:pPr>
        <w:spacing w:after="0" w:line="240" w:lineRule="auto"/>
      </w:pPr>
      <w:r>
        <w:separator/>
      </w:r>
    </w:p>
  </w:footnote>
  <w:footnote w:type="continuationSeparator" w:id="0">
    <w:p w:rsidR="00E902EE" w:rsidRDefault="00E902EE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35E8" w:rsidRDefault="003F6E55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Installationsanleitung Ubuntu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55"/>
    <w:rsid w:val="0001007A"/>
    <w:rsid w:val="00037D35"/>
    <w:rsid w:val="00057AA2"/>
    <w:rsid w:val="00063D36"/>
    <w:rsid w:val="00072283"/>
    <w:rsid w:val="000E01D5"/>
    <w:rsid w:val="000E0DEE"/>
    <w:rsid w:val="00105030"/>
    <w:rsid w:val="00115E3D"/>
    <w:rsid w:val="0012397E"/>
    <w:rsid w:val="00160860"/>
    <w:rsid w:val="00160F06"/>
    <w:rsid w:val="00164748"/>
    <w:rsid w:val="00164DB6"/>
    <w:rsid w:val="001A52D5"/>
    <w:rsid w:val="001A6B64"/>
    <w:rsid w:val="001E32AD"/>
    <w:rsid w:val="001F2E56"/>
    <w:rsid w:val="0020514F"/>
    <w:rsid w:val="00231322"/>
    <w:rsid w:val="00244ECC"/>
    <w:rsid w:val="0026725B"/>
    <w:rsid w:val="002865EA"/>
    <w:rsid w:val="00292880"/>
    <w:rsid w:val="002A130F"/>
    <w:rsid w:val="002A27AF"/>
    <w:rsid w:val="002A5088"/>
    <w:rsid w:val="003037A4"/>
    <w:rsid w:val="00304142"/>
    <w:rsid w:val="00306C58"/>
    <w:rsid w:val="0033460C"/>
    <w:rsid w:val="00342602"/>
    <w:rsid w:val="0038081C"/>
    <w:rsid w:val="0038683A"/>
    <w:rsid w:val="003B27B1"/>
    <w:rsid w:val="003D5735"/>
    <w:rsid w:val="003F6E55"/>
    <w:rsid w:val="004254A8"/>
    <w:rsid w:val="004761AF"/>
    <w:rsid w:val="004A6DE6"/>
    <w:rsid w:val="004B5461"/>
    <w:rsid w:val="004B776C"/>
    <w:rsid w:val="005044D8"/>
    <w:rsid w:val="005140FF"/>
    <w:rsid w:val="00534786"/>
    <w:rsid w:val="005F4775"/>
    <w:rsid w:val="005F72A5"/>
    <w:rsid w:val="0067227E"/>
    <w:rsid w:val="00695C4B"/>
    <w:rsid w:val="006A6BF8"/>
    <w:rsid w:val="006B5E49"/>
    <w:rsid w:val="006D62FC"/>
    <w:rsid w:val="006E2F0C"/>
    <w:rsid w:val="006E35E8"/>
    <w:rsid w:val="007051D4"/>
    <w:rsid w:val="007376F5"/>
    <w:rsid w:val="00790B80"/>
    <w:rsid w:val="007B0CD9"/>
    <w:rsid w:val="00815AF6"/>
    <w:rsid w:val="0083749D"/>
    <w:rsid w:val="008B5726"/>
    <w:rsid w:val="008C1085"/>
    <w:rsid w:val="008D68BE"/>
    <w:rsid w:val="008E57F4"/>
    <w:rsid w:val="00923291"/>
    <w:rsid w:val="0095096E"/>
    <w:rsid w:val="009637E6"/>
    <w:rsid w:val="00976BF4"/>
    <w:rsid w:val="00986468"/>
    <w:rsid w:val="00990E7F"/>
    <w:rsid w:val="009A67A1"/>
    <w:rsid w:val="009B342F"/>
    <w:rsid w:val="009E1F26"/>
    <w:rsid w:val="00A9475C"/>
    <w:rsid w:val="00AF65CF"/>
    <w:rsid w:val="00AF7A48"/>
    <w:rsid w:val="00B25571"/>
    <w:rsid w:val="00B56B9E"/>
    <w:rsid w:val="00B7241C"/>
    <w:rsid w:val="00B93C39"/>
    <w:rsid w:val="00BB78F3"/>
    <w:rsid w:val="00BC7B70"/>
    <w:rsid w:val="00BF0C5F"/>
    <w:rsid w:val="00BF2832"/>
    <w:rsid w:val="00C2279B"/>
    <w:rsid w:val="00C36948"/>
    <w:rsid w:val="00C569D5"/>
    <w:rsid w:val="00C6413D"/>
    <w:rsid w:val="00CC1F1F"/>
    <w:rsid w:val="00D562A4"/>
    <w:rsid w:val="00DD04C4"/>
    <w:rsid w:val="00DD432D"/>
    <w:rsid w:val="00DD6959"/>
    <w:rsid w:val="00DE60A2"/>
    <w:rsid w:val="00DF1936"/>
    <w:rsid w:val="00DF3FB8"/>
    <w:rsid w:val="00E376F9"/>
    <w:rsid w:val="00E52C9A"/>
    <w:rsid w:val="00E571CE"/>
    <w:rsid w:val="00E85D0C"/>
    <w:rsid w:val="00E902EE"/>
    <w:rsid w:val="00EA57B0"/>
    <w:rsid w:val="00EA75D4"/>
    <w:rsid w:val="00EB766F"/>
    <w:rsid w:val="00F40999"/>
    <w:rsid w:val="00F44376"/>
    <w:rsid w:val="00F462DF"/>
    <w:rsid w:val="00F51838"/>
    <w:rsid w:val="00F969C9"/>
    <w:rsid w:val="00FA2342"/>
    <w:rsid w:val="00FE2F76"/>
    <w:rsid w:val="00FE42FE"/>
    <w:rsid w:val="00FE54C5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DE367036-9E73-4528-BC4D-BDFBF3EF7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  <w:style w:type="table" w:styleId="Tabellenraster">
    <w:name w:val="Table Grid"/>
    <w:basedOn w:val="NormaleTabelle"/>
    <w:uiPriority w:val="39"/>
    <w:rsid w:val="00C227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www.ubuntu.com/download/desktop/create-a-usb-stick-on-windows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://www.ubuntu.com/download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2015-09-17T00:00:00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77C8F9-D536-489E-A535-75CD4EC0A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8</Pages>
  <Words>762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 X</vt:lpstr>
    </vt:vector>
  </TitlesOfParts>
  <Company/>
  <LinksUpToDate>false</LinksUpToDate>
  <CharactersWithSpaces>5552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Installationsanleitung Ubuntu</dc:title>
  <dc:subject>Modul</dc:subject>
  <dc:creator>swaechter</dc:creator>
  <cp:keywords/>
  <dc:description/>
  <cp:lastModifiedBy>swaechter</cp:lastModifiedBy>
  <cp:revision>49</cp:revision>
  <dcterms:created xsi:type="dcterms:W3CDTF">2015-09-19T08:38:00Z</dcterms:created>
  <dcterms:modified xsi:type="dcterms:W3CDTF">2015-09-29T13:35:00Z</dcterms:modified>
</cp:coreProperties>
</file>